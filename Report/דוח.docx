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6E62C462">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48AFA0CC" w:rsidR="004A73BF" w:rsidRPr="00113E55" w:rsidRDefault="004A73BF" w:rsidP="001E01F0"/>
    <w:p w14:paraId="40C5DDBE" w14:textId="2BF29897" w:rsidR="004A73BF" w:rsidRPr="00113E55" w:rsidRDefault="004A73BF" w:rsidP="001E01F0"/>
    <w:p w14:paraId="01D8871D" w14:textId="14B8947E" w:rsidR="004A73BF" w:rsidRPr="00113E55" w:rsidRDefault="00712A6B" w:rsidP="001E01F0">
      <w:r>
        <w:rPr>
          <w:noProof/>
          <w:lang w:eastAsia="en-US"/>
        </w:rPr>
        <mc:AlternateContent>
          <mc:Choice Requires="wps">
            <w:drawing>
              <wp:anchor distT="36576" distB="36576" distL="36576" distR="36576" simplePos="0" relativeHeight="251655680" behindDoc="0" locked="0" layoutInCell="1" allowOverlap="1" wp14:anchorId="4823169C" wp14:editId="4EADE64A">
                <wp:simplePos x="0" y="0"/>
                <wp:positionH relativeFrom="column">
                  <wp:posOffset>-244797</wp:posOffset>
                </wp:positionH>
                <wp:positionV relativeFrom="paragraph">
                  <wp:posOffset>144041</wp:posOffset>
                </wp:positionV>
                <wp:extent cx="6400800" cy="812041"/>
                <wp:effectExtent l="0" t="0" r="0" b="762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812041"/>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122A1F" w:rsidRDefault="00464B68" w:rsidP="00122A1F">
                            <w:pPr>
                              <w:pStyle w:val="Mysubhead"/>
                              <w:jc w:val="center"/>
                              <w:rPr>
                                <w:rFonts w:ascii="Segoe UI Semibold" w:hAnsi="Segoe UI Semibold" w:cs="Segoe UI Semibold"/>
                                <w:color w:val="FFFFFF" w:themeColor="background1"/>
                                <w:u w:val="none"/>
                                <w:rtl/>
                              </w:rPr>
                            </w:pPr>
                            <w:bookmarkStart w:id="0" w:name="_Toc191826443"/>
                            <w:bookmarkStart w:id="1" w:name="_Toc191826562"/>
                            <w:bookmarkStart w:id="2" w:name="_Toc191826692"/>
                            <w:bookmarkStart w:id="3" w:name="_Toc191835640"/>
                            <w:bookmarkStart w:id="4" w:name="_Toc191842764"/>
                            <w:bookmarkStart w:id="5" w:name="_Toc191842785"/>
                            <w:bookmarkStart w:id="6" w:name="_Toc191842878"/>
                            <w:bookmarkStart w:id="7" w:name="_Toc191842936"/>
                            <w:bookmarkStart w:id="8" w:name="_Toc191843039"/>
                            <w:bookmarkStart w:id="9" w:name="_Toc191843278"/>
                            <w:r w:rsidRPr="00122A1F">
                              <w:rPr>
                                <w:rFonts w:ascii="Segoe UI Semibold" w:hAnsi="Segoe UI Semibold" w:cs="Segoe UI Semibold"/>
                                <w:color w:val="FFFFFF" w:themeColor="background1"/>
                                <w:u w:val="none"/>
                                <w:rtl/>
                              </w:rPr>
                              <w:t>מתקפות טרור בישראל לאורך השנים 1970-2017</w:t>
                            </w:r>
                            <w:bookmarkEnd w:id="0"/>
                            <w:bookmarkEnd w:id="1"/>
                            <w:bookmarkEnd w:id="2"/>
                            <w:bookmarkEnd w:id="3"/>
                            <w:bookmarkEnd w:id="4"/>
                            <w:bookmarkEnd w:id="5"/>
                            <w:bookmarkEnd w:id="6"/>
                            <w:bookmarkEnd w:id="7"/>
                            <w:bookmarkEnd w:id="8"/>
                            <w:bookmarkEnd w:id="9"/>
                          </w:p>
                          <w:p w14:paraId="604CBC6A" w14:textId="0B1752A1" w:rsidR="005655D4" w:rsidRPr="00122A1F" w:rsidRDefault="00464B68" w:rsidP="00122A1F">
                            <w:pPr>
                              <w:pStyle w:val="Mysubhead"/>
                              <w:jc w:val="center"/>
                              <w:rPr>
                                <w:rFonts w:ascii="Segoe UI Semibold" w:hAnsi="Segoe UI Semibold" w:cs="Segoe UI Semibold"/>
                                <w:color w:val="FFFFFF" w:themeColor="background1"/>
                                <w:u w:val="none"/>
                              </w:rPr>
                            </w:pPr>
                            <w:bookmarkStart w:id="10" w:name="_Toc191826444"/>
                            <w:bookmarkStart w:id="11" w:name="_Toc191826563"/>
                            <w:bookmarkStart w:id="12" w:name="_Toc191826693"/>
                            <w:bookmarkStart w:id="13" w:name="_Toc191826718"/>
                            <w:bookmarkStart w:id="14" w:name="_Toc191835641"/>
                            <w:bookmarkStart w:id="15" w:name="_Toc191842765"/>
                            <w:bookmarkStart w:id="16" w:name="_Toc191842786"/>
                            <w:bookmarkStart w:id="17" w:name="_Toc191842879"/>
                            <w:bookmarkStart w:id="18" w:name="_Toc191842937"/>
                            <w:bookmarkStart w:id="19" w:name="_Toc191843040"/>
                            <w:bookmarkStart w:id="20" w:name="_Toc191843279"/>
                            <w:r w:rsidRPr="00122A1F">
                              <w:rPr>
                                <w:rStyle w:val="sowc"/>
                                <w:rFonts w:ascii="Segoe UI Semibold" w:hAnsi="Segoe UI Semibold" w:cs="Segoe UI Semibold"/>
                                <w:color w:val="FFFFFF" w:themeColor="background1"/>
                                <w:sz w:val="36"/>
                                <w:szCs w:val="36"/>
                                <w:u w:val="none"/>
                                <w:rtl/>
                              </w:rPr>
                              <w:t>ויזואליזציה של מידע - 382-1-3203</w:t>
                            </w:r>
                            <w:bookmarkEnd w:id="10"/>
                            <w:bookmarkEnd w:id="11"/>
                            <w:bookmarkEnd w:id="12"/>
                            <w:bookmarkEnd w:id="13"/>
                            <w:bookmarkEnd w:id="14"/>
                            <w:bookmarkEnd w:id="15"/>
                            <w:bookmarkEnd w:id="16"/>
                            <w:bookmarkEnd w:id="17"/>
                            <w:bookmarkEnd w:id="18"/>
                            <w:bookmarkEnd w:id="19"/>
                            <w:bookmarkEnd w:id="2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19.3pt;margin-top:11.35pt;width:7in;height:63.95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" filled="f" fillcolor="#fffffe" stroked="f" strokecolor="#212120" insetpen="t">
                <v:textbox inset="2.88pt,2.88pt,2.88pt,2.88pt">
                  <w:txbxContent>
                    <w:p w14:paraId="18C9ADED" w14:textId="77777777" w:rsidR="00464B68" w:rsidRPr="00122A1F" w:rsidRDefault="00464B68" w:rsidP="00122A1F">
                      <w:pPr>
                        <w:pStyle w:val="Mysubhead"/>
                        <w:jc w:val="center"/>
                        <w:rPr>
                          <w:rFonts w:ascii="Segoe UI Semibold" w:hAnsi="Segoe UI Semibold" w:cs="Segoe UI Semibold"/>
                          <w:color w:val="FFFFFF" w:themeColor="background1"/>
                          <w:u w:val="none"/>
                          <w:rtl/>
                        </w:rPr>
                      </w:pPr>
                      <w:bookmarkStart w:id="21" w:name="_Toc191826443"/>
                      <w:bookmarkStart w:id="22" w:name="_Toc191826562"/>
                      <w:bookmarkStart w:id="23" w:name="_Toc191826692"/>
                      <w:bookmarkStart w:id="24" w:name="_Toc191835640"/>
                      <w:bookmarkStart w:id="25" w:name="_Toc191842764"/>
                      <w:bookmarkStart w:id="26" w:name="_Toc191842785"/>
                      <w:bookmarkStart w:id="27" w:name="_Toc191842878"/>
                      <w:bookmarkStart w:id="28" w:name="_Toc191842936"/>
                      <w:bookmarkStart w:id="29" w:name="_Toc191843039"/>
                      <w:bookmarkStart w:id="30" w:name="_Toc191843278"/>
                      <w:r w:rsidRPr="00122A1F">
                        <w:rPr>
                          <w:rFonts w:ascii="Segoe UI Semibold" w:hAnsi="Segoe UI Semibold" w:cs="Segoe UI Semibold"/>
                          <w:color w:val="FFFFFF" w:themeColor="background1"/>
                          <w:u w:val="none"/>
                          <w:rtl/>
                        </w:rPr>
                        <w:t>מתקפות טרור בישראל לאורך השנים 1970-2017</w:t>
                      </w:r>
                      <w:bookmarkEnd w:id="21"/>
                      <w:bookmarkEnd w:id="22"/>
                      <w:bookmarkEnd w:id="23"/>
                      <w:bookmarkEnd w:id="24"/>
                      <w:bookmarkEnd w:id="25"/>
                      <w:bookmarkEnd w:id="26"/>
                      <w:bookmarkEnd w:id="27"/>
                      <w:bookmarkEnd w:id="28"/>
                      <w:bookmarkEnd w:id="29"/>
                      <w:bookmarkEnd w:id="30"/>
                    </w:p>
                    <w:p w14:paraId="604CBC6A" w14:textId="0B1752A1" w:rsidR="005655D4" w:rsidRPr="00122A1F" w:rsidRDefault="00464B68" w:rsidP="00122A1F">
                      <w:pPr>
                        <w:pStyle w:val="Mysubhead"/>
                        <w:jc w:val="center"/>
                        <w:rPr>
                          <w:rFonts w:ascii="Segoe UI Semibold" w:hAnsi="Segoe UI Semibold" w:cs="Segoe UI Semibold"/>
                          <w:color w:val="FFFFFF" w:themeColor="background1"/>
                          <w:u w:val="none"/>
                        </w:rPr>
                      </w:pPr>
                      <w:bookmarkStart w:id="31" w:name="_Toc191826444"/>
                      <w:bookmarkStart w:id="32" w:name="_Toc191826563"/>
                      <w:bookmarkStart w:id="33" w:name="_Toc191826693"/>
                      <w:bookmarkStart w:id="34" w:name="_Toc191826718"/>
                      <w:bookmarkStart w:id="35" w:name="_Toc191835641"/>
                      <w:bookmarkStart w:id="36" w:name="_Toc191842765"/>
                      <w:bookmarkStart w:id="37" w:name="_Toc191842786"/>
                      <w:bookmarkStart w:id="38" w:name="_Toc191842879"/>
                      <w:bookmarkStart w:id="39" w:name="_Toc191842937"/>
                      <w:bookmarkStart w:id="40" w:name="_Toc191843040"/>
                      <w:bookmarkStart w:id="41" w:name="_Toc191843279"/>
                      <w:r w:rsidRPr="00122A1F">
                        <w:rPr>
                          <w:rStyle w:val="sowc"/>
                          <w:rFonts w:ascii="Segoe UI Semibold" w:hAnsi="Segoe UI Semibold" w:cs="Segoe UI Semibold"/>
                          <w:color w:val="FFFFFF" w:themeColor="background1"/>
                          <w:sz w:val="36"/>
                          <w:szCs w:val="36"/>
                          <w:u w:val="none"/>
                          <w:rtl/>
                        </w:rPr>
                        <w:t>ויזואליזציה של מידע - 382-1-3203</w:t>
                      </w:r>
                      <w:bookmarkEnd w:id="31"/>
                      <w:bookmarkEnd w:id="32"/>
                      <w:bookmarkEnd w:id="33"/>
                      <w:bookmarkEnd w:id="34"/>
                      <w:bookmarkEnd w:id="35"/>
                      <w:bookmarkEnd w:id="36"/>
                      <w:bookmarkEnd w:id="37"/>
                      <w:bookmarkEnd w:id="38"/>
                      <w:bookmarkEnd w:id="39"/>
                      <w:bookmarkEnd w:id="40"/>
                      <w:bookmarkEnd w:id="41"/>
                    </w:p>
                  </w:txbxContent>
                </v:textbox>
              </v:shape>
            </w:pict>
          </mc:Fallback>
        </mc:AlternateContent>
      </w:r>
    </w:p>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627CC745">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67F57D0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 xml:space="preserve">מגישים: ירין שוחט, מקסים </w:t>
                            </w:r>
                            <w:proofErr w:type="spellStart"/>
                            <w:r w:rsidRPr="00815A49">
                              <w:rPr>
                                <w:rStyle w:val="sowc"/>
                                <w:rFonts w:ascii="Segoe UI Semibold" w:hAnsi="Segoe UI Semibold" w:cs="Segoe UI Semibold"/>
                                <w:color w:val="FFFFFF"/>
                                <w:rtl/>
                                <w:lang w:val="en-US" w:bidi="he-IL"/>
                              </w:rPr>
                              <w:t>ליסיאנסקי</w:t>
                            </w:r>
                            <w:proofErr w:type="spellEnd"/>
                            <w:r w:rsidRPr="00815A49">
                              <w:rPr>
                                <w:rStyle w:val="sowc"/>
                                <w:rFonts w:ascii="Segoe UI Semibold" w:hAnsi="Segoe UI Semibold" w:cs="Segoe UI Semibold"/>
                                <w:color w:val="FFFFFF"/>
                                <w:rtl/>
                                <w:lang w:val="en-US" w:bidi="he-IL"/>
                              </w:rPr>
                              <w:t>,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 xml:space="preserve">מגישים: ירין שוחט, מקסים </w:t>
                      </w:r>
                      <w:proofErr w:type="spellStart"/>
                      <w:r w:rsidRPr="00815A49">
                        <w:rPr>
                          <w:rStyle w:val="sowc"/>
                          <w:rFonts w:ascii="Segoe UI Semibold" w:hAnsi="Segoe UI Semibold" w:cs="Segoe UI Semibold"/>
                          <w:color w:val="FFFFFF"/>
                          <w:rtl/>
                          <w:lang w:val="en-US" w:bidi="he-IL"/>
                        </w:rPr>
                        <w:t>ליסיאנסקי</w:t>
                      </w:r>
                      <w:proofErr w:type="spellEnd"/>
                      <w:r w:rsidRPr="00815A49">
                        <w:rPr>
                          <w:rStyle w:val="sowc"/>
                          <w:rFonts w:ascii="Segoe UI Semibold" w:hAnsi="Segoe UI Semibold" w:cs="Segoe UI Semibold"/>
                          <w:color w:val="FFFFFF"/>
                          <w:rtl/>
                          <w:lang w:val="en-US" w:bidi="he-IL"/>
                        </w:rPr>
                        <w:t>,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4FCA6303">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9"/>
                    </pic:cNvPr>
                    <pic:cNvPicPr>
                      <a:picLocks noChangeAspect="1" noChangeArrowheads="1"/>
                    </pic:cNvPicPr>
                  </pic:nvPicPr>
                  <pic:blipFill>
                    <a:blip r:embed="rId10" cstate="print">
                      <a:lum bright="70000" contrast="-70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22455264">
            <wp:simplePos x="0" y="0"/>
            <wp:positionH relativeFrom="column">
              <wp:posOffset>2180590</wp:posOffset>
            </wp:positionH>
            <wp:positionV relativeFrom="paragraph">
              <wp:posOffset>467995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772" name="תמונה 1" descr="תמונה שמכילה שחור, חשיכה&#10;&#10;התיאור נוצר באופן אוטומטי">
                      <a:hlinkClick r:id="rId12"/>
                    </pic:cNvPr>
                    <pic:cNvPicPr>
                      <a:picLocks noChangeAspect="1" noChangeArrowheads="1"/>
                    </pic:cNvPicPr>
                  </pic:nvPicPr>
                  <pic:blipFill>
                    <a:blip r:embed="rId13" cstate="print">
                      <a:biLevel thresh="50000"/>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58769A2C">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59056DA3">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404BF662">
            <wp:simplePos x="0" y="0"/>
            <wp:positionH relativeFrom="column">
              <wp:posOffset>4559935</wp:posOffset>
            </wp:positionH>
            <wp:positionV relativeFrom="paragraph">
              <wp:posOffset>535940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a:hlinkClick r:id="rId15"/>
                    </pic:cNvPr>
                    <pic:cNvPicPr>
                      <a:picLocks noChangeAspect="1" noChangeArrowheads="1"/>
                    </pic:cNvPicPr>
                  </pic:nvPicPr>
                  <pic:blipFill>
                    <a:blip r:embed="rId16" cstate="print">
                      <a:lum bright="70000" contrast="-70000"/>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3D37E438">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243B1149">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sdt>
      <w:sdtPr>
        <w:rPr>
          <w:rFonts w:ascii="Times New Roman" w:hAnsi="Times New Roman" w:cs="Times New Roman"/>
          <w:sz w:val="24"/>
          <w:szCs w:val="24"/>
          <w:rtl/>
          <w:lang w:val="he-IL" w:bidi="ar-SA"/>
        </w:rPr>
        <w:id w:val="970261136"/>
        <w:docPartObj>
          <w:docPartGallery w:val="Table of Contents"/>
          <w:docPartUnique/>
        </w:docPartObj>
      </w:sdtPr>
      <w:sdtEndPr>
        <w:rPr>
          <w:b/>
          <w:bCs/>
        </w:rPr>
      </w:sdtEndPr>
      <w:sdtContent>
        <w:p w14:paraId="3DD2665C" w14:textId="55983C26" w:rsidR="00BA1771" w:rsidRPr="007350B9" w:rsidRDefault="00BA1771" w:rsidP="007350B9">
          <w:pPr>
            <w:pStyle w:val="ac"/>
            <w:jc w:val="center"/>
            <w:rPr>
              <w:b/>
              <w:bCs/>
              <w:color w:val="C00000"/>
              <w:sz w:val="40"/>
              <w:szCs w:val="40"/>
              <w:u w:val="single"/>
            </w:rPr>
          </w:pPr>
          <w:r w:rsidRPr="007350B9">
            <w:rPr>
              <w:b/>
              <w:bCs/>
              <w:color w:val="C00000"/>
              <w:sz w:val="40"/>
              <w:szCs w:val="40"/>
              <w:u w:val="single"/>
              <w:rtl/>
              <w:lang w:val="he-IL"/>
            </w:rPr>
            <w:t>תוכן עניינים</w:t>
          </w:r>
        </w:p>
        <w:p w14:paraId="6B03B226" w14:textId="21D69F8C" w:rsidR="00F023C0" w:rsidRPr="001F0E05" w:rsidRDefault="00BA1771" w:rsidP="001F0E05">
          <w:pPr>
            <w:pStyle w:val="TOC1"/>
            <w:rPr>
              <w:rFonts w:asciiTheme="minorBidi" w:eastAsiaTheme="minorEastAsia" w:hAnsiTheme="minorBidi" w:cstheme="minorBidi"/>
              <w:noProof/>
              <w:kern w:val="2"/>
              <w:lang w:eastAsia="en-US" w:bidi="he-IL"/>
              <w14:ligatures w14:val="standardContextual"/>
            </w:rPr>
          </w:pPr>
          <w:r w:rsidRPr="00122A1F">
            <w:rPr>
              <w:rFonts w:asciiTheme="minorBidi" w:hAnsiTheme="minorBidi" w:cstheme="minorBidi"/>
              <w:sz w:val="28"/>
              <w:szCs w:val="28"/>
            </w:rPr>
            <w:fldChar w:fldCharType="begin"/>
          </w:r>
          <w:r w:rsidRPr="00122A1F">
            <w:rPr>
              <w:rFonts w:asciiTheme="minorBidi" w:hAnsiTheme="minorBidi" w:cstheme="minorBidi"/>
              <w:sz w:val="28"/>
              <w:szCs w:val="28"/>
            </w:rPr>
            <w:instrText xml:space="preserve"> TOC \o "1-3" \h \z \u </w:instrText>
          </w:r>
          <w:r w:rsidRPr="00122A1F">
            <w:rPr>
              <w:rFonts w:asciiTheme="minorBidi" w:hAnsiTheme="minorBidi" w:cstheme="minorBidi"/>
              <w:sz w:val="28"/>
              <w:szCs w:val="28"/>
            </w:rPr>
            <w:fldChar w:fldCharType="separate"/>
          </w:r>
          <w:hyperlink w:anchor="_Toc191843280" w:history="1">
            <w:r w:rsidR="00F023C0" w:rsidRPr="001F0E05">
              <w:rPr>
                <w:rStyle w:val="Hyperlink"/>
                <w:rFonts w:asciiTheme="minorBidi" w:hAnsiTheme="minorBidi" w:cstheme="minorBidi"/>
                <w:noProof/>
                <w:rtl/>
              </w:rPr>
              <w:t>מבוא</w:t>
            </w:r>
            <w:r w:rsidR="00F023C0" w:rsidRPr="001F0E05">
              <w:rPr>
                <w:rFonts w:asciiTheme="minorBidi" w:hAnsiTheme="minorBidi" w:cstheme="minorBidi"/>
                <w:noProof/>
                <w:webHidden/>
              </w:rPr>
              <w:tab/>
            </w:r>
            <w:r w:rsidR="00F023C0" w:rsidRPr="001F0E05">
              <w:rPr>
                <w:rFonts w:asciiTheme="minorBidi" w:hAnsiTheme="minorBidi" w:cstheme="minorBidi"/>
                <w:noProof/>
                <w:webHidden/>
              </w:rPr>
              <w:fldChar w:fldCharType="begin"/>
            </w:r>
            <w:r w:rsidR="00F023C0" w:rsidRPr="001F0E05">
              <w:rPr>
                <w:rFonts w:asciiTheme="minorBidi" w:hAnsiTheme="minorBidi" w:cstheme="minorBidi"/>
                <w:noProof/>
                <w:webHidden/>
              </w:rPr>
              <w:instrText xml:space="preserve"> PAGEREF _Toc191843280 \h </w:instrText>
            </w:r>
            <w:r w:rsidR="00F023C0" w:rsidRPr="001F0E05">
              <w:rPr>
                <w:rFonts w:asciiTheme="minorBidi" w:hAnsiTheme="minorBidi" w:cstheme="minorBidi"/>
                <w:noProof/>
                <w:webHidden/>
              </w:rPr>
            </w:r>
            <w:r w:rsidR="00F023C0" w:rsidRPr="001F0E05">
              <w:rPr>
                <w:rFonts w:asciiTheme="minorBidi" w:hAnsiTheme="minorBidi" w:cstheme="minorBidi"/>
                <w:noProof/>
                <w:webHidden/>
              </w:rPr>
              <w:fldChar w:fldCharType="separate"/>
            </w:r>
            <w:r w:rsidR="00556237">
              <w:rPr>
                <w:rFonts w:asciiTheme="minorBidi" w:hAnsiTheme="minorBidi" w:cstheme="minorBidi"/>
                <w:noProof/>
                <w:webHidden/>
                <w:rtl/>
              </w:rPr>
              <w:t>3</w:t>
            </w:r>
            <w:r w:rsidR="00F023C0" w:rsidRPr="001F0E05">
              <w:rPr>
                <w:rFonts w:asciiTheme="minorBidi" w:hAnsiTheme="minorBidi" w:cstheme="minorBidi"/>
                <w:noProof/>
                <w:webHidden/>
              </w:rPr>
              <w:fldChar w:fldCharType="end"/>
            </w:r>
          </w:hyperlink>
        </w:p>
        <w:p w14:paraId="07D658CA" w14:textId="141D60AF" w:rsidR="00F023C0" w:rsidRPr="001F0E05" w:rsidRDefault="00F023C0" w:rsidP="001F0E05">
          <w:pPr>
            <w:pStyle w:val="TOC1"/>
            <w:rPr>
              <w:rFonts w:asciiTheme="minorBidi" w:eastAsiaTheme="minorEastAsia" w:hAnsiTheme="minorBidi" w:cstheme="minorBidi"/>
              <w:noProof/>
              <w:kern w:val="2"/>
              <w:lang w:eastAsia="en-US" w:bidi="he-IL"/>
              <w14:ligatures w14:val="standardContextual"/>
            </w:rPr>
          </w:pPr>
          <w:hyperlink w:anchor="_Toc191843281" w:history="1">
            <w:r w:rsidRPr="001F0E05">
              <w:rPr>
                <w:rStyle w:val="Hyperlink"/>
                <w:rFonts w:asciiTheme="minorBidi" w:hAnsiTheme="minorBidi" w:cstheme="minorBidi"/>
                <w:noProof/>
                <w:rtl/>
              </w:rPr>
              <w:t>נתונים</w:t>
            </w:r>
            <w:r w:rsidRPr="001F0E05">
              <w:rPr>
                <w:rFonts w:asciiTheme="minorBidi" w:hAnsiTheme="minorBidi" w:cstheme="minorBidi"/>
                <w:noProof/>
                <w:webHidden/>
              </w:rPr>
              <w:tab/>
            </w:r>
            <w:r w:rsidRPr="001F0E05">
              <w:rPr>
                <w:rFonts w:asciiTheme="minorBidi" w:hAnsiTheme="minorBidi" w:cstheme="minorBidi"/>
                <w:noProof/>
                <w:webHidden/>
              </w:rPr>
              <w:fldChar w:fldCharType="begin"/>
            </w:r>
            <w:r w:rsidRPr="001F0E05">
              <w:rPr>
                <w:rFonts w:asciiTheme="minorBidi" w:hAnsiTheme="minorBidi" w:cstheme="minorBidi"/>
                <w:noProof/>
                <w:webHidden/>
              </w:rPr>
              <w:instrText xml:space="preserve"> PAGEREF _Toc191843281 \h </w:instrText>
            </w:r>
            <w:r w:rsidRPr="001F0E05">
              <w:rPr>
                <w:rFonts w:asciiTheme="minorBidi" w:hAnsiTheme="minorBidi" w:cstheme="minorBidi"/>
                <w:noProof/>
                <w:webHidden/>
              </w:rPr>
            </w:r>
            <w:r w:rsidRPr="001F0E05">
              <w:rPr>
                <w:rFonts w:asciiTheme="minorBidi" w:hAnsiTheme="minorBidi" w:cstheme="minorBidi"/>
                <w:noProof/>
                <w:webHidden/>
              </w:rPr>
              <w:fldChar w:fldCharType="separate"/>
            </w:r>
            <w:r w:rsidR="00556237">
              <w:rPr>
                <w:rFonts w:asciiTheme="minorBidi" w:hAnsiTheme="minorBidi" w:cstheme="minorBidi"/>
                <w:noProof/>
                <w:webHidden/>
                <w:rtl/>
              </w:rPr>
              <w:t>4</w:t>
            </w:r>
            <w:r w:rsidRPr="001F0E05">
              <w:rPr>
                <w:rFonts w:asciiTheme="minorBidi" w:hAnsiTheme="minorBidi" w:cstheme="minorBidi"/>
                <w:noProof/>
                <w:webHidden/>
              </w:rPr>
              <w:fldChar w:fldCharType="end"/>
            </w:r>
          </w:hyperlink>
        </w:p>
        <w:p w14:paraId="4518EFF6" w14:textId="5E2E10E8" w:rsidR="00F023C0" w:rsidRPr="001F0E05" w:rsidRDefault="00F023C0" w:rsidP="001F0E05">
          <w:pPr>
            <w:pStyle w:val="TOC1"/>
            <w:rPr>
              <w:rFonts w:asciiTheme="minorBidi" w:eastAsiaTheme="minorEastAsia" w:hAnsiTheme="minorBidi" w:cstheme="minorBidi"/>
              <w:noProof/>
              <w:kern w:val="2"/>
              <w:lang w:eastAsia="en-US" w:bidi="he-IL"/>
              <w14:ligatures w14:val="standardContextual"/>
            </w:rPr>
          </w:pPr>
          <w:hyperlink w:anchor="_Toc191843282" w:history="1">
            <w:r w:rsidRPr="001F0E05">
              <w:rPr>
                <w:rStyle w:val="Hyperlink"/>
                <w:rFonts w:asciiTheme="minorBidi" w:hAnsiTheme="minorBidi" w:cstheme="minorBidi"/>
                <w:noProof/>
                <w:rtl/>
              </w:rPr>
              <w:t>מטלות</w:t>
            </w:r>
            <w:r w:rsidRPr="001F0E05">
              <w:rPr>
                <w:rFonts w:asciiTheme="minorBidi" w:hAnsiTheme="minorBidi" w:cstheme="minorBidi"/>
                <w:noProof/>
                <w:webHidden/>
              </w:rPr>
              <w:tab/>
            </w:r>
            <w:r w:rsidRPr="001F0E05">
              <w:rPr>
                <w:rFonts w:asciiTheme="minorBidi" w:hAnsiTheme="minorBidi" w:cstheme="minorBidi"/>
                <w:noProof/>
                <w:webHidden/>
              </w:rPr>
              <w:fldChar w:fldCharType="begin"/>
            </w:r>
            <w:r w:rsidRPr="001F0E05">
              <w:rPr>
                <w:rFonts w:asciiTheme="minorBidi" w:hAnsiTheme="minorBidi" w:cstheme="minorBidi"/>
                <w:noProof/>
                <w:webHidden/>
              </w:rPr>
              <w:instrText xml:space="preserve"> PAGEREF _Toc191843282 \h </w:instrText>
            </w:r>
            <w:r w:rsidRPr="001F0E05">
              <w:rPr>
                <w:rFonts w:asciiTheme="minorBidi" w:hAnsiTheme="minorBidi" w:cstheme="minorBidi"/>
                <w:noProof/>
                <w:webHidden/>
              </w:rPr>
            </w:r>
            <w:r w:rsidRPr="001F0E05">
              <w:rPr>
                <w:rFonts w:asciiTheme="minorBidi" w:hAnsiTheme="minorBidi" w:cstheme="minorBidi"/>
                <w:noProof/>
                <w:webHidden/>
              </w:rPr>
              <w:fldChar w:fldCharType="separate"/>
            </w:r>
            <w:r w:rsidR="00556237">
              <w:rPr>
                <w:rFonts w:asciiTheme="minorBidi" w:hAnsiTheme="minorBidi" w:cstheme="minorBidi"/>
                <w:noProof/>
                <w:webHidden/>
                <w:rtl/>
              </w:rPr>
              <w:t>5</w:t>
            </w:r>
            <w:r w:rsidRPr="001F0E05">
              <w:rPr>
                <w:rFonts w:asciiTheme="minorBidi" w:hAnsiTheme="minorBidi" w:cstheme="minorBidi"/>
                <w:noProof/>
                <w:webHidden/>
              </w:rPr>
              <w:fldChar w:fldCharType="end"/>
            </w:r>
          </w:hyperlink>
        </w:p>
        <w:p w14:paraId="68BA7B25" w14:textId="71002A9A" w:rsidR="00F023C0" w:rsidRPr="001F0E05" w:rsidRDefault="00F023C0" w:rsidP="001F0E05">
          <w:pPr>
            <w:pStyle w:val="TOC2"/>
            <w:tabs>
              <w:tab w:val="left" w:pos="8653"/>
              <w:tab w:val="right" w:leader="dot" w:pos="9060"/>
            </w:tabs>
            <w:bidi/>
            <w:rPr>
              <w:rFonts w:asciiTheme="minorBidi" w:eastAsiaTheme="minorEastAsia" w:hAnsiTheme="minorBidi" w:cstheme="minorBidi"/>
              <w:noProof/>
              <w:kern w:val="2"/>
              <w:lang w:eastAsia="en-US" w:bidi="he-IL"/>
              <w14:ligatures w14:val="standardContextual"/>
            </w:rPr>
          </w:pPr>
          <w:hyperlink w:anchor="_Toc191843283" w:history="1">
            <w:r w:rsidRPr="001F0E05">
              <w:rPr>
                <w:rStyle w:val="Hyperlink"/>
                <w:rFonts w:asciiTheme="minorBidi" w:hAnsiTheme="minorBidi" w:cstheme="minorBidi"/>
                <w:noProof/>
                <w:rtl/>
              </w:rPr>
              <w:t>האם ישנם אזורים בישראל עם ריכוז יוצא דופן של מתקפות טרור בהשוואה לאחרים?</w:t>
            </w:r>
            <w:r w:rsidRPr="001F0E05">
              <w:rPr>
                <w:rFonts w:asciiTheme="minorBidi" w:hAnsiTheme="minorBidi" w:cstheme="minorBidi"/>
                <w:noProof/>
                <w:webHidden/>
              </w:rPr>
              <w:tab/>
            </w:r>
            <w:r w:rsidRPr="001F0E05">
              <w:rPr>
                <w:rFonts w:asciiTheme="minorBidi" w:hAnsiTheme="minorBidi" w:cstheme="minorBidi"/>
                <w:noProof/>
                <w:webHidden/>
              </w:rPr>
              <w:fldChar w:fldCharType="begin"/>
            </w:r>
            <w:r w:rsidRPr="001F0E05">
              <w:rPr>
                <w:rFonts w:asciiTheme="minorBidi" w:hAnsiTheme="minorBidi" w:cstheme="minorBidi"/>
                <w:noProof/>
                <w:webHidden/>
              </w:rPr>
              <w:instrText xml:space="preserve"> PAGEREF _Toc191843283 \h </w:instrText>
            </w:r>
            <w:r w:rsidRPr="001F0E05">
              <w:rPr>
                <w:rFonts w:asciiTheme="minorBidi" w:hAnsiTheme="minorBidi" w:cstheme="minorBidi"/>
                <w:noProof/>
                <w:webHidden/>
              </w:rPr>
            </w:r>
            <w:r w:rsidRPr="001F0E05">
              <w:rPr>
                <w:rFonts w:asciiTheme="minorBidi" w:hAnsiTheme="minorBidi" w:cstheme="minorBidi"/>
                <w:noProof/>
                <w:webHidden/>
              </w:rPr>
              <w:fldChar w:fldCharType="separate"/>
            </w:r>
            <w:r w:rsidR="00556237">
              <w:rPr>
                <w:rFonts w:asciiTheme="minorBidi" w:hAnsiTheme="minorBidi" w:cstheme="minorBidi"/>
                <w:noProof/>
                <w:webHidden/>
                <w:rtl/>
              </w:rPr>
              <w:t>5</w:t>
            </w:r>
            <w:r w:rsidRPr="001F0E05">
              <w:rPr>
                <w:rFonts w:asciiTheme="minorBidi" w:hAnsiTheme="minorBidi" w:cstheme="minorBidi"/>
                <w:noProof/>
                <w:webHidden/>
              </w:rPr>
              <w:fldChar w:fldCharType="end"/>
            </w:r>
          </w:hyperlink>
        </w:p>
        <w:p w14:paraId="55131EEB" w14:textId="00993DEF" w:rsidR="00F023C0" w:rsidRPr="001F0E05" w:rsidRDefault="00F023C0" w:rsidP="001F0E05">
          <w:pPr>
            <w:pStyle w:val="TOC2"/>
            <w:tabs>
              <w:tab w:val="left" w:pos="8880"/>
              <w:tab w:val="right" w:leader="dot" w:pos="9060"/>
            </w:tabs>
            <w:bidi/>
            <w:rPr>
              <w:rFonts w:asciiTheme="minorBidi" w:eastAsiaTheme="minorEastAsia" w:hAnsiTheme="minorBidi" w:cstheme="minorBidi"/>
              <w:noProof/>
              <w:kern w:val="2"/>
              <w:lang w:eastAsia="en-US" w:bidi="he-IL"/>
              <w14:ligatures w14:val="standardContextual"/>
            </w:rPr>
          </w:pPr>
          <w:hyperlink w:anchor="_Toc191843284" w:history="1">
            <w:r w:rsidRPr="001F0E05">
              <w:rPr>
                <w:rStyle w:val="Hyperlink"/>
                <w:rFonts w:asciiTheme="minorBidi" w:hAnsiTheme="minorBidi" w:cstheme="minorBidi"/>
                <w:noProof/>
                <w:rtl/>
              </w:rPr>
              <w:t>קורלציה בין מספר המחבלים למספר הנפגעים: האם קיים קשר בין כמות המחבלים באירוע לכמות הנפגעים?</w:t>
            </w:r>
            <w:r w:rsidRPr="001F0E05">
              <w:rPr>
                <w:rFonts w:asciiTheme="minorBidi" w:hAnsiTheme="minorBidi" w:cstheme="minorBidi"/>
                <w:noProof/>
                <w:webHidden/>
              </w:rPr>
              <w:tab/>
            </w:r>
            <w:r w:rsidRPr="001F0E05">
              <w:rPr>
                <w:rFonts w:asciiTheme="minorBidi" w:hAnsiTheme="minorBidi" w:cstheme="minorBidi"/>
                <w:noProof/>
                <w:webHidden/>
              </w:rPr>
              <w:fldChar w:fldCharType="begin"/>
            </w:r>
            <w:r w:rsidRPr="001F0E05">
              <w:rPr>
                <w:rFonts w:asciiTheme="minorBidi" w:hAnsiTheme="minorBidi" w:cstheme="minorBidi"/>
                <w:noProof/>
                <w:webHidden/>
              </w:rPr>
              <w:instrText xml:space="preserve"> PAGEREF _Toc191843284 \h </w:instrText>
            </w:r>
            <w:r w:rsidRPr="001F0E05">
              <w:rPr>
                <w:rFonts w:asciiTheme="minorBidi" w:hAnsiTheme="minorBidi" w:cstheme="minorBidi"/>
                <w:noProof/>
                <w:webHidden/>
              </w:rPr>
            </w:r>
            <w:r w:rsidRPr="001F0E05">
              <w:rPr>
                <w:rFonts w:asciiTheme="minorBidi" w:hAnsiTheme="minorBidi" w:cstheme="minorBidi"/>
                <w:noProof/>
                <w:webHidden/>
              </w:rPr>
              <w:fldChar w:fldCharType="separate"/>
            </w:r>
            <w:r w:rsidR="00556237">
              <w:rPr>
                <w:rFonts w:asciiTheme="minorBidi" w:hAnsiTheme="minorBidi" w:cstheme="minorBidi"/>
                <w:noProof/>
                <w:webHidden/>
                <w:rtl/>
              </w:rPr>
              <w:t>5</w:t>
            </w:r>
            <w:r w:rsidRPr="001F0E05">
              <w:rPr>
                <w:rFonts w:asciiTheme="minorBidi" w:hAnsiTheme="minorBidi" w:cstheme="minorBidi"/>
                <w:noProof/>
                <w:webHidden/>
              </w:rPr>
              <w:fldChar w:fldCharType="end"/>
            </w:r>
          </w:hyperlink>
        </w:p>
        <w:p w14:paraId="59960D76" w14:textId="4D98C9E9" w:rsidR="00F023C0" w:rsidRPr="001F0E05" w:rsidRDefault="00F023C0" w:rsidP="001F0E05">
          <w:pPr>
            <w:pStyle w:val="TOC2"/>
            <w:tabs>
              <w:tab w:val="left" w:pos="8421"/>
              <w:tab w:val="right" w:leader="dot" w:pos="9060"/>
            </w:tabs>
            <w:bidi/>
            <w:rPr>
              <w:rFonts w:asciiTheme="minorBidi" w:eastAsiaTheme="minorEastAsia" w:hAnsiTheme="minorBidi" w:cstheme="minorBidi"/>
              <w:noProof/>
              <w:kern w:val="2"/>
              <w:lang w:eastAsia="en-US" w:bidi="he-IL"/>
              <w14:ligatures w14:val="standardContextual"/>
            </w:rPr>
          </w:pPr>
          <w:hyperlink w:anchor="_Toc191843285" w:history="1">
            <w:r w:rsidRPr="001F0E05">
              <w:rPr>
                <w:rStyle w:val="Hyperlink"/>
                <w:rFonts w:asciiTheme="minorBidi" w:hAnsiTheme="minorBidi" w:cstheme="minorBidi"/>
                <w:noProof/>
                <w:rtl/>
              </w:rPr>
              <w:t>מהם ההבדלים בין סוגי הנשק בתרומתם לחומרת האירועים(מספר נפגעים והרוגים) ותדירות האירועים מכל סוג נשק?</w:t>
            </w:r>
            <w:r w:rsidRPr="001F0E05">
              <w:rPr>
                <w:rFonts w:asciiTheme="minorBidi" w:hAnsiTheme="minorBidi" w:cstheme="minorBidi"/>
                <w:noProof/>
                <w:webHidden/>
              </w:rPr>
              <w:tab/>
            </w:r>
            <w:r w:rsidRPr="001F0E05">
              <w:rPr>
                <w:rFonts w:asciiTheme="minorBidi" w:hAnsiTheme="minorBidi" w:cstheme="minorBidi"/>
                <w:noProof/>
                <w:webHidden/>
              </w:rPr>
              <w:fldChar w:fldCharType="begin"/>
            </w:r>
            <w:r w:rsidRPr="001F0E05">
              <w:rPr>
                <w:rFonts w:asciiTheme="minorBidi" w:hAnsiTheme="minorBidi" w:cstheme="minorBidi"/>
                <w:noProof/>
                <w:webHidden/>
              </w:rPr>
              <w:instrText xml:space="preserve"> PAGEREF _Toc191843285 \h </w:instrText>
            </w:r>
            <w:r w:rsidRPr="001F0E05">
              <w:rPr>
                <w:rFonts w:asciiTheme="minorBidi" w:hAnsiTheme="minorBidi" w:cstheme="minorBidi"/>
                <w:noProof/>
                <w:webHidden/>
              </w:rPr>
            </w:r>
            <w:r w:rsidRPr="001F0E05">
              <w:rPr>
                <w:rFonts w:asciiTheme="minorBidi" w:hAnsiTheme="minorBidi" w:cstheme="minorBidi"/>
                <w:noProof/>
                <w:webHidden/>
              </w:rPr>
              <w:fldChar w:fldCharType="separate"/>
            </w:r>
            <w:r w:rsidR="00556237">
              <w:rPr>
                <w:rFonts w:asciiTheme="minorBidi" w:hAnsiTheme="minorBidi" w:cstheme="minorBidi"/>
                <w:noProof/>
                <w:webHidden/>
                <w:rtl/>
              </w:rPr>
              <w:t>6</w:t>
            </w:r>
            <w:r w:rsidRPr="001F0E05">
              <w:rPr>
                <w:rFonts w:asciiTheme="minorBidi" w:hAnsiTheme="minorBidi" w:cstheme="minorBidi"/>
                <w:noProof/>
                <w:webHidden/>
              </w:rPr>
              <w:fldChar w:fldCharType="end"/>
            </w:r>
          </w:hyperlink>
        </w:p>
        <w:p w14:paraId="6C8F5DE0" w14:textId="4510030B" w:rsidR="00F023C0" w:rsidRPr="001F0E05" w:rsidRDefault="00F023C0" w:rsidP="001F0E05">
          <w:pPr>
            <w:pStyle w:val="TOC1"/>
            <w:rPr>
              <w:rFonts w:asciiTheme="minorBidi" w:eastAsiaTheme="minorEastAsia" w:hAnsiTheme="minorBidi" w:cstheme="minorBidi"/>
              <w:noProof/>
              <w:kern w:val="2"/>
              <w:lang w:eastAsia="en-US" w:bidi="he-IL"/>
              <w14:ligatures w14:val="standardContextual"/>
            </w:rPr>
          </w:pPr>
          <w:hyperlink w:anchor="_Toc191843286" w:history="1">
            <w:r w:rsidRPr="001F0E05">
              <w:rPr>
                <w:rStyle w:val="Hyperlink"/>
                <w:rFonts w:asciiTheme="minorBidi" w:hAnsiTheme="minorBidi" w:cstheme="minorBidi"/>
                <w:noProof/>
                <w:rtl/>
              </w:rPr>
              <w:t>עיצובים חלופיים</w:t>
            </w:r>
            <w:r w:rsidRPr="001F0E05">
              <w:rPr>
                <w:rFonts w:asciiTheme="minorBidi" w:hAnsiTheme="minorBidi" w:cstheme="minorBidi"/>
                <w:noProof/>
                <w:webHidden/>
              </w:rPr>
              <w:tab/>
            </w:r>
            <w:r w:rsidRPr="001F0E05">
              <w:rPr>
                <w:rFonts w:asciiTheme="minorBidi" w:hAnsiTheme="minorBidi" w:cstheme="minorBidi"/>
                <w:noProof/>
                <w:webHidden/>
              </w:rPr>
              <w:fldChar w:fldCharType="begin"/>
            </w:r>
            <w:r w:rsidRPr="001F0E05">
              <w:rPr>
                <w:rFonts w:asciiTheme="minorBidi" w:hAnsiTheme="minorBidi" w:cstheme="minorBidi"/>
                <w:noProof/>
                <w:webHidden/>
              </w:rPr>
              <w:instrText xml:space="preserve"> PAGEREF _Toc191843286 \h </w:instrText>
            </w:r>
            <w:r w:rsidRPr="001F0E05">
              <w:rPr>
                <w:rFonts w:asciiTheme="minorBidi" w:hAnsiTheme="minorBidi" w:cstheme="minorBidi"/>
                <w:noProof/>
                <w:webHidden/>
              </w:rPr>
            </w:r>
            <w:r w:rsidRPr="001F0E05">
              <w:rPr>
                <w:rFonts w:asciiTheme="minorBidi" w:hAnsiTheme="minorBidi" w:cstheme="minorBidi"/>
                <w:noProof/>
                <w:webHidden/>
              </w:rPr>
              <w:fldChar w:fldCharType="separate"/>
            </w:r>
            <w:r w:rsidR="00556237">
              <w:rPr>
                <w:rFonts w:asciiTheme="minorBidi" w:hAnsiTheme="minorBidi" w:cstheme="minorBidi"/>
                <w:noProof/>
                <w:webHidden/>
                <w:rtl/>
              </w:rPr>
              <w:t>7</w:t>
            </w:r>
            <w:r w:rsidRPr="001F0E05">
              <w:rPr>
                <w:rFonts w:asciiTheme="minorBidi" w:hAnsiTheme="minorBidi" w:cstheme="minorBidi"/>
                <w:noProof/>
                <w:webHidden/>
              </w:rPr>
              <w:fldChar w:fldCharType="end"/>
            </w:r>
          </w:hyperlink>
        </w:p>
        <w:p w14:paraId="53115DCC" w14:textId="61984471" w:rsidR="00F023C0" w:rsidRPr="001F0E05" w:rsidRDefault="00F023C0" w:rsidP="001F0E05">
          <w:pPr>
            <w:pStyle w:val="TOC2"/>
            <w:tabs>
              <w:tab w:val="left" w:pos="8240"/>
              <w:tab w:val="right" w:leader="dot" w:pos="9060"/>
            </w:tabs>
            <w:bidi/>
            <w:rPr>
              <w:rFonts w:asciiTheme="minorBidi" w:eastAsiaTheme="minorEastAsia" w:hAnsiTheme="minorBidi" w:cstheme="minorBidi"/>
              <w:noProof/>
              <w:kern w:val="2"/>
              <w:lang w:eastAsia="en-US" w:bidi="he-IL"/>
              <w14:ligatures w14:val="standardContextual"/>
            </w:rPr>
          </w:pPr>
          <w:hyperlink w:anchor="_Toc191843287" w:history="1">
            <w:r w:rsidRPr="001F0E05">
              <w:rPr>
                <w:rStyle w:val="Hyperlink"/>
                <w:rFonts w:asciiTheme="minorBidi" w:hAnsiTheme="minorBidi" w:cstheme="minorBidi"/>
                <w:noProof/>
                <w:rtl/>
              </w:rPr>
              <w:t>האם ישנם אזורים בישראל עם ריכוז יוצא דופן של מתקפות טרור בהשוואה לאחרים?</w:t>
            </w:r>
            <w:r w:rsidRPr="001F0E05">
              <w:rPr>
                <w:rFonts w:asciiTheme="minorBidi" w:hAnsiTheme="minorBidi" w:cstheme="minorBidi"/>
                <w:noProof/>
                <w:webHidden/>
              </w:rPr>
              <w:tab/>
            </w:r>
            <w:r w:rsidRPr="001F0E05">
              <w:rPr>
                <w:rFonts w:asciiTheme="minorBidi" w:hAnsiTheme="minorBidi" w:cstheme="minorBidi"/>
                <w:noProof/>
                <w:webHidden/>
              </w:rPr>
              <w:fldChar w:fldCharType="begin"/>
            </w:r>
            <w:r w:rsidRPr="001F0E05">
              <w:rPr>
                <w:rFonts w:asciiTheme="minorBidi" w:hAnsiTheme="minorBidi" w:cstheme="minorBidi"/>
                <w:noProof/>
                <w:webHidden/>
              </w:rPr>
              <w:instrText xml:space="preserve"> PAGEREF _Toc191843287 \h </w:instrText>
            </w:r>
            <w:r w:rsidRPr="001F0E05">
              <w:rPr>
                <w:rFonts w:asciiTheme="minorBidi" w:hAnsiTheme="minorBidi" w:cstheme="minorBidi"/>
                <w:noProof/>
                <w:webHidden/>
              </w:rPr>
            </w:r>
            <w:r w:rsidRPr="001F0E05">
              <w:rPr>
                <w:rFonts w:asciiTheme="minorBidi" w:hAnsiTheme="minorBidi" w:cstheme="minorBidi"/>
                <w:noProof/>
                <w:webHidden/>
              </w:rPr>
              <w:fldChar w:fldCharType="separate"/>
            </w:r>
            <w:r w:rsidR="00556237">
              <w:rPr>
                <w:rFonts w:asciiTheme="minorBidi" w:hAnsiTheme="minorBidi" w:cstheme="minorBidi"/>
                <w:noProof/>
                <w:webHidden/>
                <w:rtl/>
              </w:rPr>
              <w:t>7</w:t>
            </w:r>
            <w:r w:rsidRPr="001F0E05">
              <w:rPr>
                <w:rFonts w:asciiTheme="minorBidi" w:hAnsiTheme="minorBidi" w:cstheme="minorBidi"/>
                <w:noProof/>
                <w:webHidden/>
              </w:rPr>
              <w:fldChar w:fldCharType="end"/>
            </w:r>
          </w:hyperlink>
        </w:p>
        <w:p w14:paraId="5C484C06" w14:textId="2CC48B33" w:rsidR="00F023C0" w:rsidRPr="001F0E05" w:rsidRDefault="00F023C0" w:rsidP="001F0E05">
          <w:pPr>
            <w:pStyle w:val="TOC2"/>
            <w:tabs>
              <w:tab w:val="left" w:pos="8475"/>
              <w:tab w:val="right" w:leader="dot" w:pos="9060"/>
            </w:tabs>
            <w:bidi/>
            <w:rPr>
              <w:rFonts w:asciiTheme="minorBidi" w:eastAsiaTheme="minorEastAsia" w:hAnsiTheme="minorBidi" w:cstheme="minorBidi"/>
              <w:noProof/>
              <w:kern w:val="2"/>
              <w:lang w:eastAsia="en-US" w:bidi="he-IL"/>
              <w14:ligatures w14:val="standardContextual"/>
            </w:rPr>
          </w:pPr>
          <w:hyperlink w:anchor="_Toc191843288" w:history="1">
            <w:r w:rsidRPr="001F0E05">
              <w:rPr>
                <w:rStyle w:val="Hyperlink"/>
                <w:rFonts w:asciiTheme="minorBidi" w:hAnsiTheme="minorBidi" w:cstheme="minorBidi"/>
                <w:noProof/>
                <w:rtl/>
              </w:rPr>
              <w:t>קורלציה בין מספר המחבלים למספר הנפגעים: האם קיים קשר בין כמות המחבלים באירוע לכמות הנפגעים?</w:t>
            </w:r>
            <w:r w:rsidRPr="001F0E05">
              <w:rPr>
                <w:rFonts w:asciiTheme="minorBidi" w:hAnsiTheme="minorBidi" w:cstheme="minorBidi"/>
                <w:noProof/>
                <w:webHidden/>
              </w:rPr>
              <w:tab/>
            </w:r>
            <w:r w:rsidRPr="001F0E05">
              <w:rPr>
                <w:rFonts w:asciiTheme="minorBidi" w:hAnsiTheme="minorBidi" w:cstheme="minorBidi"/>
                <w:noProof/>
                <w:webHidden/>
              </w:rPr>
              <w:fldChar w:fldCharType="begin"/>
            </w:r>
            <w:r w:rsidRPr="001F0E05">
              <w:rPr>
                <w:rFonts w:asciiTheme="minorBidi" w:hAnsiTheme="minorBidi" w:cstheme="minorBidi"/>
                <w:noProof/>
                <w:webHidden/>
              </w:rPr>
              <w:instrText xml:space="preserve"> PAGEREF _Toc191843288 \h </w:instrText>
            </w:r>
            <w:r w:rsidRPr="001F0E05">
              <w:rPr>
                <w:rFonts w:asciiTheme="minorBidi" w:hAnsiTheme="minorBidi" w:cstheme="minorBidi"/>
                <w:noProof/>
                <w:webHidden/>
              </w:rPr>
            </w:r>
            <w:r w:rsidRPr="001F0E05">
              <w:rPr>
                <w:rFonts w:asciiTheme="minorBidi" w:hAnsiTheme="minorBidi" w:cstheme="minorBidi"/>
                <w:noProof/>
                <w:webHidden/>
              </w:rPr>
              <w:fldChar w:fldCharType="separate"/>
            </w:r>
            <w:r w:rsidR="00556237">
              <w:rPr>
                <w:rFonts w:asciiTheme="minorBidi" w:hAnsiTheme="minorBidi" w:cstheme="minorBidi"/>
                <w:noProof/>
                <w:webHidden/>
                <w:rtl/>
              </w:rPr>
              <w:t>10</w:t>
            </w:r>
            <w:r w:rsidRPr="001F0E05">
              <w:rPr>
                <w:rFonts w:asciiTheme="minorBidi" w:hAnsiTheme="minorBidi" w:cstheme="minorBidi"/>
                <w:noProof/>
                <w:webHidden/>
              </w:rPr>
              <w:fldChar w:fldCharType="end"/>
            </w:r>
          </w:hyperlink>
        </w:p>
        <w:p w14:paraId="5C99781E" w14:textId="72984C29" w:rsidR="00F023C0" w:rsidRPr="001F0E05" w:rsidRDefault="00F023C0" w:rsidP="001F0E05">
          <w:pPr>
            <w:pStyle w:val="TOC2"/>
            <w:tabs>
              <w:tab w:val="left" w:pos="8266"/>
              <w:tab w:val="right" w:leader="dot" w:pos="9060"/>
            </w:tabs>
            <w:bidi/>
            <w:rPr>
              <w:rFonts w:asciiTheme="minorBidi" w:eastAsiaTheme="minorEastAsia" w:hAnsiTheme="minorBidi" w:cstheme="minorBidi"/>
              <w:noProof/>
              <w:kern w:val="2"/>
              <w:lang w:eastAsia="en-US" w:bidi="he-IL"/>
              <w14:ligatures w14:val="standardContextual"/>
            </w:rPr>
          </w:pPr>
          <w:hyperlink w:anchor="_Toc191843289" w:history="1">
            <w:r w:rsidRPr="001F0E05">
              <w:rPr>
                <w:rStyle w:val="Hyperlink"/>
                <w:rFonts w:asciiTheme="minorBidi" w:hAnsiTheme="minorBidi" w:cstheme="minorBidi"/>
                <w:noProof/>
                <w:rtl/>
              </w:rPr>
              <w:t>מהם ההבדלים בין סוגי הנשק בתרומתם לחומרת האירועים(מספר נפגעים והרוגים) ותדירות האירועים מכל סוג נשק</w:t>
            </w:r>
            <w:r w:rsidRPr="001F0E05">
              <w:rPr>
                <w:rStyle w:val="Hyperlink"/>
                <w:rFonts w:asciiTheme="minorBidi" w:hAnsiTheme="minorBidi" w:cstheme="minorBidi"/>
                <w:noProof/>
              </w:rPr>
              <w:t>?</w:t>
            </w:r>
            <w:r w:rsidRPr="001F0E05">
              <w:rPr>
                <w:rFonts w:asciiTheme="minorBidi" w:hAnsiTheme="minorBidi" w:cstheme="minorBidi"/>
                <w:noProof/>
                <w:webHidden/>
              </w:rPr>
              <w:tab/>
            </w:r>
            <w:r w:rsidRPr="001F0E05">
              <w:rPr>
                <w:rFonts w:asciiTheme="minorBidi" w:hAnsiTheme="minorBidi" w:cstheme="minorBidi"/>
                <w:noProof/>
                <w:webHidden/>
              </w:rPr>
              <w:fldChar w:fldCharType="begin"/>
            </w:r>
            <w:r w:rsidRPr="001F0E05">
              <w:rPr>
                <w:rFonts w:asciiTheme="minorBidi" w:hAnsiTheme="minorBidi" w:cstheme="minorBidi"/>
                <w:noProof/>
                <w:webHidden/>
              </w:rPr>
              <w:instrText xml:space="preserve"> PAGEREF _Toc191843289 \h </w:instrText>
            </w:r>
            <w:r w:rsidRPr="001F0E05">
              <w:rPr>
                <w:rFonts w:asciiTheme="minorBidi" w:hAnsiTheme="minorBidi" w:cstheme="minorBidi"/>
                <w:noProof/>
                <w:webHidden/>
              </w:rPr>
            </w:r>
            <w:r w:rsidRPr="001F0E05">
              <w:rPr>
                <w:rFonts w:asciiTheme="minorBidi" w:hAnsiTheme="minorBidi" w:cstheme="minorBidi"/>
                <w:noProof/>
                <w:webHidden/>
              </w:rPr>
              <w:fldChar w:fldCharType="separate"/>
            </w:r>
            <w:r w:rsidR="00556237">
              <w:rPr>
                <w:rFonts w:asciiTheme="minorBidi" w:hAnsiTheme="minorBidi" w:cstheme="minorBidi"/>
                <w:noProof/>
                <w:webHidden/>
                <w:rtl/>
              </w:rPr>
              <w:t>14</w:t>
            </w:r>
            <w:r w:rsidRPr="001F0E05">
              <w:rPr>
                <w:rFonts w:asciiTheme="minorBidi" w:hAnsiTheme="minorBidi" w:cstheme="minorBidi"/>
                <w:noProof/>
                <w:webHidden/>
              </w:rPr>
              <w:fldChar w:fldCharType="end"/>
            </w:r>
          </w:hyperlink>
        </w:p>
        <w:p w14:paraId="06A1ECFF" w14:textId="66E4E5CF" w:rsidR="00F023C0" w:rsidRDefault="00F023C0" w:rsidP="001F0E05">
          <w:pPr>
            <w:pStyle w:val="TOC1"/>
            <w:rPr>
              <w:rFonts w:asciiTheme="minorHAnsi" w:eastAsiaTheme="minorEastAsia" w:hAnsiTheme="minorHAnsi" w:cstheme="minorBidi"/>
              <w:noProof/>
              <w:kern w:val="2"/>
              <w:lang w:eastAsia="en-US" w:bidi="he-IL"/>
              <w14:ligatures w14:val="standardContextual"/>
            </w:rPr>
          </w:pPr>
          <w:hyperlink w:anchor="_Toc191843290" w:history="1">
            <w:r w:rsidRPr="001F0E05">
              <w:rPr>
                <w:rStyle w:val="Hyperlink"/>
                <w:rFonts w:asciiTheme="minorBidi" w:hAnsiTheme="minorBidi" w:cstheme="minorBidi"/>
                <w:noProof/>
                <w:rtl/>
              </w:rPr>
              <w:t>הסבר על העיצובים שנבחרו ועל יישומם</w:t>
            </w:r>
            <w:r w:rsidRPr="001F0E05">
              <w:rPr>
                <w:rFonts w:asciiTheme="minorBidi" w:hAnsiTheme="minorBidi" w:cstheme="minorBidi"/>
                <w:noProof/>
                <w:webHidden/>
              </w:rPr>
              <w:tab/>
            </w:r>
            <w:r w:rsidRPr="001F0E05">
              <w:rPr>
                <w:rFonts w:asciiTheme="minorBidi" w:hAnsiTheme="minorBidi" w:cstheme="minorBidi"/>
                <w:noProof/>
                <w:webHidden/>
              </w:rPr>
              <w:fldChar w:fldCharType="begin"/>
            </w:r>
            <w:r w:rsidRPr="001F0E05">
              <w:rPr>
                <w:rFonts w:asciiTheme="minorBidi" w:hAnsiTheme="minorBidi" w:cstheme="minorBidi"/>
                <w:noProof/>
                <w:webHidden/>
              </w:rPr>
              <w:instrText xml:space="preserve"> PAGEREF _Toc191843290 \h </w:instrText>
            </w:r>
            <w:r w:rsidRPr="001F0E05">
              <w:rPr>
                <w:rFonts w:asciiTheme="minorBidi" w:hAnsiTheme="minorBidi" w:cstheme="minorBidi"/>
                <w:noProof/>
                <w:webHidden/>
              </w:rPr>
            </w:r>
            <w:r w:rsidRPr="001F0E05">
              <w:rPr>
                <w:rFonts w:asciiTheme="minorBidi" w:hAnsiTheme="minorBidi" w:cstheme="minorBidi"/>
                <w:noProof/>
                <w:webHidden/>
              </w:rPr>
              <w:fldChar w:fldCharType="separate"/>
            </w:r>
            <w:r w:rsidR="00556237">
              <w:rPr>
                <w:rFonts w:asciiTheme="minorBidi" w:hAnsiTheme="minorBidi" w:cstheme="minorBidi"/>
                <w:noProof/>
                <w:webHidden/>
                <w:rtl/>
              </w:rPr>
              <w:t>18</w:t>
            </w:r>
            <w:r w:rsidRPr="001F0E05">
              <w:rPr>
                <w:rFonts w:asciiTheme="minorBidi" w:hAnsiTheme="minorBidi" w:cstheme="minorBidi"/>
                <w:noProof/>
                <w:webHidden/>
              </w:rPr>
              <w:fldChar w:fldCharType="end"/>
            </w:r>
          </w:hyperlink>
        </w:p>
        <w:p w14:paraId="4BAD9D2E" w14:textId="0D0D9ACD" w:rsidR="00BA1771" w:rsidRDefault="00BA1771" w:rsidP="00BA1771">
          <w:pPr>
            <w:bidi/>
          </w:pPr>
          <w:r w:rsidRPr="00122A1F">
            <w:rPr>
              <w:rFonts w:asciiTheme="minorBidi" w:hAnsiTheme="minorBidi" w:cstheme="minorBidi"/>
              <w:sz w:val="28"/>
              <w:szCs w:val="28"/>
              <w:lang w:val="he-IL"/>
            </w:rPr>
            <w:fldChar w:fldCharType="end"/>
          </w:r>
        </w:p>
      </w:sdtContent>
    </w:sdt>
    <w:p w14:paraId="3EFAA07C" w14:textId="77777777" w:rsidR="0032395B" w:rsidRDefault="0032395B" w:rsidP="0032395B">
      <w:pPr>
        <w:pStyle w:val="1"/>
      </w:pPr>
    </w:p>
    <w:p w14:paraId="5053569A" w14:textId="77777777" w:rsidR="00BA1771" w:rsidRDefault="00BA1771" w:rsidP="00BA1771">
      <w:pPr>
        <w:rPr>
          <w:rtl/>
          <w:lang w:bidi="he-IL"/>
        </w:rPr>
      </w:pPr>
    </w:p>
    <w:p w14:paraId="11075087" w14:textId="77777777" w:rsidR="00BA1771" w:rsidRDefault="00BA1771" w:rsidP="00BA1771">
      <w:pPr>
        <w:rPr>
          <w:rtl/>
          <w:lang w:bidi="he-IL"/>
        </w:rPr>
      </w:pPr>
    </w:p>
    <w:p w14:paraId="65C82F68" w14:textId="77777777" w:rsidR="00BA1771" w:rsidRDefault="00BA1771" w:rsidP="00BA1771">
      <w:pPr>
        <w:rPr>
          <w:rtl/>
          <w:lang w:bidi="he-IL"/>
        </w:rPr>
      </w:pPr>
    </w:p>
    <w:p w14:paraId="64E2C6EC" w14:textId="77777777" w:rsidR="00BA1771" w:rsidRDefault="00BA1771" w:rsidP="00BA1771">
      <w:pPr>
        <w:rPr>
          <w:rtl/>
          <w:lang w:bidi="he-IL"/>
        </w:rPr>
      </w:pPr>
    </w:p>
    <w:p w14:paraId="411C1F7D" w14:textId="77777777" w:rsidR="00BA1771" w:rsidRDefault="00BA1771" w:rsidP="00BA1771">
      <w:pPr>
        <w:rPr>
          <w:rtl/>
          <w:lang w:bidi="he-IL"/>
        </w:rPr>
      </w:pPr>
    </w:p>
    <w:p w14:paraId="7FEDF6B1" w14:textId="77777777" w:rsidR="00BA1771" w:rsidRDefault="00BA1771" w:rsidP="00BA1771">
      <w:pPr>
        <w:rPr>
          <w:rtl/>
          <w:lang w:bidi="he-IL"/>
        </w:rPr>
      </w:pPr>
    </w:p>
    <w:p w14:paraId="2F4ABA36" w14:textId="77777777" w:rsidR="00BA1771" w:rsidRDefault="00BA1771" w:rsidP="00BA1771">
      <w:pPr>
        <w:rPr>
          <w:rtl/>
          <w:lang w:bidi="he-IL"/>
        </w:rPr>
      </w:pPr>
    </w:p>
    <w:p w14:paraId="546DD277" w14:textId="77777777" w:rsidR="00BA1771" w:rsidRDefault="00BA1771" w:rsidP="00BA1771">
      <w:pPr>
        <w:rPr>
          <w:rtl/>
          <w:lang w:bidi="he-IL"/>
        </w:rPr>
      </w:pPr>
    </w:p>
    <w:p w14:paraId="03C5D74F" w14:textId="77777777" w:rsidR="00BA1771" w:rsidRDefault="00BA1771" w:rsidP="00BA1771">
      <w:pPr>
        <w:rPr>
          <w:rtl/>
          <w:lang w:bidi="he-IL"/>
        </w:rPr>
      </w:pPr>
    </w:p>
    <w:p w14:paraId="77B39145" w14:textId="77777777" w:rsidR="00BA1771" w:rsidRDefault="00BA1771" w:rsidP="00BA1771">
      <w:pPr>
        <w:rPr>
          <w:rtl/>
          <w:lang w:bidi="he-IL"/>
        </w:rPr>
      </w:pPr>
    </w:p>
    <w:p w14:paraId="47B3F1CA" w14:textId="77777777" w:rsidR="00BA1771" w:rsidRDefault="00BA1771" w:rsidP="00BA1771">
      <w:pPr>
        <w:rPr>
          <w:rtl/>
          <w:lang w:bidi="he-IL"/>
        </w:rPr>
      </w:pPr>
    </w:p>
    <w:p w14:paraId="7F1BD8E8" w14:textId="77777777" w:rsidR="00BA1771" w:rsidRDefault="00BA1771" w:rsidP="00BA1771">
      <w:pPr>
        <w:rPr>
          <w:rtl/>
          <w:lang w:bidi="he-IL"/>
        </w:rPr>
      </w:pPr>
    </w:p>
    <w:p w14:paraId="4447BE75" w14:textId="77777777" w:rsidR="00BA1771" w:rsidRDefault="00BA1771" w:rsidP="00BA1771">
      <w:pPr>
        <w:rPr>
          <w:rtl/>
          <w:lang w:bidi="he-IL"/>
        </w:rPr>
      </w:pPr>
    </w:p>
    <w:p w14:paraId="112EC33B" w14:textId="77777777" w:rsidR="00BA1771" w:rsidRDefault="00BA1771" w:rsidP="00BA1771">
      <w:pPr>
        <w:rPr>
          <w:rtl/>
          <w:lang w:bidi="he-IL"/>
        </w:rPr>
      </w:pPr>
    </w:p>
    <w:p w14:paraId="7248D856" w14:textId="77777777" w:rsidR="00BA1771" w:rsidRDefault="00BA1771" w:rsidP="00BA1771">
      <w:pPr>
        <w:rPr>
          <w:rtl/>
          <w:lang w:bidi="he-IL"/>
        </w:rPr>
      </w:pPr>
    </w:p>
    <w:p w14:paraId="77373E14" w14:textId="77777777" w:rsidR="00BA1771" w:rsidRDefault="00BA1771" w:rsidP="00BA1771">
      <w:pPr>
        <w:rPr>
          <w:rtl/>
          <w:lang w:bidi="he-IL"/>
        </w:rPr>
      </w:pPr>
    </w:p>
    <w:p w14:paraId="6B0A5BCA" w14:textId="77777777" w:rsidR="00BA1771" w:rsidRDefault="00BA1771" w:rsidP="00BA1771">
      <w:pPr>
        <w:rPr>
          <w:rtl/>
          <w:lang w:bidi="he-IL"/>
        </w:rPr>
      </w:pPr>
    </w:p>
    <w:p w14:paraId="725CE64F" w14:textId="77777777" w:rsidR="00BA1771" w:rsidRDefault="00BA1771" w:rsidP="00BA1771">
      <w:pPr>
        <w:rPr>
          <w:rtl/>
          <w:lang w:bidi="he-IL"/>
        </w:rPr>
      </w:pPr>
    </w:p>
    <w:p w14:paraId="172318F0" w14:textId="77777777" w:rsidR="00BA1771" w:rsidRDefault="00BA1771" w:rsidP="00BA1771">
      <w:pPr>
        <w:rPr>
          <w:rtl/>
          <w:lang w:bidi="he-IL"/>
        </w:rPr>
      </w:pPr>
    </w:p>
    <w:p w14:paraId="0A12B522" w14:textId="77777777" w:rsidR="00BA1771" w:rsidRDefault="00BA1771" w:rsidP="00BA1771">
      <w:pPr>
        <w:rPr>
          <w:rtl/>
          <w:lang w:bidi="he-IL"/>
        </w:rPr>
      </w:pPr>
    </w:p>
    <w:p w14:paraId="43BAB479" w14:textId="77777777" w:rsidR="00BA1771" w:rsidRDefault="00BA1771" w:rsidP="00BA1771">
      <w:pPr>
        <w:rPr>
          <w:rtl/>
          <w:lang w:bidi="he-IL"/>
        </w:rPr>
      </w:pPr>
    </w:p>
    <w:p w14:paraId="07FF1B3C" w14:textId="77777777" w:rsidR="00BA1771" w:rsidRDefault="00BA1771" w:rsidP="00BA1771">
      <w:pPr>
        <w:rPr>
          <w:rtl/>
          <w:lang w:bidi="he-IL"/>
        </w:rPr>
      </w:pPr>
    </w:p>
    <w:p w14:paraId="3FA1244C" w14:textId="77777777" w:rsidR="00BA1771" w:rsidRDefault="00BA1771" w:rsidP="00BA1771">
      <w:pPr>
        <w:rPr>
          <w:rtl/>
          <w:lang w:bidi="he-IL"/>
        </w:rPr>
      </w:pPr>
    </w:p>
    <w:p w14:paraId="6F66AA46" w14:textId="77777777" w:rsidR="00BA1771" w:rsidRDefault="00BA1771" w:rsidP="00BA1771">
      <w:pPr>
        <w:rPr>
          <w:rtl/>
          <w:lang w:bidi="he-IL"/>
        </w:rPr>
      </w:pPr>
    </w:p>
    <w:p w14:paraId="48E08A51" w14:textId="77777777" w:rsidR="00BA1771" w:rsidRDefault="00BA1771" w:rsidP="00BA1771">
      <w:pPr>
        <w:rPr>
          <w:rtl/>
          <w:lang w:bidi="he-IL"/>
        </w:rPr>
      </w:pPr>
    </w:p>
    <w:p w14:paraId="1AA328CF" w14:textId="77777777" w:rsidR="00BA1771" w:rsidRDefault="00BA1771" w:rsidP="00BA1771">
      <w:pPr>
        <w:rPr>
          <w:rtl/>
          <w:lang w:bidi="he-IL"/>
        </w:rPr>
      </w:pPr>
    </w:p>
    <w:p w14:paraId="3706749D" w14:textId="77777777" w:rsidR="00B81922" w:rsidRDefault="00B81922" w:rsidP="00731B89">
      <w:pPr>
        <w:pStyle w:val="1"/>
        <w:jc w:val="left"/>
        <w:rPr>
          <w:rtl/>
        </w:rPr>
      </w:pPr>
    </w:p>
    <w:p w14:paraId="620B862C" w14:textId="77777777" w:rsidR="00731B89" w:rsidRPr="00731B89" w:rsidRDefault="00731B89" w:rsidP="00731B89">
      <w:pPr>
        <w:rPr>
          <w:lang w:bidi="he-IL"/>
        </w:rPr>
      </w:pPr>
    </w:p>
    <w:p w14:paraId="40529E6E" w14:textId="55D066D9" w:rsidR="004A73BF" w:rsidRPr="0032395B" w:rsidRDefault="00156004" w:rsidP="00B81922">
      <w:pPr>
        <w:pStyle w:val="1"/>
      </w:pPr>
      <w:bookmarkStart w:id="42" w:name="_Toc191843280"/>
      <w:r w:rsidRPr="00BA1771">
        <w:rPr>
          <w:rtl/>
        </w:rPr>
        <w:lastRenderedPageBreak/>
        <w:t>מבוא</w:t>
      </w:r>
      <w:bookmarkEnd w:id="42"/>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3C0BEC2C" w:rsidR="00512705" w:rsidRPr="00BA1771" w:rsidRDefault="00512705" w:rsidP="00BA1771">
      <w:pPr>
        <w:pStyle w:val="ac"/>
      </w:pPr>
      <w:r w:rsidRPr="00BA1771">
        <w:rPr>
          <w:rtl/>
        </w:rPr>
        <w:t>בחרנו לעבד, לנתח ולהציג נתונים אודות אירועי טרור בישראל לאורך השנים, מתוך מאגר הנתונים</w:t>
      </w:r>
      <w:r w:rsidR="008A0DE7" w:rsidRPr="00BA1771">
        <w:rPr>
          <w:rtl/>
        </w:rPr>
        <w:br/>
      </w:r>
      <w:r w:rsidRPr="00BA1771">
        <w:t>Global Terrorism Database (GTD)</w:t>
      </w:r>
      <w:r w:rsidR="001E01F0" w:rsidRPr="00BA1771">
        <w:rPr>
          <w:rt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6815B189"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w:t>
      </w:r>
    </w:p>
    <w:p w14:paraId="098E7F13" w14:textId="77777777" w:rsidR="00512705"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3973DEB1" w14:textId="77777777" w:rsidR="0010161F" w:rsidRPr="0088797A" w:rsidRDefault="0010161F" w:rsidP="0010161F">
      <w:pPr>
        <w:bidi/>
        <w:spacing w:line="360" w:lineRule="auto"/>
        <w:rPr>
          <w:rFonts w:asciiTheme="minorBidi" w:hAnsiTheme="minorBidi" w:cstheme="minorBidi"/>
          <w:sz w:val="22"/>
          <w:szCs w:val="22"/>
          <w:rtl/>
          <w:lang w:bidi="he-IL"/>
        </w:rPr>
      </w:pPr>
    </w:p>
    <w:p w14:paraId="104BA3E1" w14:textId="3AADC435" w:rsidR="00177F1E" w:rsidRPr="007D7FE0" w:rsidRDefault="00177F1E" w:rsidP="001E01F0">
      <w:pPr>
        <w:bidi/>
        <w:spacing w:line="360" w:lineRule="auto"/>
        <w:rPr>
          <w:rFonts w:asciiTheme="minorBidi" w:hAnsiTheme="minorBidi" w:cstheme="minorBidi"/>
          <w:sz w:val="22"/>
          <w:szCs w:val="22"/>
          <w:rtl/>
        </w:rPr>
      </w:pPr>
      <w:r w:rsidRPr="007D7FE0">
        <w:rPr>
          <w:rFonts w:asciiTheme="minorBidi" w:hAnsiTheme="minorBidi" w:cstheme="minorBidi"/>
          <w:sz w:val="22"/>
          <w:szCs w:val="22"/>
          <w:rtl/>
          <w:lang w:bidi="he-IL"/>
        </w:rPr>
        <w:t>השאלה המרכזית עליה נרצה לענות בעזרת הנתונים שבחרנו היא:</w:t>
      </w:r>
    </w:p>
    <w:p w14:paraId="40DA9F84" w14:textId="09AA261E" w:rsidR="00177F1E" w:rsidRPr="007D7FE0" w:rsidRDefault="00177F1E" w:rsidP="001E01F0">
      <w:pPr>
        <w:bidi/>
        <w:spacing w:line="360" w:lineRule="auto"/>
        <w:rPr>
          <w:rFonts w:asciiTheme="minorBidi" w:hAnsiTheme="minorBidi" w:cstheme="minorBidi"/>
          <w:b/>
          <w:bCs/>
          <w:rtl/>
        </w:rPr>
      </w:pPr>
      <w:r w:rsidRPr="007D7FE0">
        <w:rPr>
          <w:rFonts w:asciiTheme="minorBidi" w:hAnsiTheme="minorBidi" w:cstheme="minorBidi"/>
          <w:b/>
          <w:bCs/>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3984CFA1" w:rsidR="00177F1E" w:rsidRPr="0088797A" w:rsidRDefault="00851F9D" w:rsidP="001E01F0">
      <w:pPr>
        <w:pStyle w:val="a8"/>
        <w:numPr>
          <w:ilvl w:val="0"/>
          <w:numId w:val="2"/>
        </w:numPr>
        <w:bidi/>
        <w:spacing w:line="360" w:lineRule="auto"/>
        <w:rPr>
          <w:rFonts w:asciiTheme="minorBidi" w:hAnsiTheme="minorBidi" w:cstheme="minorBidi"/>
          <w:sz w:val="22"/>
          <w:szCs w:val="22"/>
          <w:rtl/>
        </w:rPr>
      </w:pPr>
      <w:bookmarkStart w:id="43" w:name="_Hlk184910814"/>
      <w:r w:rsidRPr="00851F9D">
        <w:rPr>
          <w:rFonts w:asciiTheme="minorBidi" w:hAnsiTheme="minorBidi" w:cs="Arial"/>
          <w:sz w:val="22"/>
          <w:szCs w:val="22"/>
          <w:rtl/>
          <w:lang w:bidi="he-IL"/>
        </w:rPr>
        <w:t>האם ישנם אזורים בישראל עם ריכוז יוצא דופן של מתקפות טרור בהשוואה לאחרים</w:t>
      </w:r>
      <w:r w:rsidR="00177F1E" w:rsidRPr="0088797A">
        <w:rPr>
          <w:rFonts w:asciiTheme="minorBidi" w:hAnsiTheme="minorBidi" w:cstheme="minorBidi"/>
          <w:sz w:val="22"/>
          <w:szCs w:val="22"/>
          <w:rtl/>
          <w:lang w:bidi="he-IL"/>
        </w:rPr>
        <w:t>?</w:t>
      </w:r>
    </w:p>
    <w:bookmarkEnd w:id="43"/>
    <w:p w14:paraId="70A18A0E" w14:textId="5F9D941E" w:rsidR="00177F1E" w:rsidRPr="0088797A" w:rsidRDefault="00177F1E" w:rsidP="001E01F0">
      <w:pPr>
        <w:pStyle w:val="a8"/>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65FF1CB" w14:textId="3FD9A644" w:rsidR="00830DF7" w:rsidRPr="00EF0C39" w:rsidRDefault="001E5E1C" w:rsidP="00EF0C39">
      <w:pPr>
        <w:pStyle w:val="a8"/>
        <w:numPr>
          <w:ilvl w:val="0"/>
          <w:numId w:val="2"/>
        </w:numPr>
        <w:bidi/>
        <w:spacing w:line="360" w:lineRule="auto"/>
        <w:rPr>
          <w:rFonts w:asciiTheme="minorBidi" w:hAnsiTheme="minorBidi" w:cstheme="minorBidi"/>
          <w:sz w:val="22"/>
          <w:szCs w:val="22"/>
          <w:lang w:bidi="he-IL"/>
        </w:rPr>
      </w:pPr>
      <w:bookmarkStart w:id="44" w:name="_Hlk190797125"/>
      <w:r w:rsidRPr="001E5E1C">
        <w:rPr>
          <w:rFonts w:asciiTheme="minorBidi" w:hAnsiTheme="minorBidi" w:cs="Arial"/>
          <w:sz w:val="22"/>
          <w:szCs w:val="22"/>
          <w:rtl/>
          <w:lang w:bidi="he-IL"/>
        </w:rPr>
        <w:t>מהם ההבדלים בין סוגי הנשק בתרומתם לחומרת האירועים</w:t>
      </w:r>
      <w:r w:rsidR="002C2935">
        <w:rPr>
          <w:rFonts w:asciiTheme="minorBidi" w:hAnsiTheme="minorBidi" w:cs="Arial" w:hint="cs"/>
          <w:sz w:val="22"/>
          <w:szCs w:val="22"/>
          <w:rtl/>
          <w:lang w:bidi="he-IL"/>
        </w:rPr>
        <w:t>(מספר נפגעים והרוגים)</w:t>
      </w:r>
      <w:r w:rsidRPr="001E5E1C">
        <w:rPr>
          <w:rFonts w:asciiTheme="minorBidi" w:hAnsiTheme="minorBidi" w:cs="Arial"/>
          <w:sz w:val="22"/>
          <w:szCs w:val="22"/>
          <w:rtl/>
          <w:lang w:bidi="he-IL"/>
        </w:rPr>
        <w:t xml:space="preserve"> ותדירו</w:t>
      </w:r>
      <w:r w:rsidR="00EF0C39">
        <w:rPr>
          <w:rFonts w:asciiTheme="minorBidi" w:hAnsiTheme="minorBidi" w:cs="Arial" w:hint="cs"/>
          <w:sz w:val="22"/>
          <w:szCs w:val="22"/>
          <w:rtl/>
          <w:lang w:bidi="he-IL"/>
        </w:rPr>
        <w:t>ת האירועים מכל סוג נשק</w:t>
      </w:r>
      <w:r w:rsidRPr="001E5E1C">
        <w:rPr>
          <w:rFonts w:asciiTheme="minorBidi" w:hAnsiTheme="minorBidi" w:cs="Arial"/>
          <w:sz w:val="22"/>
          <w:szCs w:val="22"/>
          <w:rtl/>
          <w:lang w:bidi="he-IL"/>
        </w:rPr>
        <w:t>?</w:t>
      </w:r>
    </w:p>
    <w:bookmarkEnd w:id="44"/>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DCAB9D7" w14:textId="77777777" w:rsidR="00D43678" w:rsidRDefault="00D43678" w:rsidP="004F003F">
      <w:pPr>
        <w:pStyle w:val="1"/>
        <w:jc w:val="left"/>
      </w:pPr>
    </w:p>
    <w:p w14:paraId="5ADC5B82" w14:textId="0169AAD1" w:rsidR="00512705" w:rsidRPr="00ED21E4" w:rsidRDefault="00512705" w:rsidP="00D43678">
      <w:pPr>
        <w:pStyle w:val="1"/>
        <w:rPr>
          <w:rtl/>
        </w:rPr>
      </w:pPr>
      <w:bookmarkStart w:id="45" w:name="_Toc191843281"/>
      <w:r w:rsidRPr="00ED21E4">
        <w:rPr>
          <w:rtl/>
        </w:rPr>
        <w:lastRenderedPageBreak/>
        <w:t>נתונים</w:t>
      </w:r>
      <w:bookmarkEnd w:id="45"/>
    </w:p>
    <w:p w14:paraId="545A3ED2" w14:textId="5C5EFD99" w:rsidR="00F0441F" w:rsidRPr="00113E55" w:rsidRDefault="00F0441F" w:rsidP="007D5AC1"/>
    <w:p w14:paraId="420E2BB9" w14:textId="7293A2F5" w:rsidR="00CD33CB" w:rsidRPr="001401E9" w:rsidRDefault="00F12798" w:rsidP="001401E9">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מאגר המידע שלנו מכיל 2,183 רשומות</w:t>
      </w:r>
      <w:r>
        <w:rPr>
          <w:rFonts w:asciiTheme="minorBidi" w:hAnsiTheme="minorBidi" w:cstheme="minorBidi" w:hint="cs"/>
          <w:sz w:val="22"/>
          <w:szCs w:val="22"/>
          <w:rtl/>
          <w:lang w:bidi="he-IL"/>
        </w:rPr>
        <w:t xml:space="preserve">, </w:t>
      </w:r>
      <w:r w:rsidRPr="0088797A">
        <w:rPr>
          <w:rFonts w:asciiTheme="minorBidi" w:hAnsiTheme="minorBidi" w:cstheme="minorBidi"/>
          <w:sz w:val="22"/>
          <w:szCs w:val="22"/>
          <w:rtl/>
          <w:lang w:bidi="he-IL"/>
        </w:rPr>
        <w:t xml:space="preserve">לא נעשה שימוש בכל 135 העמודות, אלא רק בעמודות הרלוונטיות לשאלת המחקר, </w:t>
      </w:r>
      <w:r>
        <w:rPr>
          <w:rFonts w:asciiTheme="minorBidi" w:hAnsiTheme="minorBidi" w:cstheme="minorBidi" w:hint="cs"/>
          <w:sz w:val="22"/>
          <w:szCs w:val="22"/>
          <w:rtl/>
          <w:lang w:bidi="he-IL"/>
        </w:rPr>
        <w:t xml:space="preserve">לכן המאגר שלנו מכיל </w:t>
      </w:r>
      <w:r w:rsidR="00701479">
        <w:rPr>
          <w:rFonts w:asciiTheme="minorBidi" w:hAnsiTheme="minorBidi" w:cstheme="minorBidi" w:hint="cs"/>
          <w:sz w:val="22"/>
          <w:szCs w:val="22"/>
          <w:rtl/>
          <w:lang w:bidi="he-IL"/>
        </w:rPr>
        <w:t>11</w:t>
      </w:r>
      <w:r w:rsidR="000D3F5A" w:rsidRPr="00ED21E4">
        <w:rPr>
          <w:rFonts w:asciiTheme="minorBidi" w:hAnsiTheme="minorBidi" w:cstheme="minorBidi"/>
          <w:sz w:val="22"/>
          <w:szCs w:val="22"/>
          <w:rtl/>
          <w:lang w:bidi="he-IL"/>
        </w:rPr>
        <w:t xml:space="preserve"> עמודות</w:t>
      </w:r>
      <w:r>
        <w:rPr>
          <w:rFonts w:asciiTheme="minorBidi" w:hAnsiTheme="minorBidi" w:cstheme="minorBidi" w:hint="cs"/>
          <w:sz w:val="22"/>
          <w:szCs w:val="22"/>
          <w:rtl/>
          <w:lang w:bidi="he-IL"/>
        </w:rPr>
        <w:t>.</w:t>
      </w:r>
      <w:r w:rsidR="000D3F5A" w:rsidRPr="00ED21E4">
        <w:rPr>
          <w:rFonts w:asciiTheme="minorBidi" w:hAnsiTheme="minorBidi" w:cstheme="minorBidi"/>
          <w:sz w:val="22"/>
          <w:szCs w:val="22"/>
          <w:rtl/>
          <w:lang w:bidi="he-IL"/>
        </w:rPr>
        <w:t xml:space="preserve">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665A4995" w14:textId="76A767E0" w:rsidR="00CD33CB" w:rsidRPr="00973E53" w:rsidRDefault="00CD33CB" w:rsidP="00CD33CB">
      <w:pPr>
        <w:rPr>
          <w:rFonts w:asciiTheme="minorBidi" w:hAnsiTheme="minorBidi" w:cstheme="minorBidi"/>
          <w:sz w:val="22"/>
          <w:szCs w:val="22"/>
          <w:lang w:bidi="he-IL"/>
        </w:rPr>
      </w:pPr>
      <w:r w:rsidRPr="00B524D1">
        <w:rPr>
          <w:rFonts w:asciiTheme="minorBidi" w:hAnsiTheme="minorBidi" w:cstheme="minorBidi"/>
          <w:b/>
          <w:bCs/>
          <w:sz w:val="22"/>
          <w:szCs w:val="22"/>
          <w:u w:val="single"/>
          <w:lang w:bidi="he-IL"/>
        </w:rPr>
        <w:t>Dataset Type:</w:t>
      </w:r>
      <w:r w:rsidRPr="00973E53">
        <w:rPr>
          <w:rFonts w:asciiTheme="minorBidi" w:hAnsiTheme="minorBidi" w:cstheme="minorBidi"/>
          <w:sz w:val="22"/>
          <w:szCs w:val="22"/>
          <w:lang w:bidi="he-IL"/>
        </w:rPr>
        <w:t xml:space="preserv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B524D1">
        <w:rPr>
          <w:rFonts w:asciiTheme="minorBidi" w:hAnsiTheme="minorBidi" w:cstheme="minorBidi"/>
          <w:b/>
          <w:bCs/>
          <w:sz w:val="22"/>
          <w:szCs w:val="22"/>
          <w:u w:val="single"/>
          <w:lang w:bidi="he-IL"/>
        </w:rPr>
        <w:t>Item:</w:t>
      </w:r>
      <w:r w:rsidRPr="00973E53">
        <w:rPr>
          <w:rFonts w:asciiTheme="minorBidi" w:hAnsiTheme="minorBidi" w:cstheme="minorBidi"/>
          <w:sz w:val="22"/>
          <w:szCs w:val="22"/>
          <w:lang w:bidi="he-IL"/>
        </w:rPr>
        <w:t xml:space="preserve">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5-2"/>
        <w:bidiVisual/>
        <w:tblW w:w="0" w:type="auto"/>
        <w:tblLook w:val="0420" w:firstRow="1" w:lastRow="0" w:firstColumn="0" w:lastColumn="0" w:noHBand="0" w:noVBand="1"/>
      </w:tblPr>
      <w:tblGrid>
        <w:gridCol w:w="2245"/>
        <w:gridCol w:w="2251"/>
        <w:gridCol w:w="2256"/>
        <w:gridCol w:w="2308"/>
      </w:tblGrid>
      <w:tr w:rsidR="00CD33CB" w:rsidRPr="00973E53" w14:paraId="4DA8F382" w14:textId="77777777" w:rsidTr="0065119B">
        <w:trPr>
          <w:cnfStyle w:val="100000000000" w:firstRow="1" w:lastRow="0" w:firstColumn="0" w:lastColumn="0" w:oddVBand="0" w:evenVBand="0" w:oddHBand="0" w:evenHBand="0" w:firstRowFirstColumn="0" w:firstRowLastColumn="0" w:lastRowFirstColumn="0" w:lastRowLastColumn="0"/>
          <w:trHeight w:val="340"/>
        </w:trPr>
        <w:tc>
          <w:tcPr>
            <w:tcW w:w="2245" w:type="dxa"/>
            <w:vAlign w:val="center"/>
          </w:tcPr>
          <w:p w14:paraId="1D006E6D" w14:textId="77777777" w:rsidR="00CD33CB" w:rsidRPr="00B524D1" w:rsidRDefault="00CD33CB" w:rsidP="0065119B">
            <w:pPr>
              <w:bidi/>
              <w:jc w:val="center"/>
              <w:rPr>
                <w:rFonts w:asciiTheme="minorBidi" w:hAnsiTheme="minorBidi" w:cstheme="minorBidi"/>
                <w:sz w:val="22"/>
                <w:szCs w:val="22"/>
                <w:rtl/>
              </w:rPr>
            </w:pPr>
            <w:r w:rsidRPr="00B524D1">
              <w:rPr>
                <w:rFonts w:asciiTheme="minorBidi" w:hAnsiTheme="minorBidi" w:cstheme="minorBidi"/>
                <w:sz w:val="22"/>
                <w:szCs w:val="22"/>
              </w:rPr>
              <w:t>Cardinality</w:t>
            </w:r>
          </w:p>
        </w:tc>
        <w:tc>
          <w:tcPr>
            <w:tcW w:w="2251" w:type="dxa"/>
            <w:vAlign w:val="center"/>
          </w:tcPr>
          <w:p w14:paraId="349900B9" w14:textId="77777777" w:rsidR="00CD33CB" w:rsidRPr="00B524D1" w:rsidRDefault="00CD33CB" w:rsidP="0065119B">
            <w:pPr>
              <w:bidi/>
              <w:jc w:val="center"/>
              <w:rPr>
                <w:rFonts w:asciiTheme="minorBidi" w:hAnsiTheme="minorBidi" w:cstheme="minorBidi"/>
                <w:b w:val="0"/>
                <w:bCs w:val="0"/>
                <w:sz w:val="22"/>
                <w:szCs w:val="22"/>
              </w:rPr>
            </w:pPr>
            <w:r w:rsidRPr="00B524D1">
              <w:rPr>
                <w:rFonts w:asciiTheme="minorBidi" w:hAnsiTheme="minorBidi" w:cstheme="minorBidi"/>
                <w:sz w:val="22"/>
                <w:szCs w:val="22"/>
              </w:rPr>
              <w:t>Meaning</w:t>
            </w:r>
          </w:p>
        </w:tc>
        <w:tc>
          <w:tcPr>
            <w:tcW w:w="2256" w:type="dxa"/>
            <w:vAlign w:val="center"/>
          </w:tcPr>
          <w:p w14:paraId="6CBD8ABA" w14:textId="77777777" w:rsidR="00CD33CB" w:rsidRPr="00B524D1" w:rsidRDefault="00CD33CB" w:rsidP="0065119B">
            <w:pPr>
              <w:bidi/>
              <w:jc w:val="center"/>
              <w:rPr>
                <w:rFonts w:asciiTheme="minorBidi" w:hAnsiTheme="minorBidi" w:cstheme="minorBidi"/>
                <w:b w:val="0"/>
                <w:bCs w:val="0"/>
                <w:sz w:val="22"/>
                <w:szCs w:val="22"/>
              </w:rPr>
            </w:pPr>
            <w:r w:rsidRPr="00B524D1">
              <w:rPr>
                <w:rFonts w:asciiTheme="minorBidi" w:hAnsiTheme="minorBidi" w:cstheme="minorBidi"/>
                <w:sz w:val="22"/>
                <w:szCs w:val="22"/>
              </w:rPr>
              <w:t>Type</w:t>
            </w:r>
          </w:p>
        </w:tc>
        <w:tc>
          <w:tcPr>
            <w:tcW w:w="2308" w:type="dxa"/>
            <w:vAlign w:val="center"/>
          </w:tcPr>
          <w:p w14:paraId="3E7FF363" w14:textId="77777777" w:rsidR="00CD33CB" w:rsidRPr="00B524D1" w:rsidRDefault="00CD33CB" w:rsidP="0065119B">
            <w:pPr>
              <w:bidi/>
              <w:jc w:val="center"/>
              <w:rPr>
                <w:rFonts w:asciiTheme="minorBidi" w:hAnsiTheme="minorBidi" w:cstheme="minorBidi"/>
                <w:b w:val="0"/>
                <w:bCs w:val="0"/>
                <w:sz w:val="22"/>
                <w:szCs w:val="22"/>
              </w:rPr>
            </w:pPr>
            <w:r w:rsidRPr="00B524D1">
              <w:rPr>
                <w:rFonts w:asciiTheme="minorBidi" w:hAnsiTheme="minorBidi" w:cstheme="minorBidi"/>
                <w:sz w:val="22"/>
                <w:szCs w:val="22"/>
              </w:rPr>
              <w:t>Attribute</w:t>
            </w:r>
          </w:p>
        </w:tc>
      </w:tr>
      <w:tr w:rsidR="00CD33CB" w:rsidRPr="00973E53" w14:paraId="747839D4" w14:textId="77777777" w:rsidTr="00E52592">
        <w:trPr>
          <w:cnfStyle w:val="000000100000" w:firstRow="0" w:lastRow="0" w:firstColumn="0" w:lastColumn="0" w:oddVBand="0" w:evenVBand="0" w:oddHBand="1" w:evenHBand="0" w:firstRowFirstColumn="0" w:firstRowLastColumn="0" w:lastRowFirstColumn="0" w:lastRowLastColumn="0"/>
          <w:trHeight w:val="1134"/>
        </w:trPr>
        <w:tc>
          <w:tcPr>
            <w:tcW w:w="2245" w:type="dxa"/>
          </w:tcPr>
          <w:p w14:paraId="65929432" w14:textId="3B3C3F7D" w:rsidR="00CD33CB" w:rsidRPr="00B524D1" w:rsidRDefault="00CD33CB" w:rsidP="00655F37">
            <w:pPr>
              <w:jc w:val="center"/>
              <w:rPr>
                <w:rFonts w:asciiTheme="minorBidi" w:hAnsiTheme="minorBidi" w:cstheme="minorBidi"/>
                <w:sz w:val="22"/>
                <w:szCs w:val="22"/>
              </w:rPr>
            </w:pPr>
            <w:r w:rsidRPr="00B524D1">
              <w:rPr>
                <w:rFonts w:asciiTheme="minorBidi" w:hAnsiTheme="minorBidi" w:cstheme="minorBidi"/>
                <w:sz w:val="22"/>
                <w:szCs w:val="22"/>
              </w:rPr>
              <w:t>2183</w:t>
            </w:r>
            <w:r w:rsidR="00655F37" w:rsidRPr="00B524D1">
              <w:rPr>
                <w:rFonts w:asciiTheme="minorBidi" w:hAnsiTheme="minorBidi" w:cstheme="minorBidi"/>
                <w:sz w:val="22"/>
                <w:szCs w:val="22"/>
              </w:rPr>
              <w:t xml:space="preserve"> Possible values</w:t>
            </w:r>
          </w:p>
        </w:tc>
        <w:tc>
          <w:tcPr>
            <w:tcW w:w="2251" w:type="dxa"/>
          </w:tcPr>
          <w:p w14:paraId="434C376D" w14:textId="507EDEF0"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 xml:space="preserve">8 </w:t>
            </w:r>
            <w:proofErr w:type="spellStart"/>
            <w:r w:rsidRPr="00B524D1">
              <w:rPr>
                <w:rFonts w:asciiTheme="minorBidi" w:hAnsiTheme="minorBidi" w:cstheme="minorBidi"/>
                <w:sz w:val="22"/>
                <w:szCs w:val="22"/>
                <w:rtl/>
              </w:rPr>
              <w:t>הספרות</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הראשונות</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מייצגות</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תאריך</w:t>
            </w:r>
            <w:proofErr w:type="spellEnd"/>
            <w:r w:rsidRPr="00B524D1">
              <w:rPr>
                <w:rFonts w:asciiTheme="minorBidi" w:hAnsiTheme="minorBidi" w:cstheme="minorBidi"/>
                <w:sz w:val="22"/>
                <w:szCs w:val="22"/>
                <w:rtl/>
              </w:rPr>
              <w:t xml:space="preserve">, 4 </w:t>
            </w:r>
            <w:proofErr w:type="spellStart"/>
            <w:r w:rsidRPr="00B524D1">
              <w:rPr>
                <w:rFonts w:asciiTheme="minorBidi" w:hAnsiTheme="minorBidi" w:cstheme="minorBidi"/>
                <w:sz w:val="22"/>
                <w:szCs w:val="22"/>
                <w:rtl/>
              </w:rPr>
              <w:t>הספרות</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האחרונות</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מייצגות</w:t>
            </w:r>
            <w:proofErr w:type="spellEnd"/>
            <w:r w:rsidRPr="00B524D1">
              <w:rPr>
                <w:rFonts w:asciiTheme="minorBidi" w:hAnsiTheme="minorBidi" w:cstheme="minorBidi"/>
                <w:sz w:val="22"/>
                <w:szCs w:val="22"/>
                <w:rtl/>
              </w:rPr>
              <w:t xml:space="preserve"> </w:t>
            </w:r>
            <w:r w:rsidRPr="00B524D1">
              <w:rPr>
                <w:rFonts w:asciiTheme="minorBidi" w:hAnsiTheme="minorBidi" w:cstheme="minorBidi"/>
                <w:sz w:val="22"/>
                <w:szCs w:val="22"/>
              </w:rPr>
              <w:t>ID</w:t>
            </w:r>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ייחודי</w:t>
            </w:r>
            <w:proofErr w:type="spellEnd"/>
          </w:p>
        </w:tc>
        <w:tc>
          <w:tcPr>
            <w:tcW w:w="2256" w:type="dxa"/>
          </w:tcPr>
          <w:p w14:paraId="5DF734B3" w14:textId="0AEC44AD" w:rsidR="00CD33CB" w:rsidRPr="0089764C" w:rsidRDefault="00655F37" w:rsidP="00655F37">
            <w:pPr>
              <w:bidi/>
              <w:jc w:val="center"/>
              <w:rPr>
                <w:rFonts w:asciiTheme="minorBidi" w:hAnsiTheme="minorBidi" w:cstheme="minorBidi"/>
                <w:sz w:val="22"/>
                <w:szCs w:val="22"/>
                <w:rtl/>
              </w:rPr>
            </w:pPr>
            <w:r w:rsidRPr="0089764C">
              <w:rPr>
                <w:rFonts w:asciiTheme="minorBidi" w:hAnsiTheme="minorBidi" w:cstheme="minorBidi"/>
                <w:sz w:val="22"/>
                <w:szCs w:val="22"/>
              </w:rPr>
              <w:t>Categorical (nominal)</w:t>
            </w:r>
          </w:p>
        </w:tc>
        <w:tc>
          <w:tcPr>
            <w:tcW w:w="2308" w:type="dxa"/>
          </w:tcPr>
          <w:p w14:paraId="245FFC8C" w14:textId="77777777" w:rsidR="00CD33CB" w:rsidRPr="00B524D1" w:rsidRDefault="00655F37"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eventid</w:t>
            </w:r>
            <w:proofErr w:type="spellEnd"/>
          </w:p>
          <w:p w14:paraId="6FADAAA4" w14:textId="3E1D3C5C" w:rsidR="00E64E68" w:rsidRPr="00B524D1" w:rsidRDefault="00E64E68" w:rsidP="00E64E68">
            <w:pPr>
              <w:bidi/>
              <w:jc w:val="center"/>
              <w:rPr>
                <w:rFonts w:asciiTheme="minorBidi" w:hAnsiTheme="minorBidi" w:cstheme="minorBidi"/>
                <w:sz w:val="22"/>
                <w:szCs w:val="22"/>
              </w:rPr>
            </w:pPr>
            <w:r w:rsidRPr="00B524D1">
              <w:rPr>
                <w:rFonts w:asciiTheme="minorBidi" w:hAnsiTheme="minorBidi" w:cstheme="minorBidi"/>
                <w:sz w:val="22"/>
                <w:szCs w:val="22"/>
              </w:rPr>
              <w:t>(Primary Key)</w:t>
            </w:r>
          </w:p>
        </w:tc>
      </w:tr>
      <w:tr w:rsidR="00CD33CB" w:rsidRPr="00973E53" w14:paraId="3940C200" w14:textId="77777777" w:rsidTr="00E52592">
        <w:trPr>
          <w:trHeight w:val="850"/>
        </w:trPr>
        <w:tc>
          <w:tcPr>
            <w:tcW w:w="2245" w:type="dxa"/>
          </w:tcPr>
          <w:p w14:paraId="434F7BB7" w14:textId="6FABFBBF"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46</w:t>
            </w:r>
            <w:r w:rsidR="00655F37" w:rsidRPr="00B524D1">
              <w:rPr>
                <w:rFonts w:asciiTheme="minorBidi" w:hAnsiTheme="minorBidi" w:cstheme="minorBidi"/>
                <w:sz w:val="22"/>
                <w:szCs w:val="22"/>
              </w:rPr>
              <w:t xml:space="preserve"> Possible values</w:t>
            </w:r>
            <w:r w:rsidR="00530363" w:rsidRPr="00B524D1">
              <w:rPr>
                <w:rFonts w:asciiTheme="minorBidi" w:hAnsiTheme="minorBidi" w:cstheme="minorBidi"/>
                <w:sz w:val="22"/>
                <w:szCs w:val="22"/>
              </w:rPr>
              <w:br/>
            </w:r>
            <w:proofErr w:type="spellStart"/>
            <w:r w:rsidR="004C20B2" w:rsidRPr="00B524D1">
              <w:rPr>
                <w:rFonts w:asciiTheme="minorBidi" w:hAnsiTheme="minorBidi" w:cstheme="minorBidi"/>
                <w:sz w:val="22"/>
                <w:szCs w:val="22"/>
                <w:rtl/>
              </w:rPr>
              <w:t>שנים</w:t>
            </w:r>
            <w:proofErr w:type="spellEnd"/>
            <w:r w:rsidR="004C20B2" w:rsidRPr="00B524D1">
              <w:rPr>
                <w:rFonts w:asciiTheme="minorBidi" w:hAnsiTheme="minorBidi" w:cstheme="minorBidi"/>
                <w:sz w:val="22"/>
                <w:szCs w:val="22"/>
                <w:rtl/>
              </w:rPr>
              <w:t xml:space="preserve">: </w:t>
            </w:r>
            <w:r w:rsidR="00530363" w:rsidRPr="00B524D1">
              <w:rPr>
                <w:rFonts w:asciiTheme="minorBidi" w:hAnsiTheme="minorBidi" w:cstheme="minorBidi"/>
                <w:sz w:val="22"/>
                <w:szCs w:val="22"/>
                <w:rtl/>
              </w:rPr>
              <w:t>1971-2017</w:t>
            </w:r>
          </w:p>
        </w:tc>
        <w:tc>
          <w:tcPr>
            <w:tcW w:w="2251" w:type="dxa"/>
          </w:tcPr>
          <w:p w14:paraId="5B4A0581" w14:textId="77777777" w:rsidR="00CD33CB" w:rsidRPr="00B524D1" w:rsidRDefault="00CD33CB" w:rsidP="00CD33CB">
            <w:pPr>
              <w:bidi/>
              <w:jc w:val="center"/>
              <w:rPr>
                <w:rFonts w:asciiTheme="minorBidi" w:hAnsiTheme="minorBidi" w:cstheme="minorBidi"/>
                <w:sz w:val="22"/>
                <w:szCs w:val="22"/>
                <w:rtl/>
              </w:rPr>
            </w:pPr>
            <w:proofErr w:type="spellStart"/>
            <w:r w:rsidRPr="00B524D1">
              <w:rPr>
                <w:rFonts w:asciiTheme="minorBidi" w:hAnsiTheme="minorBidi" w:cstheme="minorBidi"/>
                <w:sz w:val="22"/>
                <w:szCs w:val="22"/>
                <w:rtl/>
              </w:rPr>
              <w:t>השנה</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שבה</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התרחש</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האירוע</w:t>
            </w:r>
            <w:proofErr w:type="spellEnd"/>
          </w:p>
        </w:tc>
        <w:tc>
          <w:tcPr>
            <w:tcW w:w="2256" w:type="dxa"/>
          </w:tcPr>
          <w:p w14:paraId="41C20087" w14:textId="4026E366" w:rsidR="00CD33CB" w:rsidRPr="0089764C" w:rsidRDefault="00655F37" w:rsidP="00655F37">
            <w:pPr>
              <w:jc w:val="center"/>
              <w:rPr>
                <w:rFonts w:asciiTheme="minorBidi" w:hAnsiTheme="minorBidi" w:cstheme="minorBidi"/>
                <w:sz w:val="22"/>
                <w:szCs w:val="22"/>
                <w:rtl/>
                <w:lang w:bidi="he-I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w:t>
            </w:r>
            <w:r w:rsidR="00643918" w:rsidRPr="0089764C">
              <w:rPr>
                <w:rFonts w:asciiTheme="minorBidi" w:hAnsiTheme="minorBidi" w:cstheme="minorBidi"/>
                <w:sz w:val="22"/>
                <w:szCs w:val="22"/>
              </w:rPr>
              <w:t>Quantitative</w:t>
            </w:r>
          </w:p>
        </w:tc>
        <w:tc>
          <w:tcPr>
            <w:tcW w:w="2308" w:type="dxa"/>
          </w:tcPr>
          <w:p w14:paraId="4A9B0CA4" w14:textId="0E460E1F" w:rsidR="00CD33CB" w:rsidRPr="00B524D1" w:rsidRDefault="00CD33CB"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iyear</w:t>
            </w:r>
            <w:proofErr w:type="spellEnd"/>
            <w:r w:rsidR="000B4C17">
              <w:rPr>
                <w:rFonts w:asciiTheme="minorBidi" w:hAnsiTheme="minorBidi" w:cstheme="minorBidi"/>
                <w:sz w:val="22"/>
                <w:szCs w:val="22"/>
              </w:rPr>
              <w:t xml:space="preserve"> - Year</w:t>
            </w:r>
          </w:p>
        </w:tc>
      </w:tr>
      <w:tr w:rsidR="00CD33CB" w:rsidRPr="00973E53" w14:paraId="046F2154" w14:textId="77777777" w:rsidTr="00E52592">
        <w:trPr>
          <w:cnfStyle w:val="000000100000" w:firstRow="0" w:lastRow="0" w:firstColumn="0" w:lastColumn="0" w:oddVBand="0" w:evenVBand="0" w:oddHBand="1" w:evenHBand="0" w:firstRowFirstColumn="0" w:firstRowLastColumn="0" w:lastRowFirstColumn="0" w:lastRowLastColumn="0"/>
          <w:trHeight w:val="850"/>
        </w:trPr>
        <w:tc>
          <w:tcPr>
            <w:tcW w:w="2245" w:type="dxa"/>
          </w:tcPr>
          <w:p w14:paraId="045F4C5A" w14:textId="7F05779D"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12</w:t>
            </w:r>
            <w:r w:rsidR="00655F37"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t xml:space="preserve">12 </w:t>
            </w:r>
            <w:proofErr w:type="spellStart"/>
            <w:r w:rsidR="004C20B2" w:rsidRPr="00B524D1">
              <w:rPr>
                <w:rFonts w:asciiTheme="minorBidi" w:hAnsiTheme="minorBidi" w:cstheme="minorBidi"/>
                <w:sz w:val="22"/>
                <w:szCs w:val="22"/>
                <w:rtl/>
              </w:rPr>
              <w:t>חודשי</w:t>
            </w:r>
            <w:proofErr w:type="spellEnd"/>
            <w:r w:rsidR="004C20B2" w:rsidRPr="00B524D1">
              <w:rPr>
                <w:rFonts w:asciiTheme="minorBidi" w:hAnsiTheme="minorBidi" w:cstheme="minorBidi"/>
                <w:sz w:val="22"/>
                <w:szCs w:val="22"/>
                <w:rtl/>
              </w:rPr>
              <w:t xml:space="preserve"> </w:t>
            </w:r>
            <w:proofErr w:type="spellStart"/>
            <w:r w:rsidR="004C20B2" w:rsidRPr="00B524D1">
              <w:rPr>
                <w:rFonts w:asciiTheme="minorBidi" w:hAnsiTheme="minorBidi" w:cstheme="minorBidi"/>
                <w:sz w:val="22"/>
                <w:szCs w:val="22"/>
                <w:rtl/>
              </w:rPr>
              <w:t>השנה</w:t>
            </w:r>
            <w:proofErr w:type="spellEnd"/>
          </w:p>
        </w:tc>
        <w:tc>
          <w:tcPr>
            <w:tcW w:w="2251" w:type="dxa"/>
          </w:tcPr>
          <w:p w14:paraId="5700BDB5" w14:textId="77777777" w:rsidR="00CD33CB" w:rsidRPr="00B524D1" w:rsidRDefault="00CD33CB" w:rsidP="00CD33CB">
            <w:pPr>
              <w:bidi/>
              <w:jc w:val="center"/>
              <w:rPr>
                <w:rFonts w:asciiTheme="minorBidi" w:hAnsiTheme="minorBidi" w:cstheme="minorBidi"/>
                <w:sz w:val="22"/>
                <w:szCs w:val="22"/>
                <w:rtl/>
              </w:rPr>
            </w:pPr>
            <w:proofErr w:type="spellStart"/>
            <w:r w:rsidRPr="00B524D1">
              <w:rPr>
                <w:rFonts w:asciiTheme="minorBidi" w:hAnsiTheme="minorBidi" w:cstheme="minorBidi"/>
                <w:sz w:val="22"/>
                <w:szCs w:val="22"/>
                <w:rtl/>
              </w:rPr>
              <w:t>החודש</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שבו</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התרחש</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האירוע</w:t>
            </w:r>
            <w:proofErr w:type="spellEnd"/>
          </w:p>
        </w:tc>
        <w:tc>
          <w:tcPr>
            <w:tcW w:w="2256" w:type="dxa"/>
          </w:tcPr>
          <w:p w14:paraId="527ABE9E" w14:textId="145EA32D" w:rsidR="00CD33CB" w:rsidRPr="0089764C" w:rsidRDefault="00643918" w:rsidP="00643918">
            <w:pPr>
              <w:jc w:val="center"/>
              <w:rPr>
                <w:rFonts w:asciiTheme="minorBidi" w:hAnsiTheme="minorBidi" w:cstheme="minorBidi"/>
                <w:sz w:val="22"/>
                <w:szCs w:val="22"/>
                <w:rtl/>
                <w:lang w:bidi="he-I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-Quantitative</w:t>
            </w:r>
          </w:p>
        </w:tc>
        <w:tc>
          <w:tcPr>
            <w:tcW w:w="2308" w:type="dxa"/>
          </w:tcPr>
          <w:p w14:paraId="49EF8286" w14:textId="51B4C9C5" w:rsidR="00CD33CB" w:rsidRPr="00B524D1" w:rsidRDefault="00CD33CB"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imonth</w:t>
            </w:r>
            <w:proofErr w:type="spellEnd"/>
            <w:r w:rsidR="000B4C17">
              <w:rPr>
                <w:rFonts w:asciiTheme="minorBidi" w:hAnsiTheme="minorBidi" w:cstheme="minorBidi"/>
                <w:sz w:val="22"/>
                <w:szCs w:val="22"/>
              </w:rPr>
              <w:t xml:space="preserve"> - Month</w:t>
            </w:r>
          </w:p>
        </w:tc>
      </w:tr>
      <w:tr w:rsidR="00643918" w:rsidRPr="00973E53" w14:paraId="43130D1E" w14:textId="77777777" w:rsidTr="00E52592">
        <w:trPr>
          <w:trHeight w:val="850"/>
        </w:trPr>
        <w:tc>
          <w:tcPr>
            <w:tcW w:w="2245" w:type="dxa"/>
          </w:tcPr>
          <w:p w14:paraId="365E5468" w14:textId="4A5B77ED" w:rsidR="00643918" w:rsidRPr="00B524D1" w:rsidRDefault="00643918" w:rsidP="00643918">
            <w:pPr>
              <w:bidi/>
              <w:jc w:val="center"/>
              <w:rPr>
                <w:rFonts w:asciiTheme="minorBidi" w:hAnsiTheme="minorBidi" w:cstheme="minorBidi"/>
                <w:sz w:val="22"/>
                <w:szCs w:val="22"/>
                <w:rtl/>
                <w:lang w:bidi="he-IL"/>
              </w:rPr>
            </w:pPr>
            <w:r w:rsidRPr="00B524D1">
              <w:rPr>
                <w:rFonts w:asciiTheme="minorBidi" w:hAnsiTheme="minorBidi" w:cstheme="minorBidi"/>
                <w:sz w:val="22"/>
                <w:szCs w:val="22"/>
              </w:rPr>
              <w:t>3</w:t>
            </w:r>
            <w:r w:rsidR="0089764C">
              <w:rPr>
                <w:rFonts w:asciiTheme="minorBidi" w:hAnsiTheme="minorBidi" w:cstheme="minorBidi"/>
                <w:sz w:val="22"/>
                <w:szCs w:val="22"/>
              </w:rPr>
              <w:t>1</w:t>
            </w:r>
            <w:r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t xml:space="preserve">31 </w:t>
            </w:r>
            <w:proofErr w:type="spellStart"/>
            <w:r w:rsidR="004C20B2" w:rsidRPr="00B524D1">
              <w:rPr>
                <w:rFonts w:asciiTheme="minorBidi" w:hAnsiTheme="minorBidi" w:cstheme="minorBidi"/>
                <w:sz w:val="22"/>
                <w:szCs w:val="22"/>
                <w:rtl/>
              </w:rPr>
              <w:t>ימי</w:t>
            </w:r>
            <w:proofErr w:type="spellEnd"/>
            <w:r w:rsidR="004C20B2" w:rsidRPr="00B524D1">
              <w:rPr>
                <w:rFonts w:asciiTheme="minorBidi" w:hAnsiTheme="minorBidi" w:cstheme="minorBidi"/>
                <w:sz w:val="22"/>
                <w:szCs w:val="22"/>
                <w:rtl/>
              </w:rPr>
              <w:t xml:space="preserve"> </w:t>
            </w:r>
            <w:proofErr w:type="spellStart"/>
            <w:r w:rsidR="004C20B2" w:rsidRPr="00B524D1">
              <w:rPr>
                <w:rFonts w:asciiTheme="minorBidi" w:hAnsiTheme="minorBidi" w:cstheme="minorBidi"/>
                <w:sz w:val="22"/>
                <w:szCs w:val="22"/>
                <w:rtl/>
              </w:rPr>
              <w:t>החודש</w:t>
            </w:r>
            <w:proofErr w:type="spellEnd"/>
            <w:r w:rsidR="004C20B2" w:rsidRPr="00B524D1">
              <w:rPr>
                <w:rFonts w:asciiTheme="minorBidi" w:hAnsiTheme="minorBidi" w:cstheme="minorBidi"/>
                <w:sz w:val="22"/>
                <w:szCs w:val="22"/>
                <w:rtl/>
              </w:rPr>
              <w:t xml:space="preserve"> </w:t>
            </w:r>
            <w:proofErr w:type="spellStart"/>
            <w:r w:rsidR="004C20B2" w:rsidRPr="00B524D1">
              <w:rPr>
                <w:rFonts w:asciiTheme="minorBidi" w:hAnsiTheme="minorBidi" w:cstheme="minorBidi"/>
                <w:sz w:val="22"/>
                <w:szCs w:val="22"/>
                <w:rtl/>
              </w:rPr>
              <w:t>האפשריים</w:t>
            </w:r>
            <w:proofErr w:type="spellEnd"/>
          </w:p>
        </w:tc>
        <w:tc>
          <w:tcPr>
            <w:tcW w:w="2251" w:type="dxa"/>
          </w:tcPr>
          <w:p w14:paraId="5BD8D8CB" w14:textId="77777777" w:rsidR="00643918" w:rsidRPr="00B524D1" w:rsidRDefault="00643918" w:rsidP="00643918">
            <w:pPr>
              <w:bidi/>
              <w:jc w:val="center"/>
              <w:rPr>
                <w:rFonts w:asciiTheme="minorBidi" w:hAnsiTheme="minorBidi" w:cstheme="minorBidi"/>
                <w:sz w:val="22"/>
                <w:szCs w:val="22"/>
                <w:rtl/>
              </w:rPr>
            </w:pPr>
            <w:proofErr w:type="spellStart"/>
            <w:r w:rsidRPr="00B524D1">
              <w:rPr>
                <w:rFonts w:asciiTheme="minorBidi" w:hAnsiTheme="minorBidi" w:cstheme="minorBidi"/>
                <w:sz w:val="22"/>
                <w:szCs w:val="22"/>
                <w:rtl/>
              </w:rPr>
              <w:t>היום</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שבו</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התרחש</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האירוע</w:t>
            </w:r>
            <w:proofErr w:type="spellEnd"/>
          </w:p>
        </w:tc>
        <w:tc>
          <w:tcPr>
            <w:tcW w:w="2256" w:type="dxa"/>
          </w:tcPr>
          <w:p w14:paraId="2901DABC" w14:textId="4C824584" w:rsidR="00643918" w:rsidRPr="0089764C" w:rsidRDefault="00643918" w:rsidP="00643918">
            <w:pPr>
              <w:jc w:val="center"/>
              <w:rPr>
                <w:rFonts w:asciiTheme="minorBidi" w:hAnsiTheme="minorBidi" w:cstheme="minorBidi"/>
                <w:sz w:val="22"/>
                <w:szCs w:val="22"/>
                <w:rtl/>
                <w:lang w:bidi="he-I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-Quantitative</w:t>
            </w:r>
          </w:p>
        </w:tc>
        <w:tc>
          <w:tcPr>
            <w:tcW w:w="2308" w:type="dxa"/>
          </w:tcPr>
          <w:p w14:paraId="473122DB" w14:textId="77A8D06D" w:rsidR="00643918" w:rsidRPr="00B524D1" w:rsidRDefault="00643918" w:rsidP="00643918">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iday</w:t>
            </w:r>
            <w:proofErr w:type="spellEnd"/>
            <w:r w:rsidR="000B4C17">
              <w:rPr>
                <w:rFonts w:asciiTheme="minorBidi" w:hAnsiTheme="minorBidi" w:cstheme="minorBidi"/>
                <w:sz w:val="22"/>
                <w:szCs w:val="22"/>
              </w:rPr>
              <w:t xml:space="preserve"> - Day</w:t>
            </w:r>
          </w:p>
        </w:tc>
      </w:tr>
      <w:tr w:rsidR="00CD33CB" w:rsidRPr="00973E53" w14:paraId="65B25BBC" w14:textId="77777777" w:rsidTr="00E52592">
        <w:trPr>
          <w:cnfStyle w:val="000000100000" w:firstRow="0" w:lastRow="0" w:firstColumn="0" w:lastColumn="0" w:oddVBand="0" w:evenVBand="0" w:oddHBand="1" w:evenHBand="0" w:firstRowFirstColumn="0" w:firstRowLastColumn="0" w:lastRowFirstColumn="0" w:lastRowLastColumn="0"/>
          <w:trHeight w:val="850"/>
        </w:trPr>
        <w:tc>
          <w:tcPr>
            <w:tcW w:w="2245" w:type="dxa"/>
          </w:tcPr>
          <w:p w14:paraId="36AF2902" w14:textId="77F138CA"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369</w:t>
            </w:r>
            <w:r w:rsidR="00655F37" w:rsidRPr="00B524D1">
              <w:rPr>
                <w:rFonts w:asciiTheme="minorBidi" w:hAnsiTheme="minorBidi" w:cstheme="minorBidi"/>
                <w:sz w:val="22"/>
                <w:szCs w:val="22"/>
              </w:rPr>
              <w:t xml:space="preserve"> Possible values</w:t>
            </w:r>
          </w:p>
        </w:tc>
        <w:tc>
          <w:tcPr>
            <w:tcW w:w="2251" w:type="dxa"/>
          </w:tcPr>
          <w:p w14:paraId="3806861E" w14:textId="150672C7" w:rsidR="00CD33CB" w:rsidRPr="00B524D1" w:rsidRDefault="00CD33CB" w:rsidP="00937D5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tl/>
              </w:rPr>
              <w:t>שם</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העיר</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הכפר</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או</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העיירה</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שבה</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התרחש</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האירוע</w:t>
            </w:r>
            <w:proofErr w:type="spellEnd"/>
          </w:p>
        </w:tc>
        <w:tc>
          <w:tcPr>
            <w:tcW w:w="2256" w:type="dxa"/>
          </w:tcPr>
          <w:p w14:paraId="6D540F6D" w14:textId="0D773D3F" w:rsidR="00CD33CB" w:rsidRPr="0089764C" w:rsidRDefault="00655F37" w:rsidP="00F707F5">
            <w:pPr>
              <w:bidi/>
              <w:jc w:val="center"/>
              <w:rPr>
                <w:rFonts w:asciiTheme="minorBidi" w:hAnsiTheme="minorBidi" w:cstheme="minorBidi"/>
                <w:sz w:val="22"/>
                <w:szCs w:val="22"/>
                <w:rtl/>
              </w:rPr>
            </w:pPr>
            <w:r w:rsidRPr="0089764C">
              <w:rPr>
                <w:rFonts w:asciiTheme="minorBidi" w:hAnsiTheme="minorBidi" w:cstheme="minorBidi"/>
                <w:sz w:val="22"/>
                <w:szCs w:val="22"/>
              </w:rPr>
              <w:t>Categorical (</w:t>
            </w:r>
            <w:r w:rsidR="00F707F5" w:rsidRPr="0089764C">
              <w:rPr>
                <w:rFonts w:asciiTheme="minorBidi" w:hAnsiTheme="minorBidi" w:cstheme="minorBidi"/>
                <w:sz w:val="22"/>
                <w:szCs w:val="22"/>
              </w:rPr>
              <w:t>nominal</w:t>
            </w:r>
            <w:r w:rsidRPr="0089764C">
              <w:rPr>
                <w:rFonts w:asciiTheme="minorBidi" w:hAnsiTheme="minorBidi" w:cstheme="minorBidi"/>
                <w:sz w:val="22"/>
                <w:szCs w:val="22"/>
              </w:rPr>
              <w:t>)</w:t>
            </w:r>
          </w:p>
        </w:tc>
        <w:tc>
          <w:tcPr>
            <w:tcW w:w="2308" w:type="dxa"/>
          </w:tcPr>
          <w:p w14:paraId="4CE0C354"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city</w:t>
            </w:r>
          </w:p>
        </w:tc>
      </w:tr>
      <w:tr w:rsidR="00CD33CB" w:rsidRPr="00973E53" w14:paraId="774FEECD" w14:textId="77777777" w:rsidTr="00E52592">
        <w:trPr>
          <w:trHeight w:val="850"/>
        </w:trPr>
        <w:tc>
          <w:tcPr>
            <w:tcW w:w="2245" w:type="dxa"/>
          </w:tcPr>
          <w:p w14:paraId="06761C8F" w14:textId="12F1E02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418</w:t>
            </w:r>
            <w:r w:rsidR="00655F37" w:rsidRPr="00B524D1">
              <w:rPr>
                <w:rFonts w:asciiTheme="minorBidi" w:hAnsiTheme="minorBidi" w:cstheme="minorBidi"/>
                <w:sz w:val="22"/>
                <w:szCs w:val="22"/>
              </w:rPr>
              <w:t xml:space="preserve"> Possible values</w:t>
            </w:r>
          </w:p>
        </w:tc>
        <w:tc>
          <w:tcPr>
            <w:tcW w:w="2251" w:type="dxa"/>
          </w:tcPr>
          <w:p w14:paraId="7C324494" w14:textId="77777777" w:rsidR="00CD33CB" w:rsidRPr="00B524D1" w:rsidRDefault="00CD33CB" w:rsidP="00CD33CB">
            <w:pPr>
              <w:bidi/>
              <w:jc w:val="center"/>
              <w:rPr>
                <w:rFonts w:asciiTheme="minorBidi" w:hAnsiTheme="minorBidi" w:cstheme="minorBidi"/>
                <w:sz w:val="22"/>
                <w:szCs w:val="22"/>
                <w:rtl/>
              </w:rPr>
            </w:pPr>
            <w:proofErr w:type="spellStart"/>
            <w:r w:rsidRPr="00B524D1">
              <w:rPr>
                <w:rFonts w:asciiTheme="minorBidi" w:hAnsiTheme="minorBidi" w:cstheme="minorBidi"/>
                <w:sz w:val="22"/>
                <w:szCs w:val="22"/>
                <w:rtl/>
              </w:rPr>
              <w:t>קו</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אורך</w:t>
            </w:r>
            <w:proofErr w:type="spellEnd"/>
          </w:p>
        </w:tc>
        <w:tc>
          <w:tcPr>
            <w:tcW w:w="2256" w:type="dxa"/>
          </w:tcPr>
          <w:p w14:paraId="2F7DEF88" w14:textId="07D46B0B" w:rsidR="00CD33CB" w:rsidRPr="0089764C" w:rsidRDefault="00655F37" w:rsidP="00483C7D">
            <w:pPr>
              <w:jc w:val="center"/>
              <w:rPr>
                <w:rFonts w:asciiTheme="minorBidi" w:hAnsiTheme="minorBidi" w:cstheme="minorBidi"/>
                <w:sz w:val="22"/>
                <w:szCs w:val="22"/>
                <w:rtl/>
                <w:lang w:bidi="he-IL"/>
              </w:rPr>
            </w:pPr>
            <w:r w:rsidRPr="0089764C">
              <w:rPr>
                <w:rFonts w:asciiTheme="minorBidi" w:hAnsiTheme="minorBidi" w:cstheme="minorBidi"/>
                <w:sz w:val="22"/>
                <w:szCs w:val="22"/>
              </w:rPr>
              <w:t>Ordered</w:t>
            </w:r>
            <w:r w:rsidR="00483C7D" w:rsidRPr="0089764C">
              <w:rPr>
                <w:rFonts w:asciiTheme="minorBidi" w:hAnsiTheme="minorBidi" w:cstheme="minorBidi"/>
                <w:sz w:val="22"/>
                <w:szCs w:val="22"/>
                <w:rtl/>
              </w:rPr>
              <w:t xml:space="preserve"> </w:t>
            </w:r>
            <w:r w:rsidRPr="0089764C">
              <w:rPr>
                <w:rFonts w:asciiTheme="minorBidi" w:hAnsiTheme="minorBidi" w:cstheme="minorBidi"/>
                <w:sz w:val="22"/>
                <w:szCs w:val="22"/>
              </w:rPr>
              <w:t>-</w:t>
            </w:r>
            <w:r w:rsidR="00483C7D" w:rsidRPr="0089764C">
              <w:rPr>
                <w:rFonts w:asciiTheme="minorBidi" w:hAnsiTheme="minorBidi" w:cstheme="minorBidi"/>
                <w:sz w:val="22"/>
                <w:szCs w:val="22"/>
              </w:rPr>
              <w:t>Q</w:t>
            </w:r>
            <w:r w:rsidRPr="0089764C">
              <w:rPr>
                <w:rFonts w:asciiTheme="minorBidi" w:hAnsiTheme="minorBidi" w:cstheme="minorBidi"/>
                <w:sz w:val="22"/>
                <w:szCs w:val="22"/>
              </w:rPr>
              <w:t>uantitative</w:t>
            </w:r>
          </w:p>
        </w:tc>
        <w:tc>
          <w:tcPr>
            <w:tcW w:w="2308" w:type="dxa"/>
          </w:tcPr>
          <w:p w14:paraId="0D5B015C" w14:textId="77777777" w:rsidR="00CD33CB" w:rsidRPr="00B524D1" w:rsidRDefault="00CD33CB" w:rsidP="00CD33CB">
            <w:pPr>
              <w:bidi/>
              <w:jc w:val="center"/>
              <w:rPr>
                <w:rFonts w:asciiTheme="minorBidi" w:hAnsiTheme="minorBidi" w:cstheme="minorBidi"/>
                <w:sz w:val="22"/>
                <w:szCs w:val="22"/>
              </w:rPr>
            </w:pPr>
            <w:r w:rsidRPr="00B524D1">
              <w:rPr>
                <w:rFonts w:asciiTheme="minorBidi" w:hAnsiTheme="minorBidi" w:cstheme="minorBidi"/>
                <w:sz w:val="22"/>
                <w:szCs w:val="22"/>
              </w:rPr>
              <w:t>latitude</w:t>
            </w:r>
          </w:p>
        </w:tc>
      </w:tr>
      <w:tr w:rsidR="00CD33CB" w:rsidRPr="00973E53" w14:paraId="6160D208" w14:textId="77777777" w:rsidTr="00E52592">
        <w:trPr>
          <w:cnfStyle w:val="000000100000" w:firstRow="0" w:lastRow="0" w:firstColumn="0" w:lastColumn="0" w:oddVBand="0" w:evenVBand="0" w:oddHBand="1" w:evenHBand="0" w:firstRowFirstColumn="0" w:firstRowLastColumn="0" w:lastRowFirstColumn="0" w:lastRowLastColumn="0"/>
          <w:trHeight w:val="850"/>
        </w:trPr>
        <w:tc>
          <w:tcPr>
            <w:tcW w:w="2245" w:type="dxa"/>
          </w:tcPr>
          <w:p w14:paraId="50891A25" w14:textId="1D49FDED"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422</w:t>
            </w:r>
            <w:r w:rsidR="00655F37" w:rsidRPr="00B524D1">
              <w:rPr>
                <w:rFonts w:asciiTheme="minorBidi" w:hAnsiTheme="minorBidi" w:cstheme="minorBidi"/>
                <w:sz w:val="22"/>
                <w:szCs w:val="22"/>
              </w:rPr>
              <w:t xml:space="preserve"> Possible values</w:t>
            </w:r>
          </w:p>
        </w:tc>
        <w:tc>
          <w:tcPr>
            <w:tcW w:w="2251" w:type="dxa"/>
          </w:tcPr>
          <w:p w14:paraId="36BCD808" w14:textId="77777777" w:rsidR="00CD33CB" w:rsidRPr="00B524D1" w:rsidRDefault="00CD33CB" w:rsidP="00CD33CB">
            <w:pPr>
              <w:bidi/>
              <w:jc w:val="center"/>
              <w:rPr>
                <w:rFonts w:asciiTheme="minorBidi" w:hAnsiTheme="minorBidi" w:cstheme="minorBidi"/>
                <w:sz w:val="22"/>
                <w:szCs w:val="22"/>
                <w:rtl/>
              </w:rPr>
            </w:pPr>
            <w:proofErr w:type="spellStart"/>
            <w:r w:rsidRPr="00B524D1">
              <w:rPr>
                <w:rFonts w:asciiTheme="minorBidi" w:hAnsiTheme="minorBidi" w:cstheme="minorBidi"/>
                <w:sz w:val="22"/>
                <w:szCs w:val="22"/>
                <w:rtl/>
              </w:rPr>
              <w:t>קו</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רוחב</w:t>
            </w:r>
            <w:proofErr w:type="spellEnd"/>
          </w:p>
        </w:tc>
        <w:tc>
          <w:tcPr>
            <w:tcW w:w="2256" w:type="dxa"/>
          </w:tcPr>
          <w:p w14:paraId="05B8758A" w14:textId="5E4C8BE3" w:rsidR="00CD33CB" w:rsidRPr="0089764C" w:rsidRDefault="00037383" w:rsidP="00483C7D">
            <w:pPr>
              <w:jc w:val="center"/>
              <w:rPr>
                <w:rFonts w:asciiTheme="minorBidi" w:hAnsiTheme="minorBidi" w:cstheme="minorBidi"/>
                <w:sz w:val="22"/>
                <w:szCs w:val="22"/>
                <w:rtl/>
                <w:lang w:bidi="he-I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-Quantitative</w:t>
            </w:r>
          </w:p>
        </w:tc>
        <w:tc>
          <w:tcPr>
            <w:tcW w:w="2308" w:type="dxa"/>
          </w:tcPr>
          <w:p w14:paraId="1081DF51" w14:textId="557F0766" w:rsidR="00CD33CB" w:rsidRPr="00B524D1" w:rsidRDefault="00655F37" w:rsidP="00CD33CB">
            <w:pPr>
              <w:bidi/>
              <w:jc w:val="center"/>
              <w:rPr>
                <w:rFonts w:asciiTheme="minorBidi" w:hAnsiTheme="minorBidi" w:cstheme="minorBidi"/>
                <w:sz w:val="22"/>
                <w:szCs w:val="22"/>
              </w:rPr>
            </w:pPr>
            <w:r w:rsidRPr="00B524D1">
              <w:rPr>
                <w:rFonts w:asciiTheme="minorBidi" w:hAnsiTheme="minorBidi" w:cstheme="minorBidi"/>
                <w:sz w:val="22"/>
                <w:szCs w:val="22"/>
              </w:rPr>
              <w:t>longitude</w:t>
            </w:r>
          </w:p>
        </w:tc>
      </w:tr>
      <w:tr w:rsidR="00CD33CB" w:rsidRPr="00973E53" w14:paraId="341BE2D6" w14:textId="77777777" w:rsidTr="00E52592">
        <w:trPr>
          <w:trHeight w:val="850"/>
        </w:trPr>
        <w:tc>
          <w:tcPr>
            <w:tcW w:w="2245" w:type="dxa"/>
          </w:tcPr>
          <w:p w14:paraId="41BDB1B8"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14</w:t>
            </w:r>
            <w:r w:rsidR="00655F37" w:rsidRPr="00B524D1">
              <w:rPr>
                <w:rFonts w:asciiTheme="minorBidi" w:hAnsiTheme="minorBidi" w:cstheme="minorBidi"/>
                <w:sz w:val="22"/>
                <w:szCs w:val="22"/>
              </w:rPr>
              <w:t xml:space="preserve"> Possible values</w:t>
            </w:r>
          </w:p>
          <w:p w14:paraId="5A66722B" w14:textId="2F637183" w:rsidR="001E01F0" w:rsidRPr="00B524D1" w:rsidRDefault="0087116E" w:rsidP="00937D5B">
            <w:pPr>
              <w:bidi/>
              <w:jc w:val="center"/>
              <w:rPr>
                <w:rFonts w:asciiTheme="minorBidi" w:hAnsiTheme="minorBidi" w:cstheme="minorBidi"/>
                <w:sz w:val="22"/>
                <w:szCs w:val="22"/>
                <w:rtl/>
                <w:lang w:bidi="he-IL"/>
              </w:rPr>
            </w:pPr>
            <w:r>
              <w:rPr>
                <w:rFonts w:asciiTheme="minorBidi" w:hAnsiTheme="minorBidi" w:cstheme="minorBidi"/>
                <w:sz w:val="22"/>
                <w:szCs w:val="22"/>
              </w:rPr>
              <w:t>0-30</w:t>
            </w:r>
          </w:p>
        </w:tc>
        <w:tc>
          <w:tcPr>
            <w:tcW w:w="2251" w:type="dxa"/>
          </w:tcPr>
          <w:p w14:paraId="2736BFBA" w14:textId="77777777" w:rsidR="00CD33CB" w:rsidRPr="00B524D1" w:rsidRDefault="00CD33CB" w:rsidP="00CD33CB">
            <w:pPr>
              <w:bidi/>
              <w:jc w:val="center"/>
              <w:rPr>
                <w:rFonts w:asciiTheme="minorBidi" w:hAnsiTheme="minorBidi" w:cstheme="minorBidi"/>
                <w:sz w:val="22"/>
                <w:szCs w:val="22"/>
                <w:rtl/>
              </w:rPr>
            </w:pPr>
            <w:proofErr w:type="spellStart"/>
            <w:r w:rsidRPr="00B524D1">
              <w:rPr>
                <w:rFonts w:asciiTheme="minorBidi" w:hAnsiTheme="minorBidi" w:cstheme="minorBidi"/>
                <w:sz w:val="22"/>
                <w:szCs w:val="22"/>
                <w:rtl/>
              </w:rPr>
              <w:t>המספר</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הכולל</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של</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המחבלים</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המשתתפים</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באירוע</w:t>
            </w:r>
            <w:proofErr w:type="spellEnd"/>
          </w:p>
        </w:tc>
        <w:tc>
          <w:tcPr>
            <w:tcW w:w="2256" w:type="dxa"/>
          </w:tcPr>
          <w:p w14:paraId="7A660FD1" w14:textId="32F63D8F" w:rsidR="00CD33CB" w:rsidRPr="0089764C" w:rsidRDefault="00B83D4C" w:rsidP="00483C7D">
            <w:pPr>
              <w:jc w:val="center"/>
              <w:rPr>
                <w:rFonts w:asciiTheme="minorBidi" w:hAnsiTheme="minorBidi" w:cstheme="minorBidi"/>
                <w:sz w:val="22"/>
                <w:szCs w:val="22"/>
                <w:rtl/>
                <w:lang w:bidi="he-I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-Quantitative</w:t>
            </w:r>
          </w:p>
        </w:tc>
        <w:tc>
          <w:tcPr>
            <w:tcW w:w="2308" w:type="dxa"/>
          </w:tcPr>
          <w:p w14:paraId="3879CF8B" w14:textId="3DF574C7" w:rsidR="00CD33CB" w:rsidRPr="00B524D1" w:rsidRDefault="00655F37"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nperps</w:t>
            </w:r>
            <w:proofErr w:type="spellEnd"/>
            <w:r w:rsidR="000B4C17">
              <w:rPr>
                <w:rFonts w:asciiTheme="minorBidi" w:hAnsiTheme="minorBidi" w:cstheme="minorBidi"/>
                <w:sz w:val="22"/>
                <w:szCs w:val="22"/>
              </w:rPr>
              <w:t xml:space="preserve"> </w:t>
            </w:r>
            <w:r w:rsidR="002354F1">
              <w:rPr>
                <w:rFonts w:asciiTheme="minorBidi" w:hAnsiTheme="minorBidi" w:cstheme="minorBidi"/>
                <w:sz w:val="22"/>
                <w:szCs w:val="22"/>
              </w:rPr>
              <w:t>-</w:t>
            </w:r>
            <w:r w:rsidR="000B4C17">
              <w:rPr>
                <w:rFonts w:asciiTheme="minorBidi" w:hAnsiTheme="minorBidi" w:cstheme="minorBidi"/>
                <w:sz w:val="22"/>
                <w:szCs w:val="22"/>
              </w:rPr>
              <w:br/>
              <w:t xml:space="preserve"> </w:t>
            </w:r>
            <w:r w:rsidR="000B4C17" w:rsidRPr="000B4C17">
              <w:rPr>
                <w:rFonts w:asciiTheme="minorBidi" w:hAnsiTheme="minorBidi" w:cstheme="minorBidi"/>
                <w:sz w:val="22"/>
                <w:szCs w:val="22"/>
              </w:rPr>
              <w:t>Terrorists</w:t>
            </w:r>
            <w:r w:rsidR="000B4C17">
              <w:rPr>
                <w:rFonts w:asciiTheme="minorBidi" w:hAnsiTheme="minorBidi" w:cstheme="minorBidi"/>
                <w:sz w:val="22"/>
                <w:szCs w:val="22"/>
              </w:rPr>
              <w:t xml:space="preserve"> Number</w:t>
            </w:r>
          </w:p>
        </w:tc>
      </w:tr>
      <w:tr w:rsidR="00CD33CB" w:rsidRPr="00973E53" w14:paraId="3B17F3C0" w14:textId="77777777" w:rsidTr="00E52592">
        <w:trPr>
          <w:cnfStyle w:val="000000100000" w:firstRow="0" w:lastRow="0" w:firstColumn="0" w:lastColumn="0" w:oddVBand="0" w:evenVBand="0" w:oddHBand="1" w:evenHBand="0" w:firstRowFirstColumn="0" w:firstRowLastColumn="0" w:lastRowFirstColumn="0" w:lastRowLastColumn="0"/>
          <w:trHeight w:val="850"/>
        </w:trPr>
        <w:tc>
          <w:tcPr>
            <w:tcW w:w="2245" w:type="dxa"/>
          </w:tcPr>
          <w:p w14:paraId="2CD9EF54" w14:textId="0C50D31D" w:rsidR="00CD33CB" w:rsidRPr="00B524D1" w:rsidRDefault="00CD33CB" w:rsidP="004C20B2">
            <w:pPr>
              <w:jc w:val="center"/>
              <w:rPr>
                <w:rFonts w:asciiTheme="minorBidi" w:hAnsiTheme="minorBidi" w:cstheme="minorBidi"/>
                <w:sz w:val="22"/>
                <w:szCs w:val="22"/>
                <w:rtl/>
              </w:rPr>
            </w:pPr>
            <w:r w:rsidRPr="00B524D1">
              <w:rPr>
                <w:rFonts w:asciiTheme="minorBidi" w:hAnsiTheme="minorBidi" w:cstheme="minorBidi"/>
                <w:sz w:val="22"/>
                <w:szCs w:val="22"/>
              </w:rPr>
              <w:t>30</w:t>
            </w:r>
            <w:r w:rsidR="00655F37"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t>0</w:t>
            </w:r>
            <w:r w:rsidR="004C20B2" w:rsidRPr="00B524D1">
              <w:rPr>
                <w:rFonts w:asciiTheme="minorBidi" w:hAnsiTheme="minorBidi" w:cstheme="minorBidi"/>
                <w:sz w:val="22"/>
                <w:szCs w:val="22"/>
              </w:rPr>
              <w:t>-42</w:t>
            </w:r>
          </w:p>
        </w:tc>
        <w:tc>
          <w:tcPr>
            <w:tcW w:w="2251" w:type="dxa"/>
          </w:tcPr>
          <w:p w14:paraId="3FBF3D36" w14:textId="77777777" w:rsidR="00CD33CB" w:rsidRPr="00B524D1" w:rsidRDefault="00CD33CB" w:rsidP="00CD33CB">
            <w:pPr>
              <w:bidi/>
              <w:jc w:val="center"/>
              <w:rPr>
                <w:rFonts w:asciiTheme="minorBidi" w:hAnsiTheme="minorBidi" w:cstheme="minorBidi"/>
                <w:sz w:val="22"/>
                <w:szCs w:val="22"/>
                <w:rtl/>
              </w:rPr>
            </w:pPr>
            <w:proofErr w:type="spellStart"/>
            <w:r w:rsidRPr="00B524D1">
              <w:rPr>
                <w:rFonts w:asciiTheme="minorBidi" w:hAnsiTheme="minorBidi" w:cstheme="minorBidi"/>
                <w:sz w:val="22"/>
                <w:szCs w:val="22"/>
                <w:rtl/>
              </w:rPr>
              <w:t>מספר</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ההרוגים</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הכולל</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באירוע</w:t>
            </w:r>
            <w:proofErr w:type="spellEnd"/>
          </w:p>
        </w:tc>
        <w:tc>
          <w:tcPr>
            <w:tcW w:w="2256" w:type="dxa"/>
          </w:tcPr>
          <w:p w14:paraId="269C1656" w14:textId="5D799336" w:rsidR="00CD33CB" w:rsidRPr="0089764C" w:rsidRDefault="00B83D4C" w:rsidP="00483C7D">
            <w:pPr>
              <w:jc w:val="center"/>
              <w:rPr>
                <w:rFonts w:asciiTheme="minorBidi" w:hAnsiTheme="minorBidi" w:cstheme="minorBidi"/>
                <w:sz w:val="22"/>
                <w:szCs w:val="22"/>
                <w:rtl/>
                <w:lang w:bidi="he-I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-Quantitative</w:t>
            </w:r>
          </w:p>
        </w:tc>
        <w:tc>
          <w:tcPr>
            <w:tcW w:w="2308" w:type="dxa"/>
          </w:tcPr>
          <w:p w14:paraId="4D11B34A" w14:textId="504C9706" w:rsidR="00CD33CB" w:rsidRPr="00B524D1" w:rsidRDefault="00655F37"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nkill</w:t>
            </w:r>
            <w:proofErr w:type="spellEnd"/>
            <w:r w:rsidR="002354F1">
              <w:rPr>
                <w:rFonts w:asciiTheme="minorBidi" w:hAnsiTheme="minorBidi" w:cstheme="minorBidi"/>
                <w:sz w:val="22"/>
                <w:szCs w:val="22"/>
              </w:rPr>
              <w:t xml:space="preserve"> - </w:t>
            </w:r>
            <w:r w:rsidR="002354F1" w:rsidRPr="002354F1">
              <w:rPr>
                <w:rFonts w:asciiTheme="minorBidi" w:hAnsiTheme="minorBidi" w:cstheme="minorBidi"/>
                <w:sz w:val="22"/>
                <w:szCs w:val="22"/>
              </w:rPr>
              <w:t>Deaths</w:t>
            </w:r>
          </w:p>
        </w:tc>
      </w:tr>
      <w:tr w:rsidR="00CD33CB" w:rsidRPr="00973E53" w14:paraId="080A4D3D" w14:textId="77777777" w:rsidTr="00E52592">
        <w:trPr>
          <w:trHeight w:val="850"/>
        </w:trPr>
        <w:tc>
          <w:tcPr>
            <w:tcW w:w="2245" w:type="dxa"/>
          </w:tcPr>
          <w:p w14:paraId="54F83635" w14:textId="25F093EE" w:rsidR="00B524D1" w:rsidRPr="00B524D1" w:rsidRDefault="00CD33CB" w:rsidP="000A4502">
            <w:pPr>
              <w:tabs>
                <w:tab w:val="center" w:pos="1142"/>
              </w:tabs>
              <w:bidi/>
              <w:jc w:val="center"/>
              <w:rPr>
                <w:rFonts w:asciiTheme="minorBidi" w:hAnsiTheme="minorBidi" w:cstheme="minorBidi"/>
                <w:sz w:val="22"/>
                <w:szCs w:val="22"/>
                <w:rtl/>
                <w:lang w:bidi="he-IL"/>
              </w:rPr>
            </w:pPr>
            <w:r w:rsidRPr="00B524D1">
              <w:rPr>
                <w:rFonts w:asciiTheme="minorBidi" w:hAnsiTheme="minorBidi" w:cstheme="minorBidi"/>
                <w:sz w:val="22"/>
                <w:szCs w:val="22"/>
              </w:rPr>
              <w:t>70</w:t>
            </w:r>
            <w:r w:rsidR="00655F37"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r>
            <w:r w:rsidR="000A4502">
              <w:rPr>
                <w:rFonts w:asciiTheme="minorBidi" w:hAnsiTheme="minorBidi" w:cstheme="minorBidi"/>
                <w:sz w:val="22"/>
                <w:szCs w:val="22"/>
                <w:lang w:bidi="he-IL"/>
              </w:rPr>
              <w:t>0-192</w:t>
            </w:r>
          </w:p>
          <w:p w14:paraId="20EEECBC" w14:textId="23888C5E" w:rsidR="00B524D1" w:rsidRPr="00B524D1" w:rsidRDefault="00B524D1" w:rsidP="00B524D1">
            <w:pPr>
              <w:tabs>
                <w:tab w:val="center" w:pos="1142"/>
              </w:tabs>
              <w:bidi/>
              <w:jc w:val="center"/>
              <w:rPr>
                <w:rFonts w:asciiTheme="minorBidi" w:hAnsiTheme="minorBidi" w:cstheme="minorBidi"/>
                <w:sz w:val="22"/>
                <w:szCs w:val="22"/>
                <w:rtl/>
              </w:rPr>
            </w:pPr>
          </w:p>
        </w:tc>
        <w:tc>
          <w:tcPr>
            <w:tcW w:w="2251" w:type="dxa"/>
          </w:tcPr>
          <w:p w14:paraId="08FCB5ED" w14:textId="67238BE7" w:rsidR="00CD33CB" w:rsidRPr="00B524D1" w:rsidRDefault="00CD33CB" w:rsidP="00CD33CB">
            <w:pPr>
              <w:bidi/>
              <w:jc w:val="center"/>
              <w:rPr>
                <w:rFonts w:asciiTheme="minorBidi" w:hAnsiTheme="minorBidi" w:cstheme="minorBidi"/>
                <w:sz w:val="22"/>
                <w:szCs w:val="22"/>
                <w:rtl/>
              </w:rPr>
            </w:pPr>
            <w:proofErr w:type="spellStart"/>
            <w:r w:rsidRPr="00B524D1">
              <w:rPr>
                <w:rFonts w:asciiTheme="minorBidi" w:hAnsiTheme="minorBidi" w:cstheme="minorBidi"/>
                <w:sz w:val="22"/>
                <w:szCs w:val="22"/>
                <w:rtl/>
              </w:rPr>
              <w:t>כמות</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פצועים</w:t>
            </w:r>
            <w:proofErr w:type="spellEnd"/>
          </w:p>
        </w:tc>
        <w:tc>
          <w:tcPr>
            <w:tcW w:w="2256" w:type="dxa"/>
          </w:tcPr>
          <w:p w14:paraId="61DBFF77" w14:textId="60F9CC7C" w:rsidR="00CD33CB" w:rsidRPr="0089764C" w:rsidRDefault="00B83D4C" w:rsidP="00483C7D">
            <w:pPr>
              <w:jc w:val="center"/>
              <w:rPr>
                <w:rFonts w:asciiTheme="minorBidi" w:hAnsiTheme="minorBidi" w:cstheme="minorBidi"/>
                <w:sz w:val="22"/>
                <w:szCs w:val="22"/>
                <w:rtl/>
                <w:lang w:bidi="he-I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-Quantitative</w:t>
            </w:r>
          </w:p>
        </w:tc>
        <w:tc>
          <w:tcPr>
            <w:tcW w:w="2308" w:type="dxa"/>
          </w:tcPr>
          <w:p w14:paraId="4FE4652D" w14:textId="3E1DC9FD" w:rsidR="00CD33CB" w:rsidRPr="00B524D1" w:rsidRDefault="00655F37" w:rsidP="002354F1">
            <w:pPr>
              <w:jc w:val="center"/>
              <w:rPr>
                <w:rFonts w:asciiTheme="minorBidi" w:hAnsiTheme="minorBidi" w:cstheme="minorBidi"/>
                <w:sz w:val="22"/>
                <w:szCs w:val="22"/>
              </w:rPr>
            </w:pPr>
            <w:proofErr w:type="spellStart"/>
            <w:r w:rsidRPr="00B524D1">
              <w:rPr>
                <w:rFonts w:asciiTheme="minorBidi" w:hAnsiTheme="minorBidi" w:cstheme="minorBidi"/>
                <w:sz w:val="22"/>
                <w:szCs w:val="22"/>
              </w:rPr>
              <w:t>nwound</w:t>
            </w:r>
            <w:proofErr w:type="spellEnd"/>
            <w:r w:rsidR="002354F1">
              <w:rPr>
                <w:rFonts w:asciiTheme="minorBidi" w:hAnsiTheme="minorBidi" w:cstheme="minorBidi"/>
                <w:sz w:val="22"/>
                <w:szCs w:val="22"/>
              </w:rPr>
              <w:t xml:space="preserve"> - </w:t>
            </w:r>
            <w:r w:rsidR="002354F1" w:rsidRPr="002354F1">
              <w:rPr>
                <w:rFonts w:asciiTheme="minorBidi" w:hAnsiTheme="minorBidi" w:cstheme="minorBidi"/>
                <w:sz w:val="22"/>
                <w:szCs w:val="22"/>
              </w:rPr>
              <w:t>Injuries</w:t>
            </w:r>
          </w:p>
        </w:tc>
      </w:tr>
      <w:tr w:rsidR="00CD33CB" w:rsidRPr="00973E53" w14:paraId="5B14DDF4" w14:textId="77777777" w:rsidTr="00E52592">
        <w:trPr>
          <w:cnfStyle w:val="000000100000" w:firstRow="0" w:lastRow="0" w:firstColumn="0" w:lastColumn="0" w:oddVBand="0" w:evenVBand="0" w:oddHBand="1" w:evenHBand="0" w:firstRowFirstColumn="0" w:firstRowLastColumn="0" w:lastRowFirstColumn="0" w:lastRowLastColumn="0"/>
          <w:trHeight w:val="850"/>
        </w:trPr>
        <w:tc>
          <w:tcPr>
            <w:tcW w:w="2245" w:type="dxa"/>
          </w:tcPr>
          <w:p w14:paraId="0CCDCC44" w14:textId="4A5B03A7" w:rsidR="00CD33CB" w:rsidRPr="00B524D1" w:rsidRDefault="00CD33CB" w:rsidP="00C4186C">
            <w:pPr>
              <w:jc w:val="center"/>
              <w:rPr>
                <w:rFonts w:asciiTheme="minorBidi" w:hAnsiTheme="minorBidi" w:cstheme="minorBidi"/>
                <w:sz w:val="22"/>
                <w:szCs w:val="22"/>
                <w:rtl/>
              </w:rPr>
            </w:pPr>
            <w:r w:rsidRPr="00B524D1">
              <w:rPr>
                <w:rFonts w:asciiTheme="minorBidi" w:hAnsiTheme="minorBidi" w:cstheme="minorBidi"/>
                <w:sz w:val="22"/>
                <w:szCs w:val="22"/>
                <w:rtl/>
              </w:rPr>
              <w:t>8</w:t>
            </w:r>
            <w:r w:rsidR="00C4186C" w:rsidRPr="00B524D1">
              <w:rPr>
                <w:rFonts w:asciiTheme="minorBidi" w:hAnsiTheme="minorBidi" w:cstheme="minorBidi"/>
                <w:sz w:val="22"/>
                <w:szCs w:val="22"/>
              </w:rPr>
              <w:t xml:space="preserve"> Possible values</w:t>
            </w:r>
          </w:p>
        </w:tc>
        <w:tc>
          <w:tcPr>
            <w:tcW w:w="2251" w:type="dxa"/>
          </w:tcPr>
          <w:p w14:paraId="4E220C8B" w14:textId="77777777" w:rsidR="00CD33CB" w:rsidRPr="00B524D1" w:rsidRDefault="00CD33CB" w:rsidP="00CD33CB">
            <w:pPr>
              <w:bidi/>
              <w:jc w:val="center"/>
              <w:rPr>
                <w:rFonts w:asciiTheme="minorBidi" w:hAnsiTheme="minorBidi" w:cstheme="minorBidi"/>
                <w:sz w:val="22"/>
                <w:szCs w:val="22"/>
                <w:rtl/>
              </w:rPr>
            </w:pPr>
            <w:proofErr w:type="spellStart"/>
            <w:r w:rsidRPr="00B524D1">
              <w:rPr>
                <w:rFonts w:asciiTheme="minorBidi" w:hAnsiTheme="minorBidi" w:cstheme="minorBidi"/>
                <w:sz w:val="22"/>
                <w:szCs w:val="22"/>
                <w:rtl/>
              </w:rPr>
              <w:t>סוג</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הנשק</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בשימוש</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באירוע</w:t>
            </w:r>
            <w:proofErr w:type="spellEnd"/>
          </w:p>
        </w:tc>
        <w:tc>
          <w:tcPr>
            <w:tcW w:w="2256" w:type="dxa"/>
          </w:tcPr>
          <w:p w14:paraId="0B48010C" w14:textId="66667B32" w:rsidR="00CD33CB" w:rsidRPr="0089764C" w:rsidRDefault="00483C7D" w:rsidP="00F707F5">
            <w:pPr>
              <w:bidi/>
              <w:jc w:val="center"/>
              <w:rPr>
                <w:rFonts w:asciiTheme="minorBidi" w:hAnsiTheme="minorBidi" w:cstheme="minorBidi"/>
                <w:sz w:val="22"/>
                <w:szCs w:val="22"/>
                <w:rtl/>
              </w:rPr>
            </w:pPr>
            <w:r w:rsidRPr="0089764C">
              <w:rPr>
                <w:rFonts w:asciiTheme="minorBidi" w:hAnsiTheme="minorBidi" w:cstheme="minorBidi"/>
                <w:sz w:val="22"/>
                <w:szCs w:val="22"/>
              </w:rPr>
              <w:t>Categorical (</w:t>
            </w:r>
            <w:r w:rsidR="00F707F5" w:rsidRPr="0089764C">
              <w:rPr>
                <w:rFonts w:asciiTheme="minorBidi" w:hAnsiTheme="minorBidi" w:cstheme="minorBidi"/>
                <w:sz w:val="22"/>
                <w:szCs w:val="22"/>
              </w:rPr>
              <w:t>nominal</w:t>
            </w:r>
            <w:r w:rsidRPr="0089764C">
              <w:rPr>
                <w:rFonts w:asciiTheme="minorBidi" w:hAnsiTheme="minorBidi" w:cstheme="minorBidi"/>
                <w:sz w:val="22"/>
                <w:szCs w:val="22"/>
              </w:rPr>
              <w:t>)</w:t>
            </w:r>
          </w:p>
        </w:tc>
        <w:tc>
          <w:tcPr>
            <w:tcW w:w="2308" w:type="dxa"/>
          </w:tcPr>
          <w:p w14:paraId="645CE6F3" w14:textId="4C9F39B8" w:rsidR="00CD33CB" w:rsidRPr="00B524D1" w:rsidRDefault="00CD33CB" w:rsidP="00CD33CB">
            <w:pPr>
              <w:bidi/>
              <w:jc w:val="center"/>
              <w:rPr>
                <w:rFonts w:asciiTheme="minorBidi" w:hAnsiTheme="minorBidi" w:cstheme="minorBidi"/>
                <w:sz w:val="22"/>
                <w:szCs w:val="22"/>
                <w:rtl/>
                <w:lang w:bidi="he-IL"/>
              </w:rPr>
            </w:pPr>
            <w:r w:rsidRPr="00B524D1">
              <w:rPr>
                <w:rFonts w:asciiTheme="minorBidi" w:hAnsiTheme="minorBidi" w:cstheme="minorBidi"/>
                <w:sz w:val="22"/>
                <w:szCs w:val="22"/>
              </w:rPr>
              <w:t>weaptype1_txt</w:t>
            </w:r>
            <w:r w:rsidR="002354F1">
              <w:rPr>
                <w:rFonts w:asciiTheme="minorBidi" w:hAnsiTheme="minorBidi" w:cstheme="minorBidi"/>
                <w:sz w:val="22"/>
                <w:szCs w:val="22"/>
              </w:rPr>
              <w:t xml:space="preserve"> -</w:t>
            </w:r>
            <w:r w:rsidR="002354F1">
              <w:rPr>
                <w:rFonts w:asciiTheme="minorBidi" w:hAnsiTheme="minorBidi" w:cstheme="minorBidi"/>
                <w:sz w:val="22"/>
                <w:szCs w:val="22"/>
              </w:rPr>
              <w:br/>
            </w:r>
            <w:r w:rsidR="002354F1" w:rsidRPr="002354F1">
              <w:rPr>
                <w:rFonts w:asciiTheme="minorBidi" w:hAnsiTheme="minorBidi" w:cstheme="minorBidi"/>
                <w:sz w:val="22"/>
                <w:szCs w:val="22"/>
              </w:rPr>
              <w:t>Weapon Type</w:t>
            </w:r>
          </w:p>
        </w:tc>
      </w:tr>
    </w:tbl>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735C3EA0" w14:textId="341AD510" w:rsidR="00DC08D3" w:rsidRPr="00A65A2E" w:rsidRDefault="000742B0" w:rsidP="00186F60">
      <w:pPr>
        <w:pStyle w:val="1"/>
        <w:bidi w:val="0"/>
        <w:spacing w:line="360" w:lineRule="auto"/>
        <w:rPr>
          <w:rtl/>
        </w:rPr>
      </w:pPr>
      <w:r w:rsidRPr="000742B0">
        <w:rPr>
          <w:rFonts w:ascii="Segoe UI Semibold" w:hAnsi="Segoe UI Semibold" w:cs="Segoe UI Semibold"/>
          <w:sz w:val="44"/>
          <w:szCs w:val="44"/>
          <w:rtl/>
        </w:rPr>
        <w:br w:type="page"/>
      </w:r>
      <w:bookmarkStart w:id="46" w:name="_Toc191843282"/>
      <w:r w:rsidR="00DC08D3" w:rsidRPr="00A65A2E">
        <w:rPr>
          <w:rtl/>
        </w:rPr>
        <w:lastRenderedPageBreak/>
        <w:t>מטלות</w:t>
      </w:r>
      <w:bookmarkEnd w:id="46"/>
    </w:p>
    <w:p w14:paraId="7BB5C753" w14:textId="57C794BD" w:rsidR="00D45BC5" w:rsidRPr="00186F60" w:rsidRDefault="00851F9D" w:rsidP="00122A1F">
      <w:pPr>
        <w:pStyle w:val="a8"/>
        <w:numPr>
          <w:ilvl w:val="0"/>
          <w:numId w:val="22"/>
        </w:numPr>
        <w:bidi/>
        <w:spacing w:after="160" w:line="360" w:lineRule="auto"/>
        <w:outlineLvl w:val="1"/>
        <w:rPr>
          <w:rFonts w:asciiTheme="minorBidi" w:hAnsiTheme="minorBidi" w:cstheme="minorBidi"/>
          <w:b/>
          <w:bCs/>
          <w:sz w:val="22"/>
          <w:szCs w:val="22"/>
          <w:u w:val="single"/>
          <w:lang w:bidi="he-IL"/>
        </w:rPr>
      </w:pPr>
      <w:bookmarkStart w:id="47" w:name="_Toc191843283"/>
      <w:r w:rsidRPr="00186F60">
        <w:rPr>
          <w:rFonts w:asciiTheme="minorBidi" w:hAnsiTheme="minorBidi" w:cs="Arial"/>
          <w:b/>
          <w:bCs/>
          <w:sz w:val="22"/>
          <w:szCs w:val="22"/>
          <w:u w:val="single"/>
          <w:rtl/>
          <w:lang w:bidi="he-IL"/>
        </w:rPr>
        <w:t>האם ישנם אזורים בישראל עם ריכוז יוצא דופן של מתקפות טרור בהשוואה לאחרים</w:t>
      </w:r>
      <w:r w:rsidR="00D45BC5" w:rsidRPr="00186F60">
        <w:rPr>
          <w:rFonts w:asciiTheme="minorBidi" w:hAnsiTheme="minorBidi" w:cstheme="minorBidi"/>
          <w:b/>
          <w:bCs/>
          <w:sz w:val="22"/>
          <w:szCs w:val="22"/>
          <w:u w:val="single"/>
          <w:rtl/>
          <w:lang w:bidi="he-IL"/>
        </w:rPr>
        <w:t>?</w:t>
      </w:r>
      <w:bookmarkEnd w:id="47"/>
    </w:p>
    <w:p w14:paraId="21A8CA83" w14:textId="79889214" w:rsidR="00186F60" w:rsidRPr="00186F60" w:rsidRDefault="00186F60" w:rsidP="00186F60">
      <w:pPr>
        <w:pStyle w:val="a8"/>
        <w:numPr>
          <w:ilvl w:val="0"/>
          <w:numId w:val="23"/>
        </w:numPr>
        <w:bidi/>
        <w:spacing w:after="160" w:line="360" w:lineRule="auto"/>
        <w:rPr>
          <w:rFonts w:asciiTheme="minorBidi" w:hAnsiTheme="minorBidi" w:cstheme="minorBidi"/>
          <w:sz w:val="22"/>
          <w:szCs w:val="22"/>
          <w:u w:val="single"/>
          <w:lang w:bidi="he-IL"/>
        </w:rPr>
      </w:pPr>
      <w:r>
        <w:rPr>
          <w:rFonts w:asciiTheme="minorBidi" w:hAnsiTheme="minorBidi" w:cs="Arial" w:hint="cs"/>
          <w:sz w:val="22"/>
          <w:szCs w:val="22"/>
          <w:u w:val="single"/>
          <w:rtl/>
          <w:lang w:bidi="he-IL"/>
        </w:rPr>
        <w:t>מונחי התחום:</w:t>
      </w:r>
      <w:r>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tbl>
      <w:tblPr>
        <w:tblStyle w:val="5-2"/>
        <w:tblpPr w:leftFromText="180" w:rightFromText="180" w:vertAnchor="text" w:horzAnchor="page" w:tblpX="991" w:tblpY="473"/>
        <w:bidiVisual/>
        <w:tblW w:w="8788" w:type="dxa"/>
        <w:tblLook w:val="0420" w:firstRow="1" w:lastRow="0" w:firstColumn="0" w:lastColumn="0" w:noHBand="0" w:noVBand="1"/>
      </w:tblPr>
      <w:tblGrid>
        <w:gridCol w:w="2268"/>
        <w:gridCol w:w="2268"/>
        <w:gridCol w:w="4252"/>
      </w:tblGrid>
      <w:tr w:rsidR="00180FDB" w:rsidRPr="001B0F04" w14:paraId="36905351" w14:textId="77777777" w:rsidTr="00180FDB">
        <w:trPr>
          <w:cnfStyle w:val="100000000000" w:firstRow="1" w:lastRow="0" w:firstColumn="0" w:lastColumn="0" w:oddVBand="0" w:evenVBand="0" w:oddHBand="0" w:evenHBand="0" w:firstRowFirstColumn="0" w:firstRowLastColumn="0" w:lastRowFirstColumn="0" w:lastRowLastColumn="0"/>
          <w:trHeight w:val="567"/>
        </w:trPr>
        <w:tc>
          <w:tcPr>
            <w:tcW w:w="2268" w:type="dxa"/>
            <w:vAlign w:val="center"/>
          </w:tcPr>
          <w:p w14:paraId="6DC38FD8" w14:textId="77777777" w:rsidR="00180FDB" w:rsidRPr="001B0F04" w:rsidRDefault="00180FDB" w:rsidP="00180FDB">
            <w:pPr>
              <w:bidi/>
              <w:spacing w:after="160" w:line="360" w:lineRule="auto"/>
              <w:jc w:val="center"/>
              <w:rPr>
                <w:rFonts w:asciiTheme="minorBidi" w:hAnsiTheme="minorBidi" w:cstheme="minorBidi"/>
                <w:rtl/>
                <w:lang w:bidi="he-IL"/>
              </w:rPr>
            </w:pPr>
            <w:r w:rsidRPr="001B0F04">
              <w:rPr>
                <w:rFonts w:asciiTheme="minorBidi" w:hAnsiTheme="minorBidi" w:cstheme="minorBidi"/>
              </w:rPr>
              <w:t>Target</w:t>
            </w:r>
          </w:p>
        </w:tc>
        <w:tc>
          <w:tcPr>
            <w:tcW w:w="2268" w:type="dxa"/>
            <w:vAlign w:val="center"/>
          </w:tcPr>
          <w:p w14:paraId="0272423D" w14:textId="77777777" w:rsidR="00180FDB" w:rsidRPr="001B0F04" w:rsidRDefault="00180FDB" w:rsidP="00180FDB">
            <w:pPr>
              <w:bidi/>
              <w:spacing w:after="160" w:line="360" w:lineRule="auto"/>
              <w:jc w:val="center"/>
              <w:rPr>
                <w:rFonts w:asciiTheme="minorBidi" w:hAnsiTheme="minorBidi" w:cstheme="minorBidi"/>
                <w:lang w:bidi="he-IL"/>
              </w:rPr>
            </w:pPr>
            <w:r w:rsidRPr="001B0F04">
              <w:rPr>
                <w:rFonts w:asciiTheme="minorBidi" w:hAnsiTheme="minorBidi" w:cstheme="minorBidi"/>
              </w:rPr>
              <w:t>Action</w:t>
            </w:r>
          </w:p>
        </w:tc>
        <w:tc>
          <w:tcPr>
            <w:tcW w:w="4252" w:type="dxa"/>
            <w:vAlign w:val="center"/>
          </w:tcPr>
          <w:p w14:paraId="7463DFDF" w14:textId="77777777" w:rsidR="00180FDB" w:rsidRPr="001B0F04" w:rsidRDefault="00180FDB" w:rsidP="00180FDB">
            <w:pPr>
              <w:spacing w:after="160" w:line="360" w:lineRule="auto"/>
              <w:jc w:val="center"/>
              <w:rPr>
                <w:rFonts w:asciiTheme="minorBidi" w:hAnsiTheme="minorBidi" w:cstheme="minorBidi"/>
                <w:rtl/>
                <w:lang w:bidi="he-IL"/>
              </w:rPr>
            </w:pPr>
            <w:r w:rsidRPr="001B0F04">
              <w:rPr>
                <w:rFonts w:asciiTheme="minorBidi" w:hAnsiTheme="minorBidi" w:cstheme="minorBidi"/>
              </w:rPr>
              <w:t>Real world task</w:t>
            </w:r>
          </w:p>
        </w:tc>
      </w:tr>
      <w:tr w:rsidR="00643146" w:rsidRPr="00AC323D" w14:paraId="55A2FA44" w14:textId="77777777" w:rsidTr="00180FDB">
        <w:trPr>
          <w:cnfStyle w:val="000000100000" w:firstRow="0" w:lastRow="0" w:firstColumn="0" w:lastColumn="0" w:oddVBand="0" w:evenVBand="0" w:oddHBand="1" w:evenHBand="0" w:firstRowFirstColumn="0" w:firstRowLastColumn="0" w:lastRowFirstColumn="0" w:lastRowLastColumn="0"/>
          <w:trHeight w:val="1134"/>
        </w:trPr>
        <w:tc>
          <w:tcPr>
            <w:tcW w:w="2268" w:type="dxa"/>
            <w:vAlign w:val="center"/>
          </w:tcPr>
          <w:p w14:paraId="2B743135" w14:textId="21447578" w:rsidR="00643146" w:rsidRPr="00953298" w:rsidRDefault="00643146" w:rsidP="00180FDB">
            <w:pPr>
              <w:bidi/>
              <w:spacing w:after="160" w:line="360" w:lineRule="auto"/>
              <w:jc w:val="center"/>
              <w:rPr>
                <w:rFonts w:asciiTheme="minorBidi" w:hAnsiTheme="minorBidi" w:cstheme="minorBidi"/>
                <w:sz w:val="22"/>
                <w:szCs w:val="22"/>
                <w:lang w:bidi="he-IL"/>
              </w:rPr>
            </w:pPr>
            <w:r>
              <w:rPr>
                <w:rFonts w:asciiTheme="minorBidi" w:hAnsiTheme="minorBidi" w:cstheme="minorBidi"/>
                <w:sz w:val="22"/>
                <w:szCs w:val="22"/>
                <w:lang w:bidi="he-IL"/>
              </w:rPr>
              <w:t>Features</w:t>
            </w:r>
          </w:p>
        </w:tc>
        <w:tc>
          <w:tcPr>
            <w:tcW w:w="2268" w:type="dxa"/>
            <w:vAlign w:val="center"/>
          </w:tcPr>
          <w:p w14:paraId="2390806B" w14:textId="1B5E8ED7" w:rsidR="00643146" w:rsidRPr="00953298" w:rsidRDefault="00643146" w:rsidP="00180FDB">
            <w:pPr>
              <w:bidi/>
              <w:spacing w:after="160" w:line="360" w:lineRule="auto"/>
              <w:jc w:val="center"/>
              <w:rPr>
                <w:rFonts w:asciiTheme="minorBidi" w:hAnsiTheme="minorBidi" w:cstheme="minorBidi"/>
                <w:sz w:val="22"/>
                <w:szCs w:val="22"/>
                <w:lang w:bidi="he-IL"/>
              </w:rPr>
            </w:pPr>
            <w:r w:rsidRPr="007168EE">
              <w:rPr>
                <w:rFonts w:asciiTheme="minorBidi" w:hAnsiTheme="minorBidi" w:cstheme="minorBidi"/>
                <w:sz w:val="22"/>
                <w:szCs w:val="22"/>
                <w:lang w:bidi="he-IL"/>
              </w:rPr>
              <w:t xml:space="preserve">Analyze → </w:t>
            </w:r>
            <w:r>
              <w:rPr>
                <w:rFonts w:asciiTheme="minorBidi" w:hAnsiTheme="minorBidi" w:cstheme="minorBidi"/>
                <w:sz w:val="22"/>
                <w:szCs w:val="22"/>
                <w:lang w:bidi="he-IL"/>
              </w:rPr>
              <w:t>Produce</w:t>
            </w:r>
            <w:r w:rsidRPr="007168EE">
              <w:rPr>
                <w:rFonts w:asciiTheme="minorBidi" w:hAnsiTheme="minorBidi" w:cstheme="minorBidi"/>
                <w:sz w:val="22"/>
                <w:szCs w:val="22"/>
                <w:lang w:bidi="he-IL"/>
              </w:rPr>
              <w:t xml:space="preserve"> → </w:t>
            </w:r>
            <w:r>
              <w:rPr>
                <w:rFonts w:asciiTheme="minorBidi" w:hAnsiTheme="minorBidi" w:cstheme="minorBidi"/>
                <w:sz w:val="22"/>
                <w:szCs w:val="22"/>
                <w:lang w:bidi="he-IL"/>
              </w:rPr>
              <w:t>Derive</w:t>
            </w:r>
          </w:p>
        </w:tc>
        <w:tc>
          <w:tcPr>
            <w:tcW w:w="4252" w:type="dxa"/>
            <w:vAlign w:val="center"/>
          </w:tcPr>
          <w:p w14:paraId="799B4B41" w14:textId="63E8B580" w:rsidR="00643146" w:rsidRDefault="00FB6EBE" w:rsidP="00180FDB">
            <w:pPr>
              <w:bidi/>
              <w:spacing w:after="160" w:line="360" w:lineRule="auto"/>
              <w:jc w:val="center"/>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קיבוץ הפיגועים לפי </w:t>
            </w:r>
            <w:r w:rsidR="0021315F">
              <w:rPr>
                <w:rFonts w:asciiTheme="minorBidi" w:hAnsiTheme="minorBidi" w:cstheme="minorBidi" w:hint="cs"/>
                <w:sz w:val="22"/>
                <w:szCs w:val="22"/>
                <w:rtl/>
                <w:lang w:bidi="he-IL"/>
              </w:rPr>
              <w:t>המיקום</w:t>
            </w:r>
            <w:r>
              <w:rPr>
                <w:rFonts w:asciiTheme="minorBidi" w:hAnsiTheme="minorBidi" w:cstheme="minorBidi" w:hint="cs"/>
                <w:sz w:val="22"/>
                <w:szCs w:val="22"/>
                <w:rtl/>
                <w:lang w:bidi="he-IL"/>
              </w:rPr>
              <w:t xml:space="preserve"> בו הם התרחשו</w:t>
            </w:r>
          </w:p>
        </w:tc>
      </w:tr>
      <w:tr w:rsidR="00180FDB" w:rsidRPr="00AC323D" w14:paraId="7F38E3A7" w14:textId="77777777" w:rsidTr="00180FDB">
        <w:trPr>
          <w:trHeight w:val="1134"/>
        </w:trPr>
        <w:tc>
          <w:tcPr>
            <w:tcW w:w="2268" w:type="dxa"/>
            <w:vAlign w:val="center"/>
          </w:tcPr>
          <w:p w14:paraId="59D92B28" w14:textId="77777777" w:rsidR="00180FDB" w:rsidRPr="00953298" w:rsidRDefault="00180FDB" w:rsidP="00180FDB">
            <w:pPr>
              <w:bidi/>
              <w:spacing w:after="160" w:line="360" w:lineRule="auto"/>
              <w:jc w:val="center"/>
              <w:rPr>
                <w:rFonts w:asciiTheme="minorBidi" w:hAnsiTheme="minorBidi" w:cstheme="minorBidi"/>
                <w:sz w:val="22"/>
                <w:szCs w:val="22"/>
                <w:lang w:bidi="he-IL"/>
              </w:rPr>
            </w:pPr>
            <w:r w:rsidRPr="00953298">
              <w:rPr>
                <w:rFonts w:asciiTheme="minorBidi" w:hAnsiTheme="minorBidi" w:cstheme="minorBidi"/>
                <w:sz w:val="22"/>
                <w:szCs w:val="22"/>
                <w:lang w:bidi="he-IL"/>
              </w:rPr>
              <w:t>Distribution</w:t>
            </w:r>
          </w:p>
        </w:tc>
        <w:tc>
          <w:tcPr>
            <w:tcW w:w="2268" w:type="dxa"/>
            <w:vAlign w:val="center"/>
          </w:tcPr>
          <w:p w14:paraId="7B598A79" w14:textId="1743467D" w:rsidR="00180FDB" w:rsidRPr="00AC323D" w:rsidRDefault="00180FDB" w:rsidP="00180FDB">
            <w:pPr>
              <w:bidi/>
              <w:spacing w:after="160" w:line="360" w:lineRule="auto"/>
              <w:jc w:val="center"/>
              <w:rPr>
                <w:rFonts w:asciiTheme="minorBidi" w:hAnsiTheme="minorBidi" w:cstheme="minorBidi"/>
                <w:sz w:val="22"/>
                <w:szCs w:val="22"/>
                <w:rtl/>
                <w:lang w:bidi="he-IL"/>
              </w:rPr>
            </w:pPr>
            <w:r w:rsidRPr="00953298">
              <w:rPr>
                <w:rFonts w:asciiTheme="minorBidi" w:hAnsiTheme="minorBidi" w:cstheme="minorBidi"/>
                <w:sz w:val="22"/>
                <w:szCs w:val="22"/>
                <w:lang w:bidi="he-IL"/>
              </w:rPr>
              <w:t xml:space="preserve">Search </w:t>
            </w:r>
            <w:r w:rsidR="0022194A" w:rsidRPr="007168EE">
              <w:rPr>
                <w:rFonts w:asciiTheme="minorBidi" w:hAnsiTheme="minorBidi" w:cstheme="minorBidi"/>
                <w:sz w:val="22"/>
                <w:szCs w:val="22"/>
                <w:lang w:bidi="he-IL"/>
              </w:rPr>
              <w:t>→</w:t>
            </w:r>
            <w:r w:rsidRPr="00953298">
              <w:rPr>
                <w:rFonts w:asciiTheme="minorBidi" w:hAnsiTheme="minorBidi" w:cstheme="minorBidi"/>
                <w:sz w:val="22"/>
                <w:szCs w:val="22"/>
                <w:lang w:bidi="he-IL"/>
              </w:rPr>
              <w:t xml:space="preserve"> Browse</w:t>
            </w:r>
          </w:p>
        </w:tc>
        <w:tc>
          <w:tcPr>
            <w:tcW w:w="4252" w:type="dxa"/>
            <w:vAlign w:val="center"/>
          </w:tcPr>
          <w:p w14:paraId="35224835" w14:textId="77777777" w:rsidR="00180FDB" w:rsidRPr="00AC323D" w:rsidRDefault="00180FDB" w:rsidP="00180FDB">
            <w:pPr>
              <w:bidi/>
              <w:spacing w:after="160" w:line="360" w:lineRule="auto"/>
              <w:jc w:val="center"/>
              <w:rPr>
                <w:rFonts w:asciiTheme="minorBidi" w:hAnsiTheme="minorBidi" w:cstheme="minorBidi"/>
                <w:sz w:val="22"/>
                <w:szCs w:val="22"/>
                <w:rtl/>
                <w:lang w:bidi="he-IL"/>
              </w:rPr>
            </w:pPr>
            <w:r>
              <w:rPr>
                <w:rFonts w:asciiTheme="minorBidi" w:hAnsiTheme="minorBidi" w:cstheme="minorBidi" w:hint="cs"/>
                <w:sz w:val="22"/>
                <w:szCs w:val="22"/>
                <w:rtl/>
                <w:lang w:bidi="he-IL"/>
              </w:rPr>
              <w:t>איך מתפלגת כמות התקיפות בישראל לפי מיקומים גיאוגרפים שונים?</w:t>
            </w:r>
          </w:p>
        </w:tc>
      </w:tr>
      <w:tr w:rsidR="00180FDB" w:rsidRPr="00AC323D" w14:paraId="41341F47" w14:textId="77777777" w:rsidTr="00180FDB">
        <w:trPr>
          <w:cnfStyle w:val="000000100000" w:firstRow="0" w:lastRow="0" w:firstColumn="0" w:lastColumn="0" w:oddVBand="0" w:evenVBand="0" w:oddHBand="1" w:evenHBand="0" w:firstRowFirstColumn="0" w:firstRowLastColumn="0" w:lastRowFirstColumn="0" w:lastRowLastColumn="0"/>
          <w:trHeight w:val="1134"/>
        </w:trPr>
        <w:tc>
          <w:tcPr>
            <w:tcW w:w="2268" w:type="dxa"/>
            <w:vAlign w:val="center"/>
          </w:tcPr>
          <w:p w14:paraId="44828C08" w14:textId="77777777" w:rsidR="00180FDB" w:rsidRPr="00953298" w:rsidRDefault="00180FDB" w:rsidP="00180FDB">
            <w:pPr>
              <w:bidi/>
              <w:spacing w:after="160" w:line="360" w:lineRule="auto"/>
              <w:jc w:val="center"/>
              <w:rPr>
                <w:rFonts w:asciiTheme="minorBidi" w:hAnsiTheme="minorBidi" w:cstheme="minorBidi"/>
                <w:sz w:val="22"/>
                <w:szCs w:val="22"/>
                <w:lang w:bidi="he-IL"/>
              </w:rPr>
            </w:pPr>
            <w:r>
              <w:rPr>
                <w:rFonts w:asciiTheme="minorBidi" w:hAnsiTheme="minorBidi" w:cstheme="minorBidi"/>
                <w:sz w:val="22"/>
                <w:szCs w:val="22"/>
                <w:lang w:bidi="he-IL"/>
              </w:rPr>
              <w:t>Extremes</w:t>
            </w:r>
          </w:p>
        </w:tc>
        <w:tc>
          <w:tcPr>
            <w:tcW w:w="2268" w:type="dxa"/>
            <w:vAlign w:val="center"/>
          </w:tcPr>
          <w:p w14:paraId="5F42ED3D" w14:textId="6AC5DC48" w:rsidR="00180FDB" w:rsidRPr="00953298" w:rsidRDefault="00180FDB" w:rsidP="00180FDB">
            <w:pPr>
              <w:bidi/>
              <w:spacing w:after="160" w:line="360" w:lineRule="auto"/>
              <w:jc w:val="center"/>
              <w:rPr>
                <w:rFonts w:asciiTheme="minorBidi" w:hAnsiTheme="minorBidi" w:cstheme="minorBidi"/>
                <w:sz w:val="22"/>
                <w:szCs w:val="22"/>
                <w:lang w:bidi="he-IL"/>
              </w:rPr>
            </w:pPr>
            <w:r w:rsidRPr="00953298">
              <w:rPr>
                <w:rFonts w:asciiTheme="minorBidi" w:hAnsiTheme="minorBidi" w:cstheme="minorBidi"/>
                <w:sz w:val="22"/>
                <w:szCs w:val="22"/>
                <w:lang w:bidi="he-IL"/>
              </w:rPr>
              <w:t xml:space="preserve">Search </w:t>
            </w:r>
            <w:r w:rsidR="0022194A" w:rsidRPr="007168EE">
              <w:rPr>
                <w:rFonts w:asciiTheme="minorBidi" w:hAnsiTheme="minorBidi" w:cstheme="minorBidi"/>
                <w:sz w:val="22"/>
                <w:szCs w:val="22"/>
                <w:lang w:bidi="he-IL"/>
              </w:rPr>
              <w:t>→</w:t>
            </w:r>
            <w:r w:rsidRPr="00953298">
              <w:rPr>
                <w:rFonts w:asciiTheme="minorBidi" w:hAnsiTheme="minorBidi" w:cstheme="minorBidi"/>
                <w:sz w:val="22"/>
                <w:szCs w:val="22"/>
                <w:lang w:bidi="he-IL"/>
              </w:rPr>
              <w:t xml:space="preserve"> </w:t>
            </w:r>
            <w:r>
              <w:rPr>
                <w:rFonts w:asciiTheme="minorBidi" w:hAnsiTheme="minorBidi" w:cstheme="minorBidi"/>
                <w:sz w:val="22"/>
                <w:szCs w:val="22"/>
                <w:lang w:bidi="he-IL"/>
              </w:rPr>
              <w:t>Locate</w:t>
            </w:r>
          </w:p>
        </w:tc>
        <w:tc>
          <w:tcPr>
            <w:tcW w:w="4252" w:type="dxa"/>
            <w:vAlign w:val="center"/>
          </w:tcPr>
          <w:p w14:paraId="2594314D" w14:textId="77777777" w:rsidR="00180FDB" w:rsidRPr="00953298" w:rsidRDefault="00180FDB" w:rsidP="00180FDB">
            <w:pPr>
              <w:bidi/>
              <w:spacing w:after="160" w:line="360" w:lineRule="auto"/>
              <w:jc w:val="center"/>
              <w:rPr>
                <w:rFonts w:asciiTheme="minorBidi" w:hAnsiTheme="minorBidi" w:cs="Arial"/>
                <w:sz w:val="22"/>
                <w:szCs w:val="22"/>
                <w:rtl/>
                <w:lang w:bidi="he-IL"/>
              </w:rPr>
            </w:pPr>
            <w:r w:rsidRPr="00953298">
              <w:rPr>
                <w:rFonts w:asciiTheme="minorBidi" w:hAnsiTheme="minorBidi" w:cs="Arial"/>
                <w:sz w:val="22"/>
                <w:szCs w:val="22"/>
                <w:rtl/>
                <w:lang w:bidi="he-IL"/>
              </w:rPr>
              <w:t>האם ישנם אזורים בישראל עם ריכוז יוצא דופן של מתקפות טרור בהשוואה לאחרים?</w:t>
            </w:r>
          </w:p>
        </w:tc>
      </w:tr>
      <w:tr w:rsidR="00180FDB" w:rsidRPr="00AC323D" w14:paraId="4E8EFC2A" w14:textId="77777777" w:rsidTr="00180FDB">
        <w:trPr>
          <w:trHeight w:val="1134"/>
        </w:trPr>
        <w:tc>
          <w:tcPr>
            <w:tcW w:w="2268" w:type="dxa"/>
            <w:vAlign w:val="center"/>
          </w:tcPr>
          <w:p w14:paraId="07A0CB80" w14:textId="77777777" w:rsidR="00180FDB" w:rsidRDefault="00180FDB" w:rsidP="00180FDB">
            <w:pPr>
              <w:bidi/>
              <w:spacing w:after="160" w:line="360" w:lineRule="auto"/>
              <w:jc w:val="center"/>
              <w:rPr>
                <w:rFonts w:asciiTheme="minorBidi" w:hAnsiTheme="minorBidi" w:cstheme="minorBidi"/>
                <w:sz w:val="22"/>
                <w:szCs w:val="22"/>
                <w:lang w:bidi="he-IL"/>
              </w:rPr>
            </w:pPr>
            <w:r>
              <w:rPr>
                <w:rFonts w:asciiTheme="minorBidi" w:hAnsiTheme="minorBidi" w:cstheme="minorBidi"/>
                <w:sz w:val="22"/>
                <w:szCs w:val="22"/>
                <w:lang w:bidi="he-IL"/>
              </w:rPr>
              <w:t>Extremes</w:t>
            </w:r>
          </w:p>
        </w:tc>
        <w:tc>
          <w:tcPr>
            <w:tcW w:w="2268" w:type="dxa"/>
            <w:vAlign w:val="center"/>
          </w:tcPr>
          <w:p w14:paraId="3EABA5C6" w14:textId="4DEDD6DB" w:rsidR="00180FDB" w:rsidRPr="00953298" w:rsidRDefault="00180FDB" w:rsidP="00180FDB">
            <w:pPr>
              <w:bidi/>
              <w:spacing w:after="160" w:line="360" w:lineRule="auto"/>
              <w:jc w:val="center"/>
              <w:rPr>
                <w:rFonts w:asciiTheme="minorBidi" w:hAnsiTheme="minorBidi" w:cstheme="minorBidi"/>
                <w:sz w:val="22"/>
                <w:szCs w:val="22"/>
                <w:lang w:bidi="he-IL"/>
              </w:rPr>
            </w:pPr>
            <w:r>
              <w:rPr>
                <w:rFonts w:asciiTheme="minorBidi" w:hAnsiTheme="minorBidi" w:cstheme="minorBidi"/>
                <w:sz w:val="22"/>
                <w:szCs w:val="22"/>
                <w:lang w:bidi="he-IL"/>
              </w:rPr>
              <w:t xml:space="preserve">Query </w:t>
            </w:r>
            <w:r w:rsidR="0022194A" w:rsidRPr="007168EE">
              <w:rPr>
                <w:rFonts w:asciiTheme="minorBidi" w:hAnsiTheme="minorBidi" w:cstheme="minorBidi"/>
                <w:sz w:val="22"/>
                <w:szCs w:val="22"/>
                <w:lang w:bidi="he-IL"/>
              </w:rPr>
              <w:t>→</w:t>
            </w:r>
            <w:r>
              <w:rPr>
                <w:rFonts w:asciiTheme="minorBidi" w:hAnsiTheme="minorBidi" w:cstheme="minorBidi"/>
                <w:sz w:val="22"/>
                <w:szCs w:val="22"/>
                <w:lang w:bidi="he-IL"/>
              </w:rPr>
              <w:t xml:space="preserve"> Identify</w:t>
            </w:r>
          </w:p>
        </w:tc>
        <w:tc>
          <w:tcPr>
            <w:tcW w:w="4252" w:type="dxa"/>
            <w:vAlign w:val="center"/>
          </w:tcPr>
          <w:p w14:paraId="5A036037" w14:textId="77777777" w:rsidR="00180FDB" w:rsidRPr="00953298" w:rsidRDefault="00180FDB" w:rsidP="00180FDB">
            <w:pPr>
              <w:bidi/>
              <w:spacing w:after="160" w:line="360" w:lineRule="auto"/>
              <w:jc w:val="center"/>
              <w:rPr>
                <w:rFonts w:asciiTheme="minorBidi" w:hAnsiTheme="minorBidi" w:cs="Arial"/>
                <w:sz w:val="22"/>
                <w:szCs w:val="22"/>
                <w:rtl/>
                <w:lang w:bidi="he-IL"/>
              </w:rPr>
            </w:pPr>
            <w:r>
              <w:rPr>
                <w:rFonts w:asciiTheme="minorBidi" w:hAnsiTheme="minorBidi" w:cs="Arial" w:hint="cs"/>
                <w:sz w:val="22"/>
                <w:szCs w:val="22"/>
                <w:rtl/>
                <w:lang w:bidi="he-IL"/>
              </w:rPr>
              <w:t>זיהוי אזורים חריגים בישראל בהם יש ריכוז יוצא דופן של מתקפות טרור</w:t>
            </w:r>
          </w:p>
        </w:tc>
      </w:tr>
    </w:tbl>
    <w:p w14:paraId="1A7FA1D2" w14:textId="536E36B8" w:rsidR="00186F60" w:rsidRPr="00186F60" w:rsidRDefault="00186F60" w:rsidP="0021315F">
      <w:pPr>
        <w:pStyle w:val="a8"/>
        <w:numPr>
          <w:ilvl w:val="0"/>
          <w:numId w:val="23"/>
        </w:numPr>
        <w:bidi/>
        <w:spacing w:after="160" w:line="360" w:lineRule="auto"/>
        <w:rPr>
          <w:rFonts w:asciiTheme="minorBidi" w:hAnsiTheme="minorBidi" w:cstheme="minorBidi"/>
          <w:sz w:val="22"/>
          <w:szCs w:val="22"/>
          <w:u w:val="single"/>
          <w:lang w:bidi="he-IL"/>
        </w:rPr>
      </w:pPr>
      <w:r>
        <w:rPr>
          <w:rFonts w:asciiTheme="minorBidi" w:hAnsiTheme="minorBidi" w:cs="Arial" w:hint="cs"/>
          <w:sz w:val="22"/>
          <w:szCs w:val="22"/>
          <w:u w:val="single"/>
          <w:rtl/>
          <w:lang w:bidi="he-IL"/>
        </w:rPr>
        <w:t xml:space="preserve">מונחי </w:t>
      </w:r>
      <w:r>
        <w:rPr>
          <w:rFonts w:asciiTheme="minorBidi" w:hAnsiTheme="minorBidi" w:cs="Arial"/>
          <w:sz w:val="22"/>
          <w:szCs w:val="22"/>
          <w:u w:val="single"/>
          <w:lang w:bidi="he-IL"/>
        </w:rPr>
        <w:t>:</w:t>
      </w:r>
      <w:proofErr w:type="spellStart"/>
      <w:r>
        <w:rPr>
          <w:rFonts w:asciiTheme="minorBidi" w:hAnsiTheme="minorBidi" w:cs="Arial"/>
          <w:sz w:val="22"/>
          <w:szCs w:val="22"/>
          <w:u w:val="single"/>
          <w:lang w:bidi="he-IL"/>
        </w:rPr>
        <w:t>Munzner</w:t>
      </w:r>
      <w:proofErr w:type="spellEnd"/>
    </w:p>
    <w:p w14:paraId="45D30C7E" w14:textId="77777777" w:rsidR="00186F60" w:rsidRDefault="00186F60" w:rsidP="00752F7B">
      <w:pPr>
        <w:bidi/>
        <w:spacing w:after="160" w:line="360" w:lineRule="auto"/>
        <w:ind w:left="708"/>
        <w:rPr>
          <w:rFonts w:asciiTheme="minorBidi" w:hAnsiTheme="minorBidi" w:cstheme="minorBidi"/>
          <w:sz w:val="22"/>
          <w:szCs w:val="22"/>
          <w:rtl/>
          <w:lang w:bidi="he-IL"/>
        </w:rPr>
      </w:pPr>
    </w:p>
    <w:p w14:paraId="00DB94FF" w14:textId="77777777" w:rsidR="00C649C3" w:rsidRDefault="00C649C3" w:rsidP="00C649C3">
      <w:pPr>
        <w:bidi/>
        <w:spacing w:after="160" w:line="360" w:lineRule="auto"/>
        <w:ind w:left="708"/>
        <w:rPr>
          <w:rFonts w:asciiTheme="minorBidi" w:hAnsiTheme="minorBidi" w:cstheme="minorBidi"/>
          <w:sz w:val="22"/>
          <w:szCs w:val="22"/>
          <w:rtl/>
          <w:lang w:bidi="he-IL"/>
        </w:rPr>
      </w:pPr>
    </w:p>
    <w:p w14:paraId="420E0827" w14:textId="77777777" w:rsidR="00C649C3" w:rsidRDefault="00C649C3" w:rsidP="00C649C3">
      <w:pPr>
        <w:bidi/>
        <w:spacing w:after="160" w:line="360" w:lineRule="auto"/>
        <w:ind w:left="708"/>
        <w:rPr>
          <w:rFonts w:asciiTheme="minorBidi" w:hAnsiTheme="minorBidi" w:cstheme="minorBidi"/>
          <w:sz w:val="22"/>
          <w:szCs w:val="22"/>
          <w:rtl/>
          <w:lang w:bidi="he-IL"/>
        </w:rPr>
      </w:pPr>
    </w:p>
    <w:p w14:paraId="44FA2FE5" w14:textId="77777777" w:rsidR="00C649C3" w:rsidRDefault="00C649C3" w:rsidP="00C649C3">
      <w:pPr>
        <w:bidi/>
        <w:spacing w:after="160" w:line="360" w:lineRule="auto"/>
        <w:ind w:left="708"/>
        <w:rPr>
          <w:rFonts w:asciiTheme="minorBidi" w:hAnsiTheme="minorBidi" w:cstheme="minorBidi"/>
          <w:sz w:val="22"/>
          <w:szCs w:val="22"/>
          <w:rtl/>
          <w:lang w:bidi="he-IL"/>
        </w:rPr>
      </w:pPr>
    </w:p>
    <w:p w14:paraId="45577D5C" w14:textId="77777777" w:rsidR="00AC390E" w:rsidRPr="00752F7B" w:rsidRDefault="00AC390E" w:rsidP="00AC390E">
      <w:pPr>
        <w:bidi/>
        <w:spacing w:after="160" w:line="360" w:lineRule="auto"/>
        <w:rPr>
          <w:rFonts w:asciiTheme="minorBidi" w:hAnsiTheme="minorBidi" w:cstheme="minorBidi"/>
          <w:sz w:val="22"/>
          <w:szCs w:val="22"/>
          <w:lang w:bidi="he-IL"/>
        </w:rPr>
      </w:pPr>
    </w:p>
    <w:p w14:paraId="4C6200AD" w14:textId="31372A2C" w:rsidR="00186F60" w:rsidRPr="00B53FE7" w:rsidRDefault="00530363" w:rsidP="00122A1F">
      <w:pPr>
        <w:pStyle w:val="a8"/>
        <w:numPr>
          <w:ilvl w:val="0"/>
          <w:numId w:val="22"/>
        </w:numPr>
        <w:bidi/>
        <w:spacing w:line="360" w:lineRule="auto"/>
        <w:outlineLvl w:val="1"/>
        <w:rPr>
          <w:rFonts w:asciiTheme="minorBidi" w:hAnsiTheme="minorBidi" w:cstheme="minorBidi"/>
          <w:sz w:val="22"/>
          <w:szCs w:val="22"/>
          <w:u w:val="single"/>
          <w:lang w:bidi="he-IL"/>
        </w:rPr>
      </w:pPr>
      <w:bookmarkStart w:id="48" w:name="_Toc191843284"/>
      <w:r w:rsidRPr="00186F60">
        <w:rPr>
          <w:rFonts w:asciiTheme="minorBidi" w:hAnsiTheme="minorBidi" w:cstheme="minorBidi"/>
          <w:b/>
          <w:bCs/>
          <w:sz w:val="22"/>
          <w:szCs w:val="22"/>
          <w:u w:val="single"/>
          <w:rtl/>
          <w:lang w:bidi="he-IL"/>
        </w:rPr>
        <w:t>קורלציה בין מספר המחבלים למספר הנפגעים: האם קיים קשר בין כמות המחבלים באירוע לכמות הנפגעים?</w:t>
      </w:r>
      <w:bookmarkEnd w:id="48"/>
    </w:p>
    <w:p w14:paraId="30213CA4" w14:textId="77777777" w:rsidR="00B53FE7" w:rsidRPr="00AC390E" w:rsidRDefault="00B53FE7" w:rsidP="00B53FE7">
      <w:pPr>
        <w:pStyle w:val="a8"/>
        <w:numPr>
          <w:ilvl w:val="0"/>
          <w:numId w:val="27"/>
        </w:numPr>
        <w:bidi/>
        <w:spacing w:line="360" w:lineRule="auto"/>
        <w:rPr>
          <w:rFonts w:asciiTheme="minorBidi" w:hAnsiTheme="minorBidi" w:cstheme="minorBidi"/>
          <w:sz w:val="22"/>
          <w:szCs w:val="22"/>
          <w:u w:val="single"/>
          <w:lang w:bidi="he-IL"/>
        </w:rPr>
      </w:pPr>
      <w:r w:rsidRPr="00186F60">
        <w:rPr>
          <w:rFonts w:asciiTheme="minorBidi" w:hAnsiTheme="minorBidi" w:cstheme="minorBidi" w:hint="cs"/>
          <w:sz w:val="22"/>
          <w:szCs w:val="22"/>
          <w:u w:val="single"/>
          <w:rtl/>
          <w:lang w:bidi="he-IL"/>
        </w:rPr>
        <w:t>מונחי התחום:</w:t>
      </w:r>
      <w:r>
        <w:rPr>
          <w:rFonts w:asciiTheme="minorBidi" w:hAnsiTheme="minorBidi" w:cstheme="minorBidi"/>
          <w:sz w:val="22"/>
          <w:szCs w:val="22"/>
          <w:rtl/>
          <w:lang w:bidi="he-IL"/>
        </w:rPr>
        <w:br/>
      </w:r>
      <w:r w:rsidRPr="00186F60">
        <w:rPr>
          <w:rFonts w:asciiTheme="minorBidi" w:hAnsiTheme="minorBidi" w:cstheme="minorBidi"/>
          <w:sz w:val="22"/>
          <w:szCs w:val="22"/>
          <w:rtl/>
          <w:lang w:bidi="he-IL"/>
        </w:rPr>
        <w:t>המטרה המרכזית של ניתוח הקורלציה היא לזהות קשרים בין המשתנים: מספר המחבלים (</w:t>
      </w:r>
      <w:r w:rsidRPr="00186F60">
        <w:rPr>
          <w:rFonts w:asciiTheme="minorBidi" w:hAnsiTheme="minorBidi" w:cstheme="minorBidi"/>
          <w:sz w:val="22"/>
          <w:szCs w:val="22"/>
        </w:rPr>
        <w:t>Terrorists</w:t>
      </w:r>
      <w:r w:rsidRPr="00186F60">
        <w:rPr>
          <w:rFonts w:asciiTheme="minorBidi" w:hAnsiTheme="minorBidi" w:cstheme="minorBidi"/>
          <w:sz w:val="22"/>
          <w:szCs w:val="22"/>
          <w:rtl/>
          <w:lang w:bidi="he-IL"/>
        </w:rPr>
        <w:t>), מספר ההרוגים (</w:t>
      </w:r>
      <w:r w:rsidRPr="00186F60">
        <w:rPr>
          <w:rFonts w:asciiTheme="minorBidi" w:hAnsiTheme="minorBidi" w:cstheme="minorBidi"/>
          <w:sz w:val="22"/>
          <w:szCs w:val="22"/>
        </w:rPr>
        <w:t>Deaths</w:t>
      </w:r>
      <w:r w:rsidRPr="00186F60">
        <w:rPr>
          <w:rFonts w:asciiTheme="minorBidi" w:hAnsiTheme="minorBidi" w:cstheme="minorBidi"/>
          <w:sz w:val="22"/>
          <w:szCs w:val="22"/>
          <w:rtl/>
          <w:lang w:bidi="he-IL"/>
        </w:rPr>
        <w:t>), ומספר הפצועים (</w:t>
      </w:r>
      <w:r w:rsidRPr="00186F60">
        <w:rPr>
          <w:rFonts w:asciiTheme="minorBidi" w:hAnsiTheme="minorBidi" w:cstheme="minorBidi"/>
          <w:sz w:val="22"/>
          <w:szCs w:val="22"/>
        </w:rPr>
        <w:t>Injuries</w:t>
      </w:r>
      <w:r w:rsidRPr="00186F60">
        <w:rPr>
          <w:rFonts w:asciiTheme="minorBidi" w:hAnsiTheme="minorBidi" w:cstheme="minorBidi"/>
          <w:sz w:val="22"/>
          <w:szCs w:val="22"/>
          <w:rtl/>
          <w:lang w:bidi="he-IL"/>
        </w:rPr>
        <w:t>). ניתוח זה מאפשר להבין האם קיים קשר ליניארי בין היקף האירוע (מספר המחבלים) לבין התוצאה האנושית (הרוגים ופצועים)</w:t>
      </w:r>
      <w:r w:rsidRPr="00186F60">
        <w:rPr>
          <w:rFonts w:asciiTheme="minorBidi" w:hAnsiTheme="minorBidi" w:cstheme="minorBidi" w:hint="cs"/>
          <w:sz w:val="22"/>
          <w:szCs w:val="22"/>
          <w:rtl/>
          <w:lang w:bidi="he-IL"/>
        </w:rPr>
        <w:t>.</w:t>
      </w:r>
    </w:p>
    <w:p w14:paraId="36B07854" w14:textId="77777777" w:rsidR="00AC390E" w:rsidRDefault="00AC390E" w:rsidP="00AC390E">
      <w:pPr>
        <w:bidi/>
        <w:spacing w:line="360" w:lineRule="auto"/>
        <w:rPr>
          <w:rFonts w:asciiTheme="minorBidi" w:hAnsiTheme="minorBidi" w:cstheme="minorBidi"/>
          <w:sz w:val="22"/>
          <w:szCs w:val="22"/>
          <w:u w:val="single"/>
          <w:rtl/>
          <w:lang w:bidi="he-IL"/>
        </w:rPr>
      </w:pPr>
    </w:p>
    <w:p w14:paraId="129119D3" w14:textId="77777777" w:rsidR="00AC390E" w:rsidRDefault="00AC390E" w:rsidP="00AC390E">
      <w:pPr>
        <w:bidi/>
        <w:spacing w:line="360" w:lineRule="auto"/>
        <w:rPr>
          <w:rFonts w:asciiTheme="minorBidi" w:hAnsiTheme="minorBidi" w:cstheme="minorBidi"/>
          <w:sz w:val="22"/>
          <w:szCs w:val="22"/>
          <w:u w:val="single"/>
          <w:rtl/>
          <w:lang w:bidi="he-IL"/>
        </w:rPr>
      </w:pPr>
    </w:p>
    <w:p w14:paraId="6AC4571F" w14:textId="77777777" w:rsidR="00AC390E" w:rsidRPr="00AC390E" w:rsidRDefault="00AC390E" w:rsidP="00AC390E">
      <w:pPr>
        <w:bidi/>
        <w:spacing w:line="360" w:lineRule="auto"/>
        <w:rPr>
          <w:rFonts w:asciiTheme="minorBidi" w:hAnsiTheme="minorBidi" w:cstheme="minorBidi"/>
          <w:sz w:val="22"/>
          <w:szCs w:val="22"/>
          <w:u w:val="single"/>
          <w:lang w:bidi="he-IL"/>
        </w:rPr>
      </w:pPr>
    </w:p>
    <w:p w14:paraId="62EF65EB" w14:textId="40824C08" w:rsidR="00B53FE7" w:rsidRPr="00B53FE7" w:rsidRDefault="00B53FE7" w:rsidP="00B53FE7">
      <w:pPr>
        <w:pStyle w:val="a8"/>
        <w:numPr>
          <w:ilvl w:val="0"/>
          <w:numId w:val="27"/>
        </w:numPr>
        <w:bidi/>
        <w:spacing w:line="360" w:lineRule="auto"/>
        <w:rPr>
          <w:rFonts w:asciiTheme="minorBidi" w:hAnsiTheme="minorBidi" w:cstheme="minorBidi"/>
          <w:sz w:val="22"/>
          <w:szCs w:val="22"/>
          <w:u w:val="single"/>
          <w:lang w:bidi="he-IL"/>
        </w:rPr>
      </w:pPr>
      <w:r>
        <w:rPr>
          <w:rFonts w:asciiTheme="minorBidi" w:hAnsiTheme="minorBidi" w:cstheme="minorBidi" w:hint="cs"/>
          <w:sz w:val="22"/>
          <w:szCs w:val="22"/>
          <w:u w:val="single"/>
          <w:rtl/>
          <w:lang w:bidi="he-IL"/>
        </w:rPr>
        <w:lastRenderedPageBreak/>
        <w:t xml:space="preserve">מונחי </w:t>
      </w:r>
      <w:proofErr w:type="spellStart"/>
      <w:r>
        <w:rPr>
          <w:rFonts w:asciiTheme="minorBidi" w:hAnsiTheme="minorBidi" w:cstheme="minorBidi"/>
          <w:sz w:val="22"/>
          <w:szCs w:val="22"/>
          <w:u w:val="single"/>
          <w:lang w:bidi="he-IL"/>
        </w:rPr>
        <w:t>Munzner</w:t>
      </w:r>
      <w:proofErr w:type="spellEnd"/>
      <w:r>
        <w:rPr>
          <w:rFonts w:asciiTheme="minorBidi" w:hAnsiTheme="minorBidi" w:cstheme="minorBidi" w:hint="cs"/>
          <w:sz w:val="22"/>
          <w:szCs w:val="22"/>
          <w:u w:val="single"/>
          <w:rtl/>
          <w:lang w:bidi="he-IL"/>
        </w:rPr>
        <w:t>:</w:t>
      </w:r>
    </w:p>
    <w:tbl>
      <w:tblPr>
        <w:tblStyle w:val="5-2"/>
        <w:tblpPr w:leftFromText="180" w:rightFromText="180" w:vertAnchor="text" w:horzAnchor="page" w:tblpX="981" w:tblpY="153"/>
        <w:bidiVisual/>
        <w:tblW w:w="8788" w:type="dxa"/>
        <w:tblLook w:val="0420" w:firstRow="1" w:lastRow="0" w:firstColumn="0" w:lastColumn="0" w:noHBand="0" w:noVBand="1"/>
      </w:tblPr>
      <w:tblGrid>
        <w:gridCol w:w="2268"/>
        <w:gridCol w:w="2268"/>
        <w:gridCol w:w="4252"/>
      </w:tblGrid>
      <w:tr w:rsidR="00B53FE7" w:rsidRPr="001B0F04" w14:paraId="5537A574" w14:textId="77777777" w:rsidTr="00B53FE7">
        <w:trPr>
          <w:cnfStyle w:val="100000000000" w:firstRow="1" w:lastRow="0" w:firstColumn="0" w:lastColumn="0" w:oddVBand="0" w:evenVBand="0" w:oddHBand="0" w:evenHBand="0" w:firstRowFirstColumn="0" w:firstRowLastColumn="0" w:lastRowFirstColumn="0" w:lastRowLastColumn="0"/>
          <w:trHeight w:val="567"/>
        </w:trPr>
        <w:tc>
          <w:tcPr>
            <w:tcW w:w="2268" w:type="dxa"/>
            <w:vAlign w:val="center"/>
          </w:tcPr>
          <w:p w14:paraId="21903912" w14:textId="77777777" w:rsidR="00B53FE7" w:rsidRPr="001B0F04" w:rsidRDefault="00B53FE7" w:rsidP="00B53FE7">
            <w:pPr>
              <w:bidi/>
              <w:spacing w:after="160" w:line="360" w:lineRule="auto"/>
              <w:jc w:val="center"/>
              <w:rPr>
                <w:rFonts w:asciiTheme="minorBidi" w:hAnsiTheme="minorBidi" w:cstheme="minorBidi"/>
                <w:rtl/>
                <w:lang w:bidi="he-IL"/>
              </w:rPr>
            </w:pPr>
            <w:r w:rsidRPr="001B0F04">
              <w:rPr>
                <w:rFonts w:asciiTheme="minorBidi" w:hAnsiTheme="minorBidi" w:cstheme="minorBidi"/>
              </w:rPr>
              <w:t>Target</w:t>
            </w:r>
          </w:p>
        </w:tc>
        <w:tc>
          <w:tcPr>
            <w:tcW w:w="2268" w:type="dxa"/>
            <w:vAlign w:val="center"/>
          </w:tcPr>
          <w:p w14:paraId="34EA3B9C" w14:textId="77777777" w:rsidR="00B53FE7" w:rsidRPr="001B0F04" w:rsidRDefault="00B53FE7" w:rsidP="00B53FE7">
            <w:pPr>
              <w:bidi/>
              <w:spacing w:after="160" w:line="360" w:lineRule="auto"/>
              <w:jc w:val="center"/>
              <w:rPr>
                <w:rFonts w:asciiTheme="minorBidi" w:hAnsiTheme="minorBidi" w:cstheme="minorBidi"/>
                <w:lang w:bidi="he-IL"/>
              </w:rPr>
            </w:pPr>
            <w:r w:rsidRPr="001B0F04">
              <w:rPr>
                <w:rFonts w:asciiTheme="minorBidi" w:hAnsiTheme="minorBidi" w:cstheme="minorBidi"/>
              </w:rPr>
              <w:t>Action</w:t>
            </w:r>
          </w:p>
        </w:tc>
        <w:tc>
          <w:tcPr>
            <w:tcW w:w="4252" w:type="dxa"/>
            <w:vAlign w:val="center"/>
          </w:tcPr>
          <w:p w14:paraId="18FDA1DF" w14:textId="77777777" w:rsidR="00B53FE7" w:rsidRPr="001B0F04" w:rsidRDefault="00B53FE7" w:rsidP="00B53FE7">
            <w:pPr>
              <w:spacing w:after="160" w:line="360" w:lineRule="auto"/>
              <w:jc w:val="center"/>
              <w:rPr>
                <w:rFonts w:asciiTheme="minorBidi" w:hAnsiTheme="minorBidi" w:cstheme="minorBidi"/>
                <w:rtl/>
                <w:lang w:bidi="he-IL"/>
              </w:rPr>
            </w:pPr>
            <w:r w:rsidRPr="001B0F04">
              <w:rPr>
                <w:rFonts w:asciiTheme="minorBidi" w:hAnsiTheme="minorBidi" w:cstheme="minorBidi"/>
              </w:rPr>
              <w:t>Real world task</w:t>
            </w:r>
          </w:p>
        </w:tc>
      </w:tr>
      <w:tr w:rsidR="00B53FE7" w:rsidRPr="00AC323D" w14:paraId="69F96ED3" w14:textId="77777777" w:rsidTr="00B53FE7">
        <w:trPr>
          <w:cnfStyle w:val="000000100000" w:firstRow="0" w:lastRow="0" w:firstColumn="0" w:lastColumn="0" w:oddVBand="0" w:evenVBand="0" w:oddHBand="1" w:evenHBand="0" w:firstRowFirstColumn="0" w:firstRowLastColumn="0" w:lastRowFirstColumn="0" w:lastRowLastColumn="0"/>
          <w:trHeight w:val="1134"/>
        </w:trPr>
        <w:tc>
          <w:tcPr>
            <w:tcW w:w="2268" w:type="dxa"/>
            <w:vAlign w:val="center"/>
          </w:tcPr>
          <w:p w14:paraId="52D32AE1" w14:textId="77777777" w:rsidR="00B53FE7" w:rsidRPr="00953298" w:rsidRDefault="00B53FE7" w:rsidP="00B53FE7">
            <w:pPr>
              <w:bidi/>
              <w:spacing w:after="160" w:line="360" w:lineRule="auto"/>
              <w:jc w:val="center"/>
              <w:rPr>
                <w:rFonts w:asciiTheme="minorBidi" w:hAnsiTheme="minorBidi" w:cstheme="minorBidi"/>
                <w:sz w:val="22"/>
                <w:szCs w:val="22"/>
                <w:lang w:bidi="he-IL"/>
              </w:rPr>
            </w:pPr>
            <w:r w:rsidRPr="007168EE">
              <w:rPr>
                <w:rFonts w:asciiTheme="minorBidi" w:hAnsiTheme="minorBidi" w:cstheme="minorBidi"/>
                <w:sz w:val="22"/>
                <w:szCs w:val="22"/>
                <w:lang w:bidi="he-IL"/>
              </w:rPr>
              <w:t>Features</w:t>
            </w:r>
          </w:p>
        </w:tc>
        <w:tc>
          <w:tcPr>
            <w:tcW w:w="2268" w:type="dxa"/>
            <w:vAlign w:val="center"/>
          </w:tcPr>
          <w:p w14:paraId="0A20EE7B" w14:textId="77777777" w:rsidR="00B53FE7" w:rsidRPr="00AC323D" w:rsidRDefault="00B53FE7" w:rsidP="00B53FE7">
            <w:pPr>
              <w:bidi/>
              <w:spacing w:after="160" w:line="360" w:lineRule="auto"/>
              <w:jc w:val="center"/>
              <w:rPr>
                <w:rFonts w:asciiTheme="minorBidi" w:hAnsiTheme="minorBidi" w:cstheme="minorBidi"/>
                <w:sz w:val="22"/>
                <w:szCs w:val="22"/>
                <w:rtl/>
                <w:lang w:bidi="he-IL"/>
              </w:rPr>
            </w:pPr>
            <w:r w:rsidRPr="007168EE">
              <w:rPr>
                <w:rFonts w:asciiTheme="minorBidi" w:hAnsiTheme="minorBidi" w:cstheme="minorBidi"/>
                <w:sz w:val="22"/>
                <w:szCs w:val="22"/>
                <w:lang w:bidi="he-IL"/>
              </w:rPr>
              <w:t>Analyze → Consume → Discover</w:t>
            </w:r>
          </w:p>
        </w:tc>
        <w:tc>
          <w:tcPr>
            <w:tcW w:w="4252" w:type="dxa"/>
            <w:vAlign w:val="center"/>
          </w:tcPr>
          <w:p w14:paraId="2C699803" w14:textId="77777777" w:rsidR="00B53FE7" w:rsidRPr="00AC323D" w:rsidRDefault="00B53FE7" w:rsidP="00B53FE7">
            <w:pPr>
              <w:spacing w:after="160" w:line="360" w:lineRule="auto"/>
              <w:jc w:val="center"/>
              <w:rPr>
                <w:rFonts w:asciiTheme="minorBidi" w:hAnsiTheme="minorBidi" w:cstheme="minorBidi"/>
                <w:sz w:val="22"/>
                <w:szCs w:val="22"/>
                <w:rtl/>
                <w:lang w:bidi="he-IL"/>
              </w:rPr>
            </w:pPr>
            <w:r w:rsidRPr="0021315F">
              <w:rPr>
                <w:rFonts w:asciiTheme="minorBidi" w:hAnsiTheme="minorBidi" w:cs="Arial"/>
                <w:sz w:val="22"/>
                <w:szCs w:val="22"/>
                <w:rtl/>
                <w:lang w:bidi="he-IL"/>
              </w:rPr>
              <w:t>ניתוח הקשרים בין מספר המחבלים, מספר ההרוגים ומספר הפצועים כדי לזהות מגמות כלליות.</w:t>
            </w:r>
          </w:p>
        </w:tc>
      </w:tr>
      <w:tr w:rsidR="00B53FE7" w:rsidRPr="00AC323D" w14:paraId="4AED6927" w14:textId="77777777" w:rsidTr="00B53FE7">
        <w:trPr>
          <w:trHeight w:val="1134"/>
        </w:trPr>
        <w:tc>
          <w:tcPr>
            <w:tcW w:w="2268" w:type="dxa"/>
            <w:vAlign w:val="center"/>
          </w:tcPr>
          <w:p w14:paraId="211D7649" w14:textId="77777777" w:rsidR="00B53FE7" w:rsidRPr="007168EE" w:rsidRDefault="00B53FE7" w:rsidP="00B53FE7">
            <w:pPr>
              <w:bidi/>
              <w:spacing w:after="160" w:line="360" w:lineRule="auto"/>
              <w:jc w:val="center"/>
              <w:rPr>
                <w:rFonts w:asciiTheme="minorBidi" w:hAnsiTheme="minorBidi" w:cstheme="minorBidi"/>
                <w:sz w:val="22"/>
                <w:szCs w:val="22"/>
                <w:lang w:bidi="he-IL"/>
              </w:rPr>
            </w:pPr>
            <w:r w:rsidRPr="00AC323D">
              <w:rPr>
                <w:rFonts w:asciiTheme="minorBidi" w:hAnsiTheme="minorBidi" w:cstheme="minorBidi"/>
                <w:sz w:val="22"/>
                <w:szCs w:val="22"/>
                <w:lang w:bidi="he-IL"/>
              </w:rPr>
              <w:t>Correlation</w:t>
            </w:r>
          </w:p>
        </w:tc>
        <w:tc>
          <w:tcPr>
            <w:tcW w:w="2268" w:type="dxa"/>
            <w:vAlign w:val="center"/>
          </w:tcPr>
          <w:p w14:paraId="024F9C00" w14:textId="77777777" w:rsidR="00B53FE7" w:rsidRPr="007168EE" w:rsidRDefault="00B53FE7" w:rsidP="00B53FE7">
            <w:pPr>
              <w:bidi/>
              <w:spacing w:after="160" w:line="360" w:lineRule="auto"/>
              <w:jc w:val="center"/>
              <w:rPr>
                <w:rFonts w:asciiTheme="minorBidi" w:hAnsiTheme="minorBidi" w:cstheme="minorBidi"/>
                <w:sz w:val="22"/>
                <w:szCs w:val="22"/>
                <w:lang w:bidi="he-IL"/>
              </w:rPr>
            </w:pPr>
            <w:r w:rsidRPr="00953298">
              <w:rPr>
                <w:rFonts w:asciiTheme="minorBidi" w:hAnsiTheme="minorBidi" w:cstheme="minorBidi"/>
                <w:sz w:val="22"/>
                <w:szCs w:val="22"/>
                <w:lang w:bidi="he-IL"/>
              </w:rPr>
              <w:t xml:space="preserve">Search </w:t>
            </w:r>
            <w:r w:rsidRPr="007168EE">
              <w:rPr>
                <w:rFonts w:asciiTheme="minorBidi" w:hAnsiTheme="minorBidi" w:cstheme="minorBidi"/>
                <w:sz w:val="22"/>
                <w:szCs w:val="22"/>
                <w:lang w:bidi="he-IL"/>
              </w:rPr>
              <w:t>→</w:t>
            </w:r>
            <w:r>
              <w:rPr>
                <w:rFonts w:asciiTheme="minorBidi" w:hAnsiTheme="minorBidi" w:cstheme="minorBidi"/>
                <w:sz w:val="22"/>
                <w:szCs w:val="22"/>
                <w:lang w:bidi="he-IL"/>
              </w:rPr>
              <w:t xml:space="preserve"> Browse</w:t>
            </w:r>
          </w:p>
        </w:tc>
        <w:tc>
          <w:tcPr>
            <w:tcW w:w="4252" w:type="dxa"/>
            <w:vAlign w:val="center"/>
          </w:tcPr>
          <w:p w14:paraId="4320586F" w14:textId="77777777" w:rsidR="00B53FE7" w:rsidRPr="00AC323D" w:rsidRDefault="00B53FE7" w:rsidP="00B53FE7">
            <w:pPr>
              <w:bidi/>
              <w:spacing w:after="160" w:line="360" w:lineRule="auto"/>
              <w:jc w:val="center"/>
              <w:rPr>
                <w:rFonts w:asciiTheme="minorBidi" w:hAnsiTheme="minorBidi" w:cstheme="minorBidi"/>
                <w:sz w:val="22"/>
                <w:szCs w:val="22"/>
                <w:rtl/>
                <w:lang w:bidi="he-IL"/>
              </w:rPr>
            </w:pPr>
            <w:r>
              <w:rPr>
                <w:rFonts w:asciiTheme="minorBidi" w:hAnsiTheme="minorBidi" w:cs="Arial" w:hint="cs"/>
                <w:sz w:val="22"/>
                <w:szCs w:val="22"/>
                <w:rtl/>
                <w:lang w:bidi="he-IL"/>
              </w:rPr>
              <w:t>ה</w:t>
            </w:r>
            <w:r w:rsidRPr="0021315F">
              <w:rPr>
                <w:rFonts w:asciiTheme="minorBidi" w:hAnsiTheme="minorBidi" w:cs="Arial"/>
                <w:sz w:val="22"/>
                <w:szCs w:val="22"/>
                <w:rtl/>
                <w:lang w:bidi="he-IL"/>
              </w:rPr>
              <w:t>אם קיים קשר חזק בין מספר המחבלים לבין כמות הנפגעים (הרוגים ופצועים).</w:t>
            </w:r>
          </w:p>
        </w:tc>
      </w:tr>
      <w:tr w:rsidR="00B53FE7" w:rsidRPr="00953298" w14:paraId="06558DFF" w14:textId="77777777" w:rsidTr="00B53FE7">
        <w:trPr>
          <w:cnfStyle w:val="000000100000" w:firstRow="0" w:lastRow="0" w:firstColumn="0" w:lastColumn="0" w:oddVBand="0" w:evenVBand="0" w:oddHBand="1" w:evenHBand="0" w:firstRowFirstColumn="0" w:firstRowLastColumn="0" w:lastRowFirstColumn="0" w:lastRowLastColumn="0"/>
          <w:trHeight w:val="1134"/>
        </w:trPr>
        <w:tc>
          <w:tcPr>
            <w:tcW w:w="2268" w:type="dxa"/>
            <w:vAlign w:val="center"/>
          </w:tcPr>
          <w:p w14:paraId="10E7CAF2" w14:textId="77777777" w:rsidR="00B53FE7" w:rsidRPr="00953298" w:rsidRDefault="00B53FE7" w:rsidP="00B53FE7">
            <w:pPr>
              <w:bidi/>
              <w:spacing w:after="160" w:line="360" w:lineRule="auto"/>
              <w:jc w:val="center"/>
              <w:rPr>
                <w:rFonts w:asciiTheme="minorBidi" w:hAnsiTheme="minorBidi" w:cstheme="minorBidi"/>
                <w:sz w:val="22"/>
                <w:szCs w:val="22"/>
                <w:lang w:bidi="he-IL"/>
              </w:rPr>
            </w:pPr>
            <w:r w:rsidRPr="00AC323D">
              <w:rPr>
                <w:rFonts w:asciiTheme="minorBidi" w:hAnsiTheme="minorBidi" w:cstheme="minorBidi"/>
                <w:sz w:val="22"/>
                <w:szCs w:val="22"/>
                <w:lang w:bidi="he-IL"/>
              </w:rPr>
              <w:t>Correlation</w:t>
            </w:r>
          </w:p>
        </w:tc>
        <w:tc>
          <w:tcPr>
            <w:tcW w:w="2268" w:type="dxa"/>
            <w:vAlign w:val="center"/>
          </w:tcPr>
          <w:p w14:paraId="27616E39" w14:textId="77777777" w:rsidR="00B53FE7" w:rsidRPr="00953298" w:rsidRDefault="00B53FE7" w:rsidP="00B53FE7">
            <w:pPr>
              <w:bidi/>
              <w:spacing w:after="160" w:line="360" w:lineRule="auto"/>
              <w:jc w:val="center"/>
              <w:rPr>
                <w:rFonts w:asciiTheme="minorBidi" w:hAnsiTheme="minorBidi" w:cstheme="minorBidi"/>
                <w:sz w:val="22"/>
                <w:szCs w:val="22"/>
                <w:lang w:bidi="he-IL"/>
              </w:rPr>
            </w:pPr>
            <w:r>
              <w:rPr>
                <w:rFonts w:asciiTheme="minorBidi" w:hAnsiTheme="minorBidi" w:cstheme="minorBidi"/>
                <w:sz w:val="22"/>
                <w:szCs w:val="22"/>
                <w:lang w:bidi="he-IL"/>
              </w:rPr>
              <w:t>Query</w:t>
            </w:r>
            <w:r w:rsidRPr="007168EE">
              <w:rPr>
                <w:rFonts w:asciiTheme="minorBidi" w:hAnsiTheme="minorBidi" w:cstheme="minorBidi"/>
                <w:sz w:val="22"/>
                <w:szCs w:val="22"/>
                <w:lang w:bidi="he-IL"/>
              </w:rPr>
              <w:t xml:space="preserve"> → </w:t>
            </w:r>
            <w:r w:rsidRPr="00AC323D">
              <w:rPr>
                <w:rFonts w:asciiTheme="minorBidi" w:hAnsiTheme="minorBidi" w:cstheme="minorBidi"/>
                <w:sz w:val="22"/>
                <w:szCs w:val="22"/>
                <w:lang w:bidi="he-IL"/>
              </w:rPr>
              <w:t>Compare</w:t>
            </w:r>
          </w:p>
        </w:tc>
        <w:tc>
          <w:tcPr>
            <w:tcW w:w="4252" w:type="dxa"/>
            <w:vAlign w:val="center"/>
          </w:tcPr>
          <w:p w14:paraId="5FCE3F0C" w14:textId="77777777" w:rsidR="00B53FE7" w:rsidRPr="00953298" w:rsidRDefault="00B53FE7" w:rsidP="00B53FE7">
            <w:pPr>
              <w:bidi/>
              <w:spacing w:after="160" w:line="360" w:lineRule="auto"/>
              <w:jc w:val="center"/>
              <w:rPr>
                <w:rFonts w:asciiTheme="minorBidi" w:hAnsiTheme="minorBidi" w:cs="Arial"/>
                <w:sz w:val="22"/>
                <w:szCs w:val="22"/>
                <w:rtl/>
                <w:lang w:bidi="he-IL"/>
              </w:rPr>
            </w:pPr>
            <w:r w:rsidRPr="0021315F">
              <w:rPr>
                <w:rFonts w:asciiTheme="minorBidi" w:hAnsiTheme="minorBidi" w:cs="Arial"/>
                <w:sz w:val="22"/>
                <w:szCs w:val="22"/>
                <w:rtl/>
                <w:lang w:bidi="he-IL"/>
              </w:rPr>
              <w:t>השוואת הקשרים בין משתנים שונים כדי לבדוק האם מספר המחבלים יכול לנבא את מספר הפצועים וההרוגים.</w:t>
            </w:r>
          </w:p>
        </w:tc>
      </w:tr>
    </w:tbl>
    <w:p w14:paraId="79CD09AB" w14:textId="77777777" w:rsidR="00186F60" w:rsidRPr="00186F60" w:rsidRDefault="00186F60" w:rsidP="00186F60">
      <w:pPr>
        <w:bidi/>
        <w:spacing w:line="360" w:lineRule="auto"/>
        <w:rPr>
          <w:rFonts w:asciiTheme="minorBidi" w:hAnsiTheme="minorBidi" w:cstheme="minorBidi"/>
          <w:sz w:val="22"/>
          <w:szCs w:val="22"/>
          <w:u w:val="single"/>
          <w:lang w:bidi="he-IL"/>
        </w:rPr>
      </w:pPr>
    </w:p>
    <w:p w14:paraId="67417D2B" w14:textId="77777777" w:rsidR="00752F7B" w:rsidRDefault="00752F7B" w:rsidP="00B53FE7">
      <w:pPr>
        <w:bidi/>
        <w:spacing w:line="360" w:lineRule="auto"/>
        <w:rPr>
          <w:rFonts w:asciiTheme="minorBidi" w:hAnsiTheme="minorBidi" w:cstheme="minorBidi"/>
          <w:b/>
          <w:bCs/>
          <w:sz w:val="22"/>
          <w:szCs w:val="22"/>
          <w:u w:val="single"/>
          <w:rtl/>
          <w:lang w:bidi="he-IL"/>
        </w:rPr>
      </w:pPr>
    </w:p>
    <w:p w14:paraId="28C274FB" w14:textId="77777777" w:rsidR="00B53FE7" w:rsidRDefault="00B53FE7" w:rsidP="00B53FE7">
      <w:pPr>
        <w:bidi/>
        <w:spacing w:line="360" w:lineRule="auto"/>
        <w:rPr>
          <w:rFonts w:asciiTheme="minorBidi" w:hAnsiTheme="minorBidi" w:cstheme="minorBidi"/>
          <w:b/>
          <w:bCs/>
          <w:sz w:val="22"/>
          <w:szCs w:val="22"/>
          <w:u w:val="single"/>
          <w:rtl/>
          <w:lang w:bidi="he-IL"/>
        </w:rPr>
      </w:pPr>
    </w:p>
    <w:p w14:paraId="15A60F22" w14:textId="77777777" w:rsidR="00B53FE7" w:rsidRDefault="00B53FE7" w:rsidP="00B53FE7">
      <w:pPr>
        <w:bidi/>
        <w:spacing w:line="360" w:lineRule="auto"/>
        <w:rPr>
          <w:rFonts w:asciiTheme="minorBidi" w:hAnsiTheme="minorBidi" w:cstheme="minorBidi"/>
          <w:b/>
          <w:bCs/>
          <w:sz w:val="22"/>
          <w:szCs w:val="22"/>
          <w:u w:val="single"/>
          <w:rtl/>
          <w:lang w:bidi="he-IL"/>
        </w:rPr>
      </w:pPr>
    </w:p>
    <w:p w14:paraId="5D70E5BD" w14:textId="77777777" w:rsidR="00B53FE7" w:rsidRDefault="00B53FE7" w:rsidP="00B53FE7">
      <w:pPr>
        <w:bidi/>
        <w:spacing w:line="360" w:lineRule="auto"/>
        <w:rPr>
          <w:rFonts w:asciiTheme="minorBidi" w:hAnsiTheme="minorBidi" w:cstheme="minorBidi"/>
          <w:b/>
          <w:bCs/>
          <w:sz w:val="22"/>
          <w:szCs w:val="22"/>
          <w:u w:val="single"/>
          <w:rtl/>
          <w:lang w:bidi="he-IL"/>
        </w:rPr>
      </w:pPr>
    </w:p>
    <w:p w14:paraId="2A3D278C" w14:textId="77777777" w:rsidR="00B53FE7" w:rsidRDefault="00B53FE7" w:rsidP="00B53FE7">
      <w:pPr>
        <w:bidi/>
        <w:spacing w:line="360" w:lineRule="auto"/>
        <w:rPr>
          <w:rFonts w:asciiTheme="minorBidi" w:hAnsiTheme="minorBidi" w:cstheme="minorBidi"/>
          <w:b/>
          <w:bCs/>
          <w:sz w:val="22"/>
          <w:szCs w:val="22"/>
          <w:u w:val="single"/>
          <w:rtl/>
          <w:lang w:bidi="he-IL"/>
        </w:rPr>
      </w:pPr>
    </w:p>
    <w:p w14:paraId="650E83D1" w14:textId="77777777" w:rsidR="00B53FE7" w:rsidRPr="00B53FE7" w:rsidRDefault="00B53FE7" w:rsidP="00B53FE7">
      <w:pPr>
        <w:bidi/>
        <w:spacing w:line="360" w:lineRule="auto"/>
        <w:rPr>
          <w:rFonts w:asciiTheme="minorBidi" w:hAnsiTheme="minorBidi" w:cstheme="minorBidi"/>
          <w:b/>
          <w:bCs/>
          <w:sz w:val="22"/>
          <w:szCs w:val="22"/>
          <w:u w:val="single"/>
          <w:lang w:bidi="he-IL"/>
        </w:rPr>
      </w:pPr>
    </w:p>
    <w:p w14:paraId="17A8754A" w14:textId="77777777" w:rsidR="00C649C3" w:rsidRDefault="00C649C3" w:rsidP="00C649C3">
      <w:pPr>
        <w:bidi/>
        <w:spacing w:line="360" w:lineRule="auto"/>
        <w:outlineLvl w:val="1"/>
        <w:rPr>
          <w:rFonts w:asciiTheme="minorBidi" w:hAnsiTheme="minorBidi" w:cstheme="minorBidi"/>
          <w:b/>
          <w:bCs/>
          <w:sz w:val="22"/>
          <w:szCs w:val="22"/>
          <w:u w:val="single"/>
          <w:rtl/>
          <w:lang w:bidi="he-IL"/>
        </w:rPr>
      </w:pPr>
      <w:bookmarkStart w:id="49" w:name="_Toc191843285"/>
    </w:p>
    <w:p w14:paraId="010FB260" w14:textId="77777777" w:rsidR="00C649C3" w:rsidRDefault="00C649C3" w:rsidP="00C649C3">
      <w:pPr>
        <w:bidi/>
        <w:spacing w:line="360" w:lineRule="auto"/>
        <w:outlineLvl w:val="1"/>
        <w:rPr>
          <w:rFonts w:asciiTheme="minorBidi" w:hAnsiTheme="minorBidi" w:cstheme="minorBidi"/>
          <w:b/>
          <w:bCs/>
          <w:sz w:val="22"/>
          <w:szCs w:val="22"/>
          <w:u w:val="single"/>
          <w:rtl/>
          <w:lang w:bidi="he-IL"/>
        </w:rPr>
      </w:pPr>
    </w:p>
    <w:p w14:paraId="30ECA5A6" w14:textId="77777777" w:rsidR="00C649C3" w:rsidRDefault="00C649C3" w:rsidP="00C649C3">
      <w:pPr>
        <w:bidi/>
        <w:spacing w:line="360" w:lineRule="auto"/>
        <w:outlineLvl w:val="1"/>
        <w:rPr>
          <w:rFonts w:asciiTheme="minorBidi" w:hAnsiTheme="minorBidi" w:cstheme="minorBidi"/>
          <w:b/>
          <w:bCs/>
          <w:sz w:val="22"/>
          <w:szCs w:val="22"/>
          <w:u w:val="single"/>
          <w:rtl/>
          <w:lang w:bidi="he-IL"/>
        </w:rPr>
      </w:pPr>
    </w:p>
    <w:p w14:paraId="374B6A96" w14:textId="77777777" w:rsidR="00C649C3" w:rsidRDefault="00C649C3" w:rsidP="00C649C3">
      <w:pPr>
        <w:bidi/>
        <w:spacing w:line="360" w:lineRule="auto"/>
        <w:outlineLvl w:val="1"/>
        <w:rPr>
          <w:rFonts w:asciiTheme="minorBidi" w:hAnsiTheme="minorBidi" w:cstheme="minorBidi"/>
          <w:b/>
          <w:bCs/>
          <w:sz w:val="22"/>
          <w:szCs w:val="22"/>
          <w:u w:val="single"/>
          <w:rtl/>
          <w:lang w:bidi="he-IL"/>
        </w:rPr>
      </w:pPr>
    </w:p>
    <w:p w14:paraId="6454FBBD" w14:textId="77777777" w:rsidR="00C649C3" w:rsidRDefault="00C649C3" w:rsidP="00C649C3">
      <w:pPr>
        <w:bidi/>
        <w:spacing w:line="360" w:lineRule="auto"/>
        <w:outlineLvl w:val="1"/>
        <w:rPr>
          <w:rFonts w:asciiTheme="minorBidi" w:hAnsiTheme="minorBidi" w:cstheme="minorBidi"/>
          <w:b/>
          <w:bCs/>
          <w:sz w:val="22"/>
          <w:szCs w:val="22"/>
          <w:u w:val="single"/>
          <w:rtl/>
          <w:lang w:bidi="he-IL"/>
        </w:rPr>
      </w:pPr>
    </w:p>
    <w:p w14:paraId="5EC78D9E" w14:textId="77777777" w:rsidR="00C649C3" w:rsidRDefault="00C649C3" w:rsidP="00C649C3">
      <w:pPr>
        <w:bidi/>
        <w:spacing w:line="360" w:lineRule="auto"/>
        <w:outlineLvl w:val="1"/>
        <w:rPr>
          <w:rFonts w:asciiTheme="minorBidi" w:hAnsiTheme="minorBidi" w:cstheme="minorBidi"/>
          <w:b/>
          <w:bCs/>
          <w:sz w:val="22"/>
          <w:szCs w:val="22"/>
          <w:u w:val="single"/>
          <w:rtl/>
          <w:lang w:bidi="he-IL"/>
        </w:rPr>
      </w:pPr>
    </w:p>
    <w:p w14:paraId="1A987E0C" w14:textId="77777777" w:rsidR="00BB6DA4" w:rsidRPr="00C649C3" w:rsidRDefault="00BB6DA4" w:rsidP="00BB6DA4">
      <w:pPr>
        <w:bidi/>
        <w:spacing w:line="360" w:lineRule="auto"/>
        <w:outlineLvl w:val="1"/>
        <w:rPr>
          <w:rFonts w:asciiTheme="minorBidi" w:hAnsiTheme="minorBidi" w:cstheme="minorBidi"/>
          <w:b/>
          <w:bCs/>
          <w:sz w:val="22"/>
          <w:szCs w:val="22"/>
          <w:u w:val="single"/>
          <w:lang w:bidi="he-IL"/>
        </w:rPr>
      </w:pPr>
    </w:p>
    <w:p w14:paraId="3B94D8D1" w14:textId="0DA896A8" w:rsidR="00186F60" w:rsidRPr="00186F60" w:rsidRDefault="00EF0C39" w:rsidP="00C649C3">
      <w:pPr>
        <w:pStyle w:val="a8"/>
        <w:numPr>
          <w:ilvl w:val="0"/>
          <w:numId w:val="22"/>
        </w:numPr>
        <w:bidi/>
        <w:spacing w:line="360" w:lineRule="auto"/>
        <w:outlineLvl w:val="1"/>
        <w:rPr>
          <w:rFonts w:asciiTheme="minorBidi" w:hAnsiTheme="minorBidi" w:cstheme="minorBidi"/>
          <w:b/>
          <w:bCs/>
          <w:sz w:val="22"/>
          <w:szCs w:val="22"/>
          <w:u w:val="single"/>
          <w:lang w:bidi="he-IL"/>
        </w:rPr>
      </w:pPr>
      <w:r w:rsidRPr="00186F60">
        <w:rPr>
          <w:rFonts w:asciiTheme="minorBidi" w:hAnsiTheme="minorBidi" w:cstheme="minorBidi"/>
          <w:b/>
          <w:bCs/>
          <w:sz w:val="22"/>
          <w:szCs w:val="22"/>
          <w:u w:val="single"/>
          <w:rtl/>
          <w:lang w:bidi="he-IL"/>
        </w:rPr>
        <w:t>מהם ההבדלים בין סוגי הנשק בתרומתם לחומרת האירועים(מספר נפגעים והרוגים) ותדירות האירועים מכל סוג נשק?</w:t>
      </w:r>
      <w:bookmarkEnd w:id="49"/>
    </w:p>
    <w:p w14:paraId="7FCF3E0E" w14:textId="5F5DE961" w:rsidR="007168EE" w:rsidRPr="00186F60" w:rsidRDefault="00186F60" w:rsidP="00186F60">
      <w:pPr>
        <w:pStyle w:val="a8"/>
        <w:numPr>
          <w:ilvl w:val="0"/>
          <w:numId w:val="25"/>
        </w:numPr>
        <w:bidi/>
        <w:spacing w:line="360" w:lineRule="auto"/>
        <w:rPr>
          <w:rFonts w:asciiTheme="minorBidi" w:hAnsiTheme="minorBidi" w:cstheme="minorBidi"/>
          <w:sz w:val="22"/>
          <w:szCs w:val="22"/>
          <w:u w:val="single"/>
          <w:lang w:bidi="he-IL"/>
        </w:rPr>
      </w:pPr>
      <w:r w:rsidRPr="00186F60">
        <w:rPr>
          <w:rFonts w:asciiTheme="minorBidi" w:hAnsiTheme="minorBidi" w:cstheme="minorBidi" w:hint="cs"/>
          <w:sz w:val="22"/>
          <w:szCs w:val="22"/>
          <w:u w:val="single"/>
          <w:rtl/>
          <w:lang w:bidi="he-IL"/>
        </w:rPr>
        <w:t>מונחי התחום:</w:t>
      </w:r>
      <w:r>
        <w:rPr>
          <w:rFonts w:asciiTheme="minorBidi" w:hAnsiTheme="minorBidi" w:cstheme="minorBidi"/>
          <w:sz w:val="22"/>
          <w:szCs w:val="22"/>
          <w:rtl/>
          <w:lang w:bidi="he-IL"/>
        </w:rPr>
        <w:br/>
      </w:r>
      <w:r w:rsidR="001578A3" w:rsidRPr="00186F60">
        <w:rPr>
          <w:rFonts w:asciiTheme="minorBidi" w:hAnsiTheme="minorBidi" w:cstheme="minorBidi"/>
          <w:sz w:val="22"/>
          <w:szCs w:val="22"/>
          <w:rtl/>
          <w:lang w:bidi="he-IL"/>
        </w:rPr>
        <w:t>נרצה להשוות בין סוגי נשק שונים שבהם המחבלים השתמשו בכל פיגוע</w:t>
      </w:r>
      <w:r w:rsidR="0003482B" w:rsidRPr="00186F60">
        <w:rPr>
          <w:rFonts w:asciiTheme="minorBidi" w:hAnsiTheme="minorBidi" w:cstheme="minorBidi" w:hint="cs"/>
          <w:sz w:val="22"/>
          <w:szCs w:val="22"/>
          <w:rtl/>
          <w:lang w:bidi="he-IL"/>
        </w:rPr>
        <w:t>,</w:t>
      </w:r>
      <w:r w:rsidR="001578A3" w:rsidRPr="00186F60">
        <w:rPr>
          <w:rFonts w:asciiTheme="minorBidi" w:hAnsiTheme="minorBidi" w:cstheme="minorBidi"/>
          <w:sz w:val="22"/>
          <w:szCs w:val="22"/>
          <w:rtl/>
          <w:lang w:bidi="he-IL"/>
        </w:rPr>
        <w:t xml:space="preserve"> בהתחשבות במספר הנפגעים וההרוגים וכמות הפיגועים שבוצעו </w:t>
      </w:r>
      <w:r w:rsidR="00CC10FB" w:rsidRPr="00186F60">
        <w:rPr>
          <w:rFonts w:asciiTheme="minorBidi" w:hAnsiTheme="minorBidi" w:cstheme="minorBidi"/>
          <w:sz w:val="22"/>
          <w:szCs w:val="22"/>
          <w:rtl/>
          <w:lang w:bidi="he-IL"/>
        </w:rPr>
        <w:t>ב</w:t>
      </w:r>
      <w:r w:rsidR="001578A3" w:rsidRPr="00186F60">
        <w:rPr>
          <w:rFonts w:asciiTheme="minorBidi" w:hAnsiTheme="minorBidi" w:cstheme="minorBidi"/>
          <w:sz w:val="22"/>
          <w:szCs w:val="22"/>
          <w:rtl/>
          <w:lang w:bidi="he-IL"/>
        </w:rPr>
        <w:t>כל סוג נשק</w:t>
      </w:r>
      <w:r w:rsidR="00974039" w:rsidRPr="00186F60">
        <w:rPr>
          <w:rFonts w:asciiTheme="minorBidi" w:hAnsiTheme="minorBidi" w:cstheme="minorBidi" w:hint="cs"/>
          <w:sz w:val="22"/>
          <w:szCs w:val="22"/>
          <w:rtl/>
          <w:lang w:bidi="he-IL"/>
        </w:rPr>
        <w:t xml:space="preserve">. נרצה </w:t>
      </w:r>
      <w:r w:rsidR="00953298" w:rsidRPr="00186F60">
        <w:rPr>
          <w:rFonts w:asciiTheme="minorBidi" w:hAnsiTheme="minorBidi" w:cstheme="minorBidi" w:hint="cs"/>
          <w:sz w:val="22"/>
          <w:szCs w:val="22"/>
          <w:rtl/>
          <w:lang w:bidi="he-IL"/>
        </w:rPr>
        <w:t xml:space="preserve">גם </w:t>
      </w:r>
      <w:r w:rsidR="00974039" w:rsidRPr="00186F60">
        <w:rPr>
          <w:rFonts w:asciiTheme="minorBidi" w:hAnsiTheme="minorBidi" w:cstheme="minorBidi" w:hint="cs"/>
          <w:sz w:val="22"/>
          <w:szCs w:val="22"/>
          <w:rtl/>
          <w:lang w:bidi="he-IL"/>
        </w:rPr>
        <w:t>להבחין בסוגי נשק קטלניים יותר(גורמי נזק).</w:t>
      </w:r>
    </w:p>
    <w:tbl>
      <w:tblPr>
        <w:tblStyle w:val="5-2"/>
        <w:tblpPr w:leftFromText="180" w:rightFromText="180" w:vertAnchor="text" w:horzAnchor="page" w:tblpX="992" w:tblpY="615"/>
        <w:bidiVisual/>
        <w:tblW w:w="8788" w:type="dxa"/>
        <w:tblLook w:val="0420" w:firstRow="1" w:lastRow="0" w:firstColumn="0" w:lastColumn="0" w:noHBand="0" w:noVBand="1"/>
      </w:tblPr>
      <w:tblGrid>
        <w:gridCol w:w="2268"/>
        <w:gridCol w:w="2268"/>
        <w:gridCol w:w="4252"/>
      </w:tblGrid>
      <w:tr w:rsidR="006E1354" w:rsidRPr="00AC323D" w14:paraId="6D7593BB" w14:textId="77777777" w:rsidTr="0089150A">
        <w:trPr>
          <w:cnfStyle w:val="100000000000" w:firstRow="1" w:lastRow="0" w:firstColumn="0" w:lastColumn="0" w:oddVBand="0" w:evenVBand="0" w:oddHBand="0" w:evenHBand="0" w:firstRowFirstColumn="0" w:firstRowLastColumn="0" w:lastRowFirstColumn="0" w:lastRowLastColumn="0"/>
          <w:trHeight w:val="624"/>
        </w:trPr>
        <w:tc>
          <w:tcPr>
            <w:tcW w:w="2268" w:type="dxa"/>
            <w:vAlign w:val="center"/>
          </w:tcPr>
          <w:p w14:paraId="3A8922F4" w14:textId="77777777" w:rsidR="006E1354" w:rsidRPr="001B0F04" w:rsidRDefault="006E1354" w:rsidP="006E1354">
            <w:pPr>
              <w:bidi/>
              <w:spacing w:after="160" w:line="360" w:lineRule="auto"/>
              <w:jc w:val="center"/>
              <w:rPr>
                <w:rFonts w:asciiTheme="minorBidi" w:hAnsiTheme="minorBidi" w:cstheme="minorBidi"/>
                <w:rtl/>
                <w:lang w:bidi="he-IL"/>
              </w:rPr>
            </w:pPr>
            <w:r w:rsidRPr="001B0F04">
              <w:rPr>
                <w:rFonts w:asciiTheme="minorBidi" w:hAnsiTheme="minorBidi" w:cstheme="minorBidi"/>
              </w:rPr>
              <w:t>Target</w:t>
            </w:r>
          </w:p>
        </w:tc>
        <w:tc>
          <w:tcPr>
            <w:tcW w:w="2268" w:type="dxa"/>
            <w:vAlign w:val="center"/>
          </w:tcPr>
          <w:p w14:paraId="3A0EAAEE" w14:textId="77777777" w:rsidR="006E1354" w:rsidRPr="001B0F04" w:rsidRDefault="006E1354" w:rsidP="006E1354">
            <w:pPr>
              <w:bidi/>
              <w:spacing w:after="160" w:line="360" w:lineRule="auto"/>
              <w:jc w:val="center"/>
              <w:rPr>
                <w:rFonts w:asciiTheme="minorBidi" w:hAnsiTheme="minorBidi" w:cstheme="minorBidi"/>
                <w:lang w:bidi="he-IL"/>
              </w:rPr>
            </w:pPr>
            <w:r w:rsidRPr="001B0F04">
              <w:rPr>
                <w:rFonts w:asciiTheme="minorBidi" w:hAnsiTheme="minorBidi" w:cstheme="minorBidi"/>
              </w:rPr>
              <w:t>Action</w:t>
            </w:r>
          </w:p>
        </w:tc>
        <w:tc>
          <w:tcPr>
            <w:tcW w:w="4252" w:type="dxa"/>
            <w:vAlign w:val="center"/>
          </w:tcPr>
          <w:p w14:paraId="5FC04074" w14:textId="77777777" w:rsidR="006E1354" w:rsidRPr="001B0F04" w:rsidRDefault="006E1354" w:rsidP="006E1354">
            <w:pPr>
              <w:bidi/>
              <w:spacing w:after="160" w:line="360" w:lineRule="auto"/>
              <w:jc w:val="center"/>
              <w:rPr>
                <w:rFonts w:asciiTheme="minorBidi" w:hAnsiTheme="minorBidi" w:cstheme="minorBidi"/>
                <w:rtl/>
                <w:lang w:bidi="he-IL"/>
              </w:rPr>
            </w:pPr>
            <w:r w:rsidRPr="001B0F04">
              <w:rPr>
                <w:rFonts w:asciiTheme="minorBidi" w:hAnsiTheme="minorBidi" w:cstheme="minorBidi"/>
              </w:rPr>
              <w:t>Real world task</w:t>
            </w:r>
          </w:p>
        </w:tc>
      </w:tr>
      <w:tr w:rsidR="006E1354" w:rsidRPr="00AC323D" w14:paraId="6A719DA0" w14:textId="77777777" w:rsidTr="0089150A">
        <w:trPr>
          <w:cnfStyle w:val="000000100000" w:firstRow="0" w:lastRow="0" w:firstColumn="0" w:lastColumn="0" w:oddVBand="0" w:evenVBand="0" w:oddHBand="1" w:evenHBand="0" w:firstRowFirstColumn="0" w:firstRowLastColumn="0" w:lastRowFirstColumn="0" w:lastRowLastColumn="0"/>
          <w:trHeight w:val="1134"/>
        </w:trPr>
        <w:tc>
          <w:tcPr>
            <w:tcW w:w="2268" w:type="dxa"/>
            <w:vAlign w:val="center"/>
          </w:tcPr>
          <w:p w14:paraId="52B154DC" w14:textId="0EB911DE" w:rsidR="006E1354" w:rsidRPr="00F85710" w:rsidRDefault="00F30A5C" w:rsidP="006E1354">
            <w:pPr>
              <w:spacing w:after="160" w:line="360" w:lineRule="auto"/>
              <w:jc w:val="center"/>
              <w:rPr>
                <w:rFonts w:asciiTheme="minorBidi" w:hAnsiTheme="minorBidi" w:cstheme="minorBidi"/>
                <w:sz w:val="22"/>
                <w:szCs w:val="22"/>
                <w:rtl/>
                <w:lang w:bidi="he-IL"/>
              </w:rPr>
            </w:pPr>
            <w:r w:rsidRPr="00876A38">
              <w:rPr>
                <w:rFonts w:asciiTheme="minorBidi" w:hAnsiTheme="minorBidi" w:cstheme="minorBidi"/>
                <w:sz w:val="22"/>
                <w:szCs w:val="22"/>
                <w:lang w:bidi="he-IL"/>
              </w:rPr>
              <w:t>Trends</w:t>
            </w:r>
          </w:p>
        </w:tc>
        <w:tc>
          <w:tcPr>
            <w:tcW w:w="2268" w:type="dxa"/>
            <w:vAlign w:val="center"/>
          </w:tcPr>
          <w:p w14:paraId="7811535C" w14:textId="77777777" w:rsidR="006E1354" w:rsidRPr="00AC323D" w:rsidRDefault="006E1354" w:rsidP="006E1354">
            <w:pPr>
              <w:bidi/>
              <w:spacing w:after="160" w:line="360" w:lineRule="auto"/>
              <w:jc w:val="center"/>
              <w:rPr>
                <w:rFonts w:asciiTheme="minorBidi" w:hAnsiTheme="minorBidi" w:cstheme="minorBidi"/>
                <w:sz w:val="22"/>
                <w:szCs w:val="22"/>
                <w:rtl/>
                <w:lang w:bidi="he-IL"/>
              </w:rPr>
            </w:pPr>
            <w:r w:rsidRPr="007168EE">
              <w:rPr>
                <w:rFonts w:asciiTheme="minorBidi" w:hAnsiTheme="minorBidi" w:cstheme="minorBidi"/>
                <w:sz w:val="22"/>
                <w:szCs w:val="22"/>
                <w:lang w:bidi="he-IL"/>
              </w:rPr>
              <w:t xml:space="preserve">Analyze → </w:t>
            </w:r>
            <w:r w:rsidRPr="00BD1E6F">
              <w:rPr>
                <w:rFonts w:asciiTheme="minorBidi" w:hAnsiTheme="minorBidi" w:cstheme="minorBidi"/>
                <w:sz w:val="22"/>
                <w:szCs w:val="22"/>
                <w:lang w:bidi="he-IL"/>
              </w:rPr>
              <w:t>Consume → Discover</w:t>
            </w:r>
          </w:p>
        </w:tc>
        <w:tc>
          <w:tcPr>
            <w:tcW w:w="4252" w:type="dxa"/>
            <w:vAlign w:val="center"/>
          </w:tcPr>
          <w:p w14:paraId="4BB7EFA6" w14:textId="1725EA21" w:rsidR="006E1354" w:rsidRPr="00AC323D" w:rsidRDefault="0089150A" w:rsidP="006E1354">
            <w:pPr>
              <w:bidi/>
              <w:spacing w:after="160" w:line="360" w:lineRule="auto"/>
              <w:jc w:val="center"/>
              <w:rPr>
                <w:rFonts w:asciiTheme="minorBidi" w:hAnsiTheme="minorBidi" w:cstheme="minorBidi"/>
                <w:sz w:val="22"/>
                <w:szCs w:val="22"/>
                <w:rtl/>
                <w:lang w:bidi="he-IL"/>
              </w:rPr>
            </w:pPr>
            <w:r w:rsidRPr="0089150A">
              <w:rPr>
                <w:rFonts w:asciiTheme="minorBidi" w:hAnsiTheme="minorBidi" w:cs="Arial"/>
                <w:sz w:val="22"/>
                <w:szCs w:val="22"/>
                <w:rtl/>
                <w:lang w:bidi="he-IL"/>
              </w:rPr>
              <w:t>ניתוח ההבדלים בין סוגי הנשק והשפעתם על מספר הנפגעים (הרוגים ופצועים), תוך זיהוי אילו סוגי נשק קטלניים יותר.</w:t>
            </w:r>
          </w:p>
        </w:tc>
      </w:tr>
      <w:tr w:rsidR="006E1354" w:rsidRPr="00AC323D" w14:paraId="0946BC51" w14:textId="77777777" w:rsidTr="0089150A">
        <w:trPr>
          <w:trHeight w:val="1134"/>
        </w:trPr>
        <w:tc>
          <w:tcPr>
            <w:tcW w:w="2268" w:type="dxa"/>
            <w:vAlign w:val="center"/>
          </w:tcPr>
          <w:p w14:paraId="7A42BFFD" w14:textId="71663DAB" w:rsidR="006E1354" w:rsidRPr="00617469" w:rsidRDefault="00F30A5C" w:rsidP="006E1354">
            <w:pPr>
              <w:spacing w:after="160" w:line="360" w:lineRule="auto"/>
              <w:jc w:val="center"/>
              <w:rPr>
                <w:rFonts w:asciiTheme="minorBidi" w:hAnsiTheme="minorBidi" w:cstheme="minorBidi"/>
                <w:sz w:val="22"/>
                <w:szCs w:val="22"/>
                <w:lang w:bidi="he-IL"/>
              </w:rPr>
            </w:pPr>
            <w:r w:rsidRPr="00AC323D">
              <w:rPr>
                <w:rFonts w:asciiTheme="minorBidi" w:hAnsiTheme="minorBidi" w:cstheme="minorBidi"/>
                <w:sz w:val="22"/>
                <w:szCs w:val="22"/>
                <w:lang w:bidi="he-IL"/>
              </w:rPr>
              <w:t>Correlation</w:t>
            </w:r>
          </w:p>
        </w:tc>
        <w:tc>
          <w:tcPr>
            <w:tcW w:w="2268" w:type="dxa"/>
            <w:vAlign w:val="center"/>
          </w:tcPr>
          <w:p w14:paraId="6DCC58F3" w14:textId="334251EB" w:rsidR="006E1354" w:rsidRPr="007168EE" w:rsidRDefault="0089150A" w:rsidP="006E1354">
            <w:pPr>
              <w:bidi/>
              <w:spacing w:after="160" w:line="360" w:lineRule="auto"/>
              <w:jc w:val="center"/>
              <w:rPr>
                <w:rFonts w:asciiTheme="minorBidi" w:hAnsiTheme="minorBidi" w:cstheme="minorBidi"/>
                <w:sz w:val="22"/>
                <w:szCs w:val="22"/>
                <w:lang w:bidi="he-IL"/>
              </w:rPr>
            </w:pPr>
            <w:r w:rsidRPr="00953298">
              <w:rPr>
                <w:rFonts w:asciiTheme="minorBidi" w:hAnsiTheme="minorBidi" w:cstheme="minorBidi"/>
                <w:sz w:val="22"/>
                <w:szCs w:val="22"/>
                <w:lang w:bidi="he-IL"/>
              </w:rPr>
              <w:t xml:space="preserve">Search </w:t>
            </w:r>
            <w:r w:rsidRPr="007168EE">
              <w:rPr>
                <w:rFonts w:asciiTheme="minorBidi" w:hAnsiTheme="minorBidi" w:cstheme="minorBidi"/>
                <w:sz w:val="22"/>
                <w:szCs w:val="22"/>
                <w:lang w:bidi="he-IL"/>
              </w:rPr>
              <w:t>→</w:t>
            </w:r>
            <w:r>
              <w:rPr>
                <w:rFonts w:asciiTheme="minorBidi" w:hAnsiTheme="minorBidi" w:cstheme="minorBidi"/>
                <w:sz w:val="22"/>
                <w:szCs w:val="22"/>
                <w:lang w:bidi="he-IL"/>
              </w:rPr>
              <w:t xml:space="preserve"> Browse</w:t>
            </w:r>
          </w:p>
        </w:tc>
        <w:tc>
          <w:tcPr>
            <w:tcW w:w="4252" w:type="dxa"/>
            <w:vAlign w:val="center"/>
          </w:tcPr>
          <w:p w14:paraId="537D4ED9" w14:textId="54EF6DDF" w:rsidR="006E1354" w:rsidRPr="00953298" w:rsidRDefault="0089150A" w:rsidP="006E1354">
            <w:pPr>
              <w:bidi/>
              <w:spacing w:after="160" w:line="360" w:lineRule="auto"/>
              <w:jc w:val="center"/>
              <w:rPr>
                <w:rFonts w:asciiTheme="minorBidi" w:hAnsiTheme="minorBidi" w:cs="Arial"/>
                <w:sz w:val="22"/>
                <w:szCs w:val="22"/>
                <w:rtl/>
                <w:lang w:bidi="he-IL"/>
              </w:rPr>
            </w:pPr>
            <w:r w:rsidRPr="0089150A">
              <w:rPr>
                <w:rFonts w:asciiTheme="minorBidi" w:hAnsiTheme="minorBidi" w:cs="Arial"/>
                <w:sz w:val="22"/>
                <w:szCs w:val="22"/>
                <w:rtl/>
                <w:lang w:bidi="he-IL"/>
              </w:rPr>
              <w:t>השוואת קטגוריות שונות של כלי נשק מבחינת מספר הפצועים וההרוגים כדי להבין אילו נשקים גורמים לנפגעים רבים יותר.</w:t>
            </w:r>
          </w:p>
        </w:tc>
      </w:tr>
      <w:tr w:rsidR="006E1354" w:rsidRPr="00AC323D" w14:paraId="182B8216" w14:textId="77777777" w:rsidTr="0089150A">
        <w:trPr>
          <w:cnfStyle w:val="000000100000" w:firstRow="0" w:lastRow="0" w:firstColumn="0" w:lastColumn="0" w:oddVBand="0" w:evenVBand="0" w:oddHBand="1" w:evenHBand="0" w:firstRowFirstColumn="0" w:firstRowLastColumn="0" w:lastRowFirstColumn="0" w:lastRowLastColumn="0"/>
          <w:trHeight w:val="1134"/>
        </w:trPr>
        <w:tc>
          <w:tcPr>
            <w:tcW w:w="2268" w:type="dxa"/>
            <w:vAlign w:val="center"/>
          </w:tcPr>
          <w:p w14:paraId="23B8F9AA" w14:textId="2A92A3DC" w:rsidR="006E1354" w:rsidRPr="00AC323D" w:rsidRDefault="00F30A5C" w:rsidP="006E1354">
            <w:pPr>
              <w:bidi/>
              <w:spacing w:after="160" w:line="360" w:lineRule="auto"/>
              <w:jc w:val="center"/>
              <w:rPr>
                <w:rFonts w:asciiTheme="minorBidi" w:hAnsiTheme="minorBidi" w:cstheme="minorBidi"/>
                <w:sz w:val="22"/>
                <w:szCs w:val="22"/>
                <w:lang w:bidi="he-IL"/>
              </w:rPr>
            </w:pPr>
            <w:r w:rsidRPr="00953298">
              <w:rPr>
                <w:rFonts w:asciiTheme="minorBidi" w:hAnsiTheme="minorBidi" w:cstheme="minorBidi"/>
                <w:sz w:val="22"/>
                <w:szCs w:val="22"/>
                <w:lang w:bidi="he-IL"/>
              </w:rPr>
              <w:t>Distribution</w:t>
            </w:r>
          </w:p>
        </w:tc>
        <w:tc>
          <w:tcPr>
            <w:tcW w:w="2268" w:type="dxa"/>
            <w:vAlign w:val="center"/>
          </w:tcPr>
          <w:p w14:paraId="0A4EAFE0" w14:textId="3F48CB5D" w:rsidR="006E1354" w:rsidRPr="00BD1E6F" w:rsidRDefault="006E1354" w:rsidP="006E1354">
            <w:pPr>
              <w:bidi/>
              <w:spacing w:after="160" w:line="360" w:lineRule="auto"/>
              <w:jc w:val="center"/>
              <w:rPr>
                <w:rFonts w:asciiTheme="minorBidi" w:hAnsiTheme="minorBidi" w:cstheme="minorBidi"/>
                <w:sz w:val="22"/>
                <w:szCs w:val="22"/>
                <w:lang w:bidi="he-IL"/>
              </w:rPr>
            </w:pPr>
            <w:r>
              <w:rPr>
                <w:rFonts w:asciiTheme="minorBidi" w:hAnsiTheme="minorBidi" w:cstheme="minorBidi"/>
                <w:sz w:val="22"/>
                <w:szCs w:val="22"/>
                <w:lang w:bidi="he-IL"/>
              </w:rPr>
              <w:t>Query</w:t>
            </w:r>
            <w:r w:rsidRPr="007168EE">
              <w:rPr>
                <w:rFonts w:asciiTheme="minorBidi" w:hAnsiTheme="minorBidi" w:cstheme="minorBidi"/>
                <w:sz w:val="22"/>
                <w:szCs w:val="22"/>
                <w:lang w:bidi="he-IL"/>
              </w:rPr>
              <w:t xml:space="preserve"> → </w:t>
            </w:r>
            <w:r w:rsidRPr="00876A38">
              <w:rPr>
                <w:rFonts w:asciiTheme="minorBidi" w:hAnsiTheme="minorBidi" w:cstheme="minorBidi"/>
                <w:sz w:val="22"/>
                <w:szCs w:val="22"/>
                <w:lang w:bidi="he-IL"/>
              </w:rPr>
              <w:t>Compare</w:t>
            </w:r>
          </w:p>
        </w:tc>
        <w:tc>
          <w:tcPr>
            <w:tcW w:w="4252" w:type="dxa"/>
            <w:vAlign w:val="center"/>
          </w:tcPr>
          <w:p w14:paraId="07BDD1EF" w14:textId="0A251D71" w:rsidR="006E1354" w:rsidRPr="001B0F04" w:rsidRDefault="0089150A" w:rsidP="006E1354">
            <w:pPr>
              <w:bidi/>
              <w:spacing w:after="160" w:line="360" w:lineRule="auto"/>
              <w:jc w:val="center"/>
              <w:rPr>
                <w:rFonts w:asciiTheme="minorBidi" w:hAnsiTheme="minorBidi" w:cs="Arial"/>
                <w:sz w:val="22"/>
                <w:szCs w:val="22"/>
                <w:rtl/>
                <w:lang w:bidi="he-IL"/>
              </w:rPr>
            </w:pPr>
            <w:r w:rsidRPr="0089150A">
              <w:rPr>
                <w:rFonts w:asciiTheme="minorBidi" w:hAnsiTheme="minorBidi" w:cs="Arial"/>
                <w:sz w:val="22"/>
                <w:szCs w:val="22"/>
                <w:rtl/>
                <w:lang w:bidi="he-IL"/>
              </w:rPr>
              <w:t>בחינת הקשרים בין סוגי הנשק לבין מספר הנפגעים (פצועים והרוגים) כדי לזהות האם יש קשר ברור בין סוג הנשק להיקף הפגיעות.</w:t>
            </w:r>
          </w:p>
        </w:tc>
      </w:tr>
    </w:tbl>
    <w:p w14:paraId="0C3E6395" w14:textId="49EBAE7A" w:rsidR="00AD7F54" w:rsidRPr="00B53FE7" w:rsidRDefault="00186F60" w:rsidP="00B53FE7">
      <w:pPr>
        <w:pStyle w:val="a8"/>
        <w:numPr>
          <w:ilvl w:val="0"/>
          <w:numId w:val="25"/>
        </w:numPr>
        <w:bidi/>
        <w:spacing w:after="160" w:line="360" w:lineRule="auto"/>
        <w:rPr>
          <w:rFonts w:asciiTheme="minorBidi" w:hAnsiTheme="minorBidi" w:cstheme="minorBidi"/>
          <w:sz w:val="22"/>
          <w:szCs w:val="22"/>
          <w:u w:val="single"/>
          <w:rtl/>
          <w:lang w:bidi="he-IL"/>
        </w:rPr>
      </w:pPr>
      <w:r>
        <w:rPr>
          <w:rFonts w:asciiTheme="minorBidi" w:hAnsiTheme="minorBidi" w:cs="Arial" w:hint="cs"/>
          <w:sz w:val="22"/>
          <w:szCs w:val="22"/>
          <w:u w:val="single"/>
          <w:rtl/>
          <w:lang w:bidi="he-IL"/>
        </w:rPr>
        <w:t xml:space="preserve">מונחי </w:t>
      </w:r>
      <w:r>
        <w:rPr>
          <w:rFonts w:asciiTheme="minorBidi" w:hAnsiTheme="minorBidi" w:cs="Arial"/>
          <w:sz w:val="22"/>
          <w:szCs w:val="22"/>
          <w:u w:val="single"/>
          <w:lang w:bidi="he-IL"/>
        </w:rPr>
        <w:t>:</w:t>
      </w:r>
      <w:proofErr w:type="spellStart"/>
      <w:r>
        <w:rPr>
          <w:rFonts w:asciiTheme="minorBidi" w:hAnsiTheme="minorBidi" w:cs="Arial"/>
          <w:sz w:val="22"/>
          <w:szCs w:val="22"/>
          <w:u w:val="single"/>
          <w:lang w:bidi="he-IL"/>
        </w:rPr>
        <w:t>Munzner</w:t>
      </w:r>
      <w:proofErr w:type="spellEnd"/>
    </w:p>
    <w:p w14:paraId="59A156CA" w14:textId="77777777" w:rsidR="00B53FE7" w:rsidRDefault="00B53FE7" w:rsidP="0032395B">
      <w:pPr>
        <w:pStyle w:val="1"/>
        <w:rPr>
          <w:rtl/>
        </w:rPr>
      </w:pPr>
    </w:p>
    <w:p w14:paraId="713058CD" w14:textId="77777777" w:rsidR="00B53FE7" w:rsidRDefault="00B53FE7" w:rsidP="00B53FE7">
      <w:pPr>
        <w:pStyle w:val="1"/>
        <w:rPr>
          <w:rtl/>
        </w:rPr>
      </w:pPr>
    </w:p>
    <w:p w14:paraId="03D397BE" w14:textId="77777777" w:rsidR="00B53FE7" w:rsidRDefault="00B53FE7" w:rsidP="00B53FE7">
      <w:pPr>
        <w:pStyle w:val="1"/>
        <w:rPr>
          <w:rtl/>
        </w:rPr>
      </w:pPr>
    </w:p>
    <w:p w14:paraId="34D60125" w14:textId="77777777" w:rsidR="00B53FE7" w:rsidRDefault="00B53FE7" w:rsidP="00B53FE7">
      <w:pPr>
        <w:pStyle w:val="1"/>
        <w:rPr>
          <w:rtl/>
        </w:rPr>
      </w:pPr>
    </w:p>
    <w:p w14:paraId="132EB84C" w14:textId="77777777" w:rsidR="00B53FE7" w:rsidRDefault="00B53FE7" w:rsidP="00B53FE7">
      <w:pPr>
        <w:pStyle w:val="1"/>
        <w:rPr>
          <w:rtl/>
        </w:rPr>
      </w:pPr>
    </w:p>
    <w:p w14:paraId="6E095430" w14:textId="77777777" w:rsidR="00B53FE7" w:rsidRDefault="00B53FE7" w:rsidP="00B53FE7">
      <w:pPr>
        <w:pStyle w:val="1"/>
        <w:rPr>
          <w:rtl/>
        </w:rPr>
      </w:pPr>
    </w:p>
    <w:p w14:paraId="595E875E" w14:textId="77777777" w:rsidR="00B53FE7" w:rsidRDefault="00B53FE7" w:rsidP="00B53FE7">
      <w:pPr>
        <w:pStyle w:val="1"/>
        <w:rPr>
          <w:rtl/>
        </w:rPr>
      </w:pPr>
    </w:p>
    <w:p w14:paraId="482B289F" w14:textId="77777777" w:rsidR="00B53FE7" w:rsidRDefault="00B53FE7" w:rsidP="00B53FE7">
      <w:pPr>
        <w:pStyle w:val="1"/>
        <w:rPr>
          <w:rtl/>
        </w:rPr>
      </w:pPr>
    </w:p>
    <w:p w14:paraId="78E14A2D" w14:textId="77777777" w:rsidR="00B53FE7" w:rsidRDefault="00B53FE7" w:rsidP="00B53FE7">
      <w:pPr>
        <w:pStyle w:val="1"/>
        <w:rPr>
          <w:rtl/>
        </w:rPr>
      </w:pPr>
    </w:p>
    <w:p w14:paraId="2BF6364D" w14:textId="77777777" w:rsidR="00B53FE7" w:rsidRDefault="00B53FE7" w:rsidP="00B53FE7">
      <w:pPr>
        <w:pStyle w:val="1"/>
        <w:rPr>
          <w:rtl/>
        </w:rPr>
      </w:pPr>
    </w:p>
    <w:p w14:paraId="31AFCC53" w14:textId="77777777" w:rsidR="0089150A" w:rsidRDefault="0089150A" w:rsidP="00181EFA">
      <w:pPr>
        <w:pStyle w:val="1"/>
        <w:spacing w:line="360" w:lineRule="auto"/>
        <w:jc w:val="left"/>
        <w:rPr>
          <w:rtl/>
        </w:rPr>
      </w:pPr>
    </w:p>
    <w:p w14:paraId="071D8B94" w14:textId="2716D32A" w:rsidR="007A2499" w:rsidRPr="00ED2862" w:rsidRDefault="007A2499" w:rsidP="0089150A">
      <w:pPr>
        <w:pStyle w:val="1"/>
        <w:spacing w:line="360" w:lineRule="auto"/>
        <w:rPr>
          <w:rtl/>
        </w:rPr>
      </w:pPr>
      <w:bookmarkStart w:id="50" w:name="_Toc191843286"/>
      <w:r w:rsidRPr="008F045D">
        <w:rPr>
          <w:rtl/>
        </w:rPr>
        <w:lastRenderedPageBreak/>
        <w:t>עיצובים חלופיים</w:t>
      </w:r>
      <w:bookmarkEnd w:id="50"/>
    </w:p>
    <w:p w14:paraId="1E4C7C40" w14:textId="6C88AA2F" w:rsidR="005F6DAD" w:rsidRPr="00EE226C" w:rsidRDefault="001C3A84" w:rsidP="00122A1F">
      <w:pPr>
        <w:pStyle w:val="a8"/>
        <w:numPr>
          <w:ilvl w:val="0"/>
          <w:numId w:val="7"/>
        </w:numPr>
        <w:bidi/>
        <w:spacing w:after="160" w:line="360" w:lineRule="auto"/>
        <w:outlineLvl w:val="1"/>
        <w:rPr>
          <w:rFonts w:asciiTheme="minorBidi" w:hAnsiTheme="minorBidi" w:cstheme="minorBidi"/>
          <w:sz w:val="22"/>
          <w:szCs w:val="22"/>
          <w:u w:val="single"/>
          <w:lang w:bidi="he-IL"/>
        </w:rPr>
      </w:pPr>
      <w:bookmarkStart w:id="51" w:name="_Toc191843287"/>
      <w:r>
        <w:rPr>
          <w:rFonts w:asciiTheme="minorBidi" w:hAnsiTheme="minorBidi" w:cstheme="minorBidi" w:hint="cs"/>
          <w:sz w:val="22"/>
          <w:szCs w:val="22"/>
          <w:u w:val="single"/>
          <w:rtl/>
          <w:lang w:bidi="he-IL"/>
        </w:rPr>
        <w:t>האם</w:t>
      </w:r>
      <w:r w:rsidR="007A2499" w:rsidRPr="002E2807">
        <w:rPr>
          <w:rFonts w:asciiTheme="minorBidi" w:hAnsiTheme="minorBidi" w:cstheme="minorBidi"/>
          <w:sz w:val="22"/>
          <w:szCs w:val="22"/>
          <w:u w:val="single"/>
          <w:rtl/>
          <w:lang w:bidi="he-IL"/>
        </w:rPr>
        <w:t xml:space="preserve"> </w:t>
      </w:r>
      <w:r w:rsidRPr="00851F9D">
        <w:rPr>
          <w:rFonts w:asciiTheme="minorBidi" w:hAnsiTheme="minorBidi" w:cs="Arial"/>
          <w:sz w:val="22"/>
          <w:szCs w:val="22"/>
          <w:u w:val="single"/>
          <w:rtl/>
          <w:lang w:bidi="he-IL"/>
        </w:rPr>
        <w:t>ישנם אזורים בישראל עם ריכוז יוצא דופן של מתקפות טרור בהשוואה לאחרים</w:t>
      </w:r>
      <w:r w:rsidRPr="00AC323D">
        <w:rPr>
          <w:rFonts w:asciiTheme="minorBidi" w:hAnsiTheme="minorBidi" w:cstheme="minorBidi"/>
          <w:sz w:val="22"/>
          <w:szCs w:val="22"/>
          <w:u w:val="single"/>
          <w:rtl/>
          <w:lang w:bidi="he-IL"/>
        </w:rPr>
        <w:t>?</w:t>
      </w:r>
      <w:r>
        <w:rPr>
          <w:rFonts w:asciiTheme="minorBidi" w:hAnsiTheme="minorBidi" w:cstheme="minorBidi"/>
          <w:sz w:val="22"/>
          <w:szCs w:val="22"/>
          <w:u w:val="single"/>
          <w:rtl/>
          <w:lang w:bidi="he-IL"/>
        </w:rPr>
        <w:br/>
      </w:r>
      <w:r w:rsidR="004A12B1" w:rsidRPr="004A12B1">
        <w:rPr>
          <w:rFonts w:asciiTheme="minorBidi" w:hAnsiTheme="minorBidi" w:cs="Arial"/>
          <w:sz w:val="22"/>
          <w:szCs w:val="22"/>
          <w:rtl/>
          <w:lang w:bidi="he-IL"/>
        </w:rPr>
        <w:t>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bookmarkEnd w:id="51"/>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4E73A49F">
            <wp:simplePos x="0" y="0"/>
            <wp:positionH relativeFrom="column">
              <wp:posOffset>119087</wp:posOffset>
            </wp:positionH>
            <wp:positionV relativeFrom="paragraph">
              <wp:posOffset>230602</wp:posOffset>
            </wp:positionV>
            <wp:extent cx="4961890" cy="2994660"/>
            <wp:effectExtent l="0" t="0" r="0" b="0"/>
            <wp:wrapThrough wrapText="bothSides">
              <wp:wrapPolygon edited="0">
                <wp:start x="0" y="0"/>
                <wp:lineTo x="0" y="21435"/>
                <wp:lineTo x="21478" y="21435"/>
                <wp:lineTo x="21478"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15208" name="תמונה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61890"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5C0E0FFA" w:rsidR="007A2499" w:rsidRPr="00E67CAF" w:rsidRDefault="007A2499" w:rsidP="00D210AF">
      <w:pPr>
        <w:pStyle w:val="a8"/>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00162DE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3DD69F8E" w:rsidR="00051B6D" w:rsidRPr="00E67CAF" w:rsidRDefault="007A2499" w:rsidP="00D210AF">
      <w:pPr>
        <w:pStyle w:val="a8"/>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AF7877">
        <w:rPr>
          <w:rFonts w:asciiTheme="minorBidi" w:hAnsiTheme="minorBidi" w:cstheme="minorBidi"/>
          <w:sz w:val="22"/>
          <w:szCs w:val="22"/>
          <w:lang w:bidi="he-IL"/>
        </w:rPr>
        <w:t xml:space="preserve"> </w:t>
      </w:r>
      <w:r w:rsidR="006F20E4">
        <w:rPr>
          <w:rFonts w:asciiTheme="minorBidi" w:hAnsiTheme="minorBidi" w:cstheme="minorBidi" w:hint="cs"/>
          <w:sz w:val="22"/>
          <w:szCs w:val="22"/>
          <w:rtl/>
          <w:lang w:bidi="he-IL"/>
        </w:rPr>
        <w:t>(</w:t>
      </w:r>
      <w:r w:rsidR="006F20E4">
        <w:rPr>
          <w:rFonts w:asciiTheme="minorBidi" w:hAnsiTheme="minorBidi" w:cstheme="minorBidi"/>
          <w:sz w:val="22"/>
          <w:szCs w:val="22"/>
          <w:lang w:bidi="he-IL"/>
        </w:rPr>
        <w:t>Position on common scale</w:t>
      </w:r>
      <w:r w:rsidR="006F20E4">
        <w:rPr>
          <w:rFonts w:asciiTheme="minorBidi" w:hAnsiTheme="minorBidi" w:cstheme="minorBidi" w:hint="cs"/>
          <w:sz w:val="22"/>
          <w:szCs w:val="22"/>
          <w:rtl/>
          <w:lang w:bidi="he-IL"/>
        </w:rPr>
        <w:t>)</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w:t>
      </w:r>
      <w:r w:rsidR="00EF67F9">
        <w:rPr>
          <w:rFonts w:asciiTheme="minorBidi" w:hAnsiTheme="minorBidi" w:cstheme="minorBidi" w:hint="cs"/>
          <w:sz w:val="22"/>
          <w:szCs w:val="22"/>
          <w:rtl/>
          <w:lang w:bidi="he-IL"/>
        </w:rPr>
        <w:t xml:space="preserve"> מייצג את הערים</w:t>
      </w:r>
      <w:r w:rsidR="00D210AF" w:rsidRPr="00E67CAF">
        <w:rPr>
          <w:rFonts w:asciiTheme="minorBidi" w:hAnsiTheme="minorBidi" w:cstheme="minorBidi"/>
          <w:sz w:val="22"/>
          <w:szCs w:val="22"/>
          <w:rtl/>
          <w:lang w:bidi="he-IL"/>
        </w:rPr>
        <w:t xml:space="preserve"> בסדר ממוין לפי כמות הפיגועים בסדר עולה</w:t>
      </w:r>
    </w:p>
    <w:p w14:paraId="3409E81F" w14:textId="15054F41" w:rsidR="003A36FE" w:rsidRPr="00FC2971" w:rsidRDefault="007A2499" w:rsidP="00FC2971">
      <w:pPr>
        <w:pStyle w:val="a8"/>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95556">
        <w:rPr>
          <w:rFonts w:asciiTheme="minorBidi" w:hAnsiTheme="minorBidi" w:cstheme="minorBidi" w:hint="cs"/>
          <w:sz w:val="22"/>
          <w:szCs w:val="22"/>
          <w:rtl/>
          <w:lang w:bidi="he-IL"/>
        </w:rPr>
        <w:t>.</w:t>
      </w:r>
      <w:r w:rsidR="00F44C0A" w:rsidRPr="00E67CAF">
        <w:rPr>
          <w:rFonts w:asciiTheme="minorBidi" w:hAnsiTheme="minorBidi" w:cstheme="minorBidi"/>
          <w:sz w:val="22"/>
          <w:szCs w:val="22"/>
          <w:rtl/>
          <w:lang w:bidi="he-IL"/>
        </w:rPr>
        <w:br/>
      </w:r>
      <w:r w:rsidR="00F95556" w:rsidRPr="00F95556">
        <w:rPr>
          <w:rFonts w:asciiTheme="minorBidi" w:hAnsiTheme="minorBidi" w:cs="Arial"/>
          <w:sz w:val="22"/>
          <w:szCs w:val="22"/>
          <w:rtl/>
          <w:lang w:bidi="he-IL"/>
        </w:rPr>
        <w:t>הערוץ הוויזואלי של אורך העמודות מייצג את התדירות של האירועים, נתון כמותי,</w:t>
      </w:r>
      <w:r w:rsidR="00F95556">
        <w:rPr>
          <w:rFonts w:asciiTheme="minorBidi" w:hAnsiTheme="minorBidi" w:cs="Arial" w:hint="cs"/>
          <w:sz w:val="22"/>
          <w:szCs w:val="22"/>
          <w:rtl/>
          <w:lang w:bidi="he-IL"/>
        </w:rPr>
        <w:t xml:space="preserve"> וממוין לפי הכמות.</w:t>
      </w:r>
    </w:p>
    <w:p w14:paraId="05AAF857" w14:textId="21EA0707" w:rsidR="00EF67F9" w:rsidRPr="00FC2971" w:rsidRDefault="007A2499" w:rsidP="00FC2971">
      <w:pPr>
        <w:pStyle w:val="a8"/>
        <w:numPr>
          <w:ilvl w:val="0"/>
          <w:numId w:val="8"/>
        </w:numPr>
        <w:bidi/>
        <w:spacing w:line="360" w:lineRule="auto"/>
        <w:rPr>
          <w:rFonts w:asciiTheme="minorBidi" w:hAnsiTheme="minorBidi" w:cstheme="minorBidi"/>
          <w:sz w:val="22"/>
          <w:szCs w:val="22"/>
          <w:rtl/>
          <w:lang w:bidi="he-IL"/>
        </w:rPr>
      </w:pPr>
      <w:r w:rsidRPr="00E94C41">
        <w:rPr>
          <w:rFonts w:asciiTheme="minorBidi" w:hAnsiTheme="minorBidi" w:cstheme="minorBidi"/>
          <w:b/>
          <w:bCs/>
          <w:rtl/>
          <w:lang w:bidi="he-IL"/>
        </w:rPr>
        <w:t>אפקטיביות:</w:t>
      </w:r>
      <w:r w:rsidRPr="00E94C41">
        <w:rPr>
          <w:rFonts w:asciiTheme="minorBidi" w:hAnsiTheme="minorBidi" w:cstheme="minorBidi"/>
          <w:sz w:val="22"/>
          <w:szCs w:val="22"/>
          <w:rtl/>
          <w:lang w:bidi="he-IL"/>
        </w:rPr>
        <w:br/>
      </w:r>
      <w:r w:rsidR="00F44C0A" w:rsidRPr="00E94C41">
        <w:rPr>
          <w:rFonts w:asciiTheme="minorBidi" w:hAnsiTheme="minorBidi" w:cstheme="minorBidi"/>
          <w:sz w:val="22"/>
          <w:szCs w:val="22"/>
          <w:rtl/>
          <w:lang w:bidi="he-IL"/>
        </w:rPr>
        <w:t>קל להשוות בין התדירות של הפיגועים בין הערים השונות</w:t>
      </w:r>
      <w:r w:rsidR="00B522A2">
        <w:rPr>
          <w:rFonts w:asciiTheme="minorBidi" w:hAnsiTheme="minorBidi" w:cstheme="minorBidi" w:hint="cs"/>
          <w:sz w:val="22"/>
          <w:szCs w:val="22"/>
          <w:rtl/>
          <w:lang w:bidi="he-IL"/>
        </w:rPr>
        <w:t xml:space="preserve"> באמצעות </w:t>
      </w:r>
      <w:r w:rsidR="00FC2971">
        <w:rPr>
          <w:rFonts w:asciiTheme="minorBidi" w:hAnsiTheme="minorBidi" w:cstheme="minorBidi" w:hint="cs"/>
          <w:sz w:val="22"/>
          <w:szCs w:val="22"/>
          <w:rtl/>
          <w:lang w:bidi="he-IL"/>
        </w:rPr>
        <w:t>שימוש ב</w:t>
      </w:r>
      <w:r w:rsidR="00B522A2">
        <w:rPr>
          <w:rFonts w:asciiTheme="minorBidi" w:hAnsiTheme="minorBidi" w:cstheme="minorBidi" w:hint="cs"/>
          <w:sz w:val="22"/>
          <w:szCs w:val="22"/>
          <w:rtl/>
          <w:lang w:bidi="he-IL"/>
        </w:rPr>
        <w:t xml:space="preserve">ערוצים </w:t>
      </w:r>
      <w:r w:rsidR="00FC2971">
        <w:rPr>
          <w:rFonts w:asciiTheme="minorBidi" w:hAnsiTheme="minorBidi" w:cstheme="minorBidi" w:hint="cs"/>
          <w:sz w:val="22"/>
          <w:szCs w:val="22"/>
          <w:rtl/>
          <w:lang w:bidi="he-IL"/>
        </w:rPr>
        <w:t>יותר אפקטיביי</w:t>
      </w:r>
      <w:r w:rsidR="00FC2971">
        <w:rPr>
          <w:rFonts w:asciiTheme="minorBidi" w:hAnsiTheme="minorBidi" w:cstheme="minorBidi"/>
          <w:sz w:val="22"/>
          <w:szCs w:val="22"/>
          <w:rtl/>
          <w:lang w:bidi="he-IL"/>
        </w:rPr>
        <w:t>ם</w:t>
      </w:r>
      <w:r w:rsidR="00B522A2">
        <w:rPr>
          <w:rFonts w:asciiTheme="minorBidi" w:hAnsiTheme="minorBidi" w:cstheme="minorBidi" w:hint="cs"/>
          <w:sz w:val="22"/>
          <w:szCs w:val="22"/>
          <w:rtl/>
          <w:lang w:bidi="he-IL"/>
        </w:rPr>
        <w:t>.</w:t>
      </w:r>
      <w:r w:rsidR="00FC2971">
        <w:rPr>
          <w:rFonts w:asciiTheme="minorBidi" w:hAnsiTheme="minorBidi" w:cstheme="minorBidi" w:hint="cs"/>
          <w:sz w:val="22"/>
          <w:szCs w:val="22"/>
          <w:rtl/>
          <w:lang w:bidi="he-IL"/>
        </w:rPr>
        <w:t xml:space="preserve"> </w:t>
      </w:r>
      <w:r w:rsidR="00F44C0A" w:rsidRPr="00FC2971">
        <w:rPr>
          <w:rFonts w:asciiTheme="minorBidi" w:hAnsiTheme="minorBidi" w:cstheme="minorBidi"/>
          <w:sz w:val="22"/>
          <w:szCs w:val="22"/>
          <w:rtl/>
          <w:lang w:bidi="he-IL"/>
        </w:rPr>
        <w:t>המיקום של העיר בציר ה-</w:t>
      </w:r>
      <w:r w:rsidR="00F44C0A" w:rsidRPr="00FC2971">
        <w:rPr>
          <w:rFonts w:asciiTheme="minorBidi" w:hAnsiTheme="minorBidi" w:cstheme="minorBidi"/>
          <w:sz w:val="22"/>
          <w:szCs w:val="22"/>
          <w:lang w:bidi="he-IL"/>
        </w:rPr>
        <w:t>y</w:t>
      </w:r>
      <w:r w:rsidR="00F44C0A" w:rsidRPr="00FC2971">
        <w:rPr>
          <w:rFonts w:asciiTheme="minorBidi" w:hAnsiTheme="minorBidi" w:cstheme="minorBidi"/>
          <w:sz w:val="22"/>
          <w:szCs w:val="22"/>
          <w:rtl/>
          <w:lang w:bidi="he-IL"/>
        </w:rPr>
        <w:t xml:space="preserve"> עוזר </w:t>
      </w:r>
      <w:r w:rsidR="00B55F38" w:rsidRPr="00FC2971">
        <w:rPr>
          <w:rFonts w:asciiTheme="minorBidi" w:hAnsiTheme="minorBidi" w:cstheme="minorBidi"/>
          <w:sz w:val="22"/>
          <w:szCs w:val="22"/>
          <w:rtl/>
          <w:lang w:bidi="he-IL"/>
        </w:rPr>
        <w:t xml:space="preserve">לעין </w:t>
      </w:r>
      <w:r w:rsidR="00F44C0A" w:rsidRPr="00FC2971">
        <w:rPr>
          <w:rFonts w:asciiTheme="minorBidi" w:hAnsiTheme="minorBidi" w:cstheme="minorBidi"/>
          <w:sz w:val="22"/>
          <w:szCs w:val="22"/>
          <w:rtl/>
          <w:lang w:bidi="he-IL"/>
        </w:rPr>
        <w:t xml:space="preserve">לזהות את </w:t>
      </w:r>
      <w:r w:rsidR="004D04B2" w:rsidRPr="00FC2971">
        <w:rPr>
          <w:rFonts w:asciiTheme="minorBidi" w:hAnsiTheme="minorBidi" w:cstheme="minorBidi"/>
          <w:sz w:val="22"/>
          <w:szCs w:val="22"/>
          <w:rtl/>
          <w:lang w:bidi="he-IL"/>
        </w:rPr>
        <w:t>הגדלים של תדירות הפיגועים</w:t>
      </w:r>
      <w:r w:rsidR="00B522A2" w:rsidRPr="00FC2971">
        <w:rPr>
          <w:rFonts w:asciiTheme="minorBidi" w:hAnsiTheme="minorBidi" w:cstheme="minorBidi" w:hint="cs"/>
          <w:sz w:val="22"/>
          <w:szCs w:val="22"/>
          <w:rtl/>
          <w:lang w:bidi="he-IL"/>
        </w:rPr>
        <w:t xml:space="preserve">. </w:t>
      </w:r>
      <w:r w:rsidR="004D04B2" w:rsidRPr="00FC2971">
        <w:rPr>
          <w:rFonts w:asciiTheme="minorBidi" w:hAnsiTheme="minorBidi" w:cstheme="minorBidi"/>
          <w:sz w:val="22"/>
          <w:szCs w:val="22"/>
          <w:rtl/>
          <w:lang w:bidi="he-IL"/>
        </w:rPr>
        <w:t>קווים מקווקוים שיוצאים מציר ה-</w:t>
      </w:r>
      <w:r w:rsidR="004D04B2" w:rsidRPr="00FC2971">
        <w:rPr>
          <w:rFonts w:asciiTheme="minorBidi" w:hAnsiTheme="minorBidi" w:cstheme="minorBidi"/>
          <w:sz w:val="22"/>
          <w:szCs w:val="22"/>
          <w:lang w:bidi="he-IL"/>
        </w:rPr>
        <w:t>x</w:t>
      </w:r>
      <w:r w:rsidR="004D04B2" w:rsidRPr="00FC2971">
        <w:rPr>
          <w:rFonts w:asciiTheme="minorBidi" w:hAnsiTheme="minorBidi" w:cstheme="minorBidi"/>
          <w:sz w:val="22"/>
          <w:szCs w:val="22"/>
          <w:rtl/>
          <w:lang w:bidi="he-IL"/>
        </w:rPr>
        <w:t xml:space="preserve"> שעוזרים להעריך את הכמות של כל עיר</w:t>
      </w:r>
      <w:r w:rsidR="00B522A2" w:rsidRPr="00FC2971">
        <w:rPr>
          <w:rFonts w:asciiTheme="minorBidi" w:hAnsiTheme="minorBidi" w:cstheme="minorBidi" w:hint="cs"/>
          <w:sz w:val="22"/>
          <w:szCs w:val="22"/>
          <w:rtl/>
          <w:lang w:bidi="he-IL"/>
        </w:rPr>
        <w:t xml:space="preserve">. </w:t>
      </w:r>
      <w:r w:rsidR="00F95556" w:rsidRPr="00FC2971">
        <w:rPr>
          <w:rFonts w:asciiTheme="minorBidi" w:hAnsiTheme="minorBidi" w:cstheme="minorBidi"/>
          <w:sz w:val="22"/>
          <w:szCs w:val="22"/>
          <w:rtl/>
          <w:lang w:bidi="he-IL"/>
        </w:rPr>
        <w:t>בנוסף, סידור הערים לפי תדירות האירועים בסדר יורד מאפשר להבליט את הערים עם המספר הגבוה ביותר של אירועים, כמו ירושלים הממוקמת בראש הרשימה, ומשפר את יכולת ההבנה וההשוואה של הנתונים</w:t>
      </w:r>
      <w:r w:rsidR="00F95556" w:rsidRPr="00FC2971">
        <w:rPr>
          <w:rFonts w:asciiTheme="minorBidi" w:hAnsiTheme="minorBidi" w:cstheme="minorBidi"/>
          <w:sz w:val="22"/>
          <w:szCs w:val="22"/>
          <w:lang w:bidi="he-IL"/>
        </w:rPr>
        <w:t>.</w:t>
      </w:r>
    </w:p>
    <w:p w14:paraId="79311F48" w14:textId="77777777" w:rsidR="00EF67F9" w:rsidRDefault="00EF67F9" w:rsidP="00EF67F9">
      <w:pPr>
        <w:pStyle w:val="a8"/>
        <w:bidi/>
        <w:spacing w:after="160" w:line="259" w:lineRule="auto"/>
        <w:rPr>
          <w:rFonts w:asciiTheme="minorBidi" w:hAnsiTheme="minorBidi" w:cstheme="minorBidi"/>
          <w:rtl/>
          <w:lang w:bidi="he-IL"/>
        </w:rPr>
      </w:pPr>
    </w:p>
    <w:p w14:paraId="05F8E224" w14:textId="77777777" w:rsidR="00EF67F9" w:rsidRDefault="00EF67F9" w:rsidP="00EF67F9">
      <w:pPr>
        <w:pStyle w:val="a8"/>
        <w:bidi/>
        <w:spacing w:after="160" w:line="259" w:lineRule="auto"/>
        <w:rPr>
          <w:rFonts w:asciiTheme="minorBidi" w:hAnsiTheme="minorBidi" w:cstheme="minorBidi"/>
          <w:rtl/>
          <w:lang w:bidi="he-IL"/>
        </w:rPr>
      </w:pPr>
    </w:p>
    <w:p w14:paraId="1FA3F4DF" w14:textId="77777777" w:rsidR="00FC2971" w:rsidRDefault="00FC2971" w:rsidP="00701547">
      <w:pPr>
        <w:bidi/>
        <w:spacing w:after="160" w:line="259" w:lineRule="auto"/>
        <w:rPr>
          <w:rFonts w:asciiTheme="minorBidi" w:hAnsiTheme="minorBidi" w:cstheme="minorBidi"/>
          <w:b/>
          <w:bCs/>
          <w:u w:val="single"/>
          <w:rtl/>
          <w:lang w:bidi="he-IL"/>
        </w:rPr>
      </w:pPr>
    </w:p>
    <w:p w14:paraId="38F766F2" w14:textId="2A1C6D90" w:rsidR="004C5DC3" w:rsidRDefault="003D428A" w:rsidP="00FC2971">
      <w:pPr>
        <w:bidi/>
        <w:spacing w:after="160" w:line="259" w:lineRule="auto"/>
        <w:rPr>
          <w:rFonts w:asciiTheme="minorBidi" w:hAnsiTheme="minorBidi" w:cstheme="minorBidi"/>
          <w:b/>
          <w:bCs/>
          <w:u w:val="single"/>
          <w:lang w:bidi="he-IL"/>
        </w:rPr>
      </w:pPr>
      <w:r w:rsidRPr="00C71608">
        <w:rPr>
          <w:rFonts w:asciiTheme="minorBidi" w:hAnsiTheme="minorBidi" w:cstheme="minorBidi"/>
          <w:b/>
          <w:bCs/>
          <w:u w:val="single"/>
          <w:rtl/>
          <w:lang w:bidi="he-IL"/>
        </w:rPr>
        <w:lastRenderedPageBreak/>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74BF46B0" w14:textId="631E1D0E" w:rsidR="00616CAE" w:rsidRPr="00C71608" w:rsidRDefault="00616CAE" w:rsidP="00616CAE">
      <w:pPr>
        <w:bidi/>
        <w:spacing w:after="160" w:line="259" w:lineRule="auto"/>
        <w:rPr>
          <w:rFonts w:asciiTheme="minorBidi" w:hAnsiTheme="minorBidi" w:cstheme="minorBidi"/>
          <w:u w:val="single"/>
          <w:rtl/>
          <w:lang w:bidi="he-IL"/>
        </w:rPr>
      </w:pPr>
      <w:r w:rsidRPr="00616CAE">
        <w:rPr>
          <w:rFonts w:asciiTheme="minorBidi" w:hAnsiTheme="minorBidi" w:cs="Arial"/>
          <w:noProof/>
          <w:u w:val="single"/>
          <w:rtl/>
          <w:lang w:bidi="he-IL"/>
        </w:rPr>
        <w:drawing>
          <wp:anchor distT="0" distB="0" distL="114300" distR="114300" simplePos="0" relativeHeight="251693056" behindDoc="0" locked="0" layoutInCell="1" allowOverlap="1" wp14:anchorId="69FE52BC" wp14:editId="34E9D467">
            <wp:simplePos x="0" y="0"/>
            <wp:positionH relativeFrom="column">
              <wp:posOffset>-690880</wp:posOffset>
            </wp:positionH>
            <wp:positionV relativeFrom="paragraph">
              <wp:posOffset>283845</wp:posOffset>
            </wp:positionV>
            <wp:extent cx="3049905" cy="5676900"/>
            <wp:effectExtent l="0" t="0" r="0" b="0"/>
            <wp:wrapThrough wrapText="bothSides">
              <wp:wrapPolygon edited="0">
                <wp:start x="0" y="0"/>
                <wp:lineTo x="0" y="21528"/>
                <wp:lineTo x="21452" y="21528"/>
                <wp:lineTo x="21452" y="0"/>
                <wp:lineTo x="0" y="0"/>
              </wp:wrapPolygon>
            </wp:wrapThrough>
            <wp:docPr id="17941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8011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9905" cy="5676900"/>
                    </a:xfrm>
                    <a:prstGeom prst="rect">
                      <a:avLst/>
                    </a:prstGeom>
                  </pic:spPr>
                </pic:pic>
              </a:graphicData>
            </a:graphic>
            <wp14:sizeRelH relativeFrom="page">
              <wp14:pctWidth>0</wp14:pctWidth>
            </wp14:sizeRelH>
            <wp14:sizeRelV relativeFrom="page">
              <wp14:pctHeight>0</wp14:pctHeight>
            </wp14:sizeRelV>
          </wp:anchor>
        </w:drawing>
      </w:r>
    </w:p>
    <w:p w14:paraId="5F57ECAA" w14:textId="21CDAD19" w:rsidR="004C5DC3" w:rsidRDefault="004C5DC3" w:rsidP="004C5DC3">
      <w:pPr>
        <w:pStyle w:val="a8"/>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709C3344" w14:textId="7C98F411" w:rsidR="00AE2C5C" w:rsidRPr="00C6300E" w:rsidRDefault="004C5DC3" w:rsidP="00C6300E">
      <w:pPr>
        <w:pStyle w:val="a8"/>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w:t>
      </w:r>
      <w:r w:rsidR="00C161C1">
        <w:rPr>
          <w:rFonts w:asciiTheme="minorBidi" w:hAnsiTheme="minorBidi" w:cstheme="minorBidi" w:hint="cs"/>
          <w:sz w:val="22"/>
          <w:szCs w:val="22"/>
          <w:rtl/>
          <w:lang w:bidi="he-IL"/>
        </w:rPr>
        <w:t>הרוויה</w:t>
      </w:r>
      <w:r w:rsidRPr="002E2807">
        <w:rPr>
          <w:rFonts w:asciiTheme="minorBidi" w:hAnsiTheme="minorBidi" w:cstheme="minorBidi"/>
          <w:sz w:val="22"/>
          <w:szCs w:val="22"/>
          <w:rtl/>
          <w:lang w:bidi="he-IL"/>
        </w:rPr>
        <w:t xml:space="preserve">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w:t>
      </w:r>
      <w:r w:rsidR="00162DEF" w:rsidRPr="00162DEF">
        <w:rPr>
          <w:rFonts w:asciiTheme="minorBidi" w:hAnsiTheme="minorBidi" w:cs="Arial"/>
          <w:sz w:val="22"/>
          <w:szCs w:val="22"/>
          <w:rtl/>
          <w:lang w:bidi="he-IL"/>
        </w:rPr>
        <w:t>משמש לייצוג רוחב אזורי החום, כאשר אזורים גדולים יותר מצביעים על אזורי התפשטות רחבים של אירועים.</w:t>
      </w:r>
    </w:p>
    <w:p w14:paraId="03AB9AFB" w14:textId="6C2D15D1" w:rsidR="004C5DC3" w:rsidRDefault="004C5DC3" w:rsidP="00C161C1">
      <w:pPr>
        <w:pStyle w:val="a8"/>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 xml:space="preserve">הגרף מתאים לנתונים, שני תכונות כמותיות(קו אורך ורוחב) שמייצגות את הצירים ותכונה כמותית(תדירות התקיפות) שמייצגת את </w:t>
      </w:r>
      <w:r w:rsidR="00C161C1">
        <w:rPr>
          <w:rFonts w:asciiTheme="minorBidi" w:hAnsiTheme="minorBidi" w:cstheme="minorBidi" w:hint="cs"/>
          <w:sz w:val="22"/>
          <w:szCs w:val="22"/>
          <w:rtl/>
          <w:lang w:bidi="he-IL"/>
        </w:rPr>
        <w:t>הרוויה</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 xml:space="preserve">יזואלי של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מתאים והוא מייצג את תדירות התקיפות לפי הרוויה</w:t>
      </w:r>
    </w:p>
    <w:p w14:paraId="18124620" w14:textId="77777777" w:rsidR="00826087" w:rsidRPr="00826087" w:rsidRDefault="004C5DC3" w:rsidP="004C5DC3">
      <w:pPr>
        <w:pStyle w:val="a8"/>
        <w:numPr>
          <w:ilvl w:val="0"/>
          <w:numId w:val="8"/>
        </w:numPr>
        <w:bidi/>
        <w:spacing w:line="360" w:lineRule="auto"/>
        <w:rPr>
          <w:rFonts w:ascii="Segoe UI Semibold" w:hAnsi="Segoe UI Semibold" w:cs="Segoe UI Semibold"/>
          <w:b/>
          <w:bCs/>
          <w:sz w:val="20"/>
          <w:szCs w:val="20"/>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 xml:space="preserve">בחירת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 xml:space="preserve">בתור </w:t>
      </w:r>
      <w:r w:rsidR="00C161C1">
        <w:rPr>
          <w:rFonts w:asciiTheme="minorBidi" w:hAnsiTheme="minorBidi" w:cstheme="minorBidi" w:hint="cs"/>
          <w:sz w:val="22"/>
          <w:szCs w:val="22"/>
          <w:rtl/>
          <w:lang w:bidi="he-IL"/>
        </w:rPr>
        <w:t>הרוויה הכהה</w:t>
      </w:r>
      <w:r w:rsidR="00645069" w:rsidRPr="002E2807">
        <w:rPr>
          <w:rFonts w:asciiTheme="minorBidi" w:hAnsiTheme="minorBidi" w:cstheme="minorBidi"/>
          <w:sz w:val="22"/>
          <w:szCs w:val="22"/>
          <w:rtl/>
          <w:lang w:bidi="he-IL"/>
        </w:rPr>
        <w:t xml:space="preserve"> לאזור שבו יש הרבה פיגועים מושכת את העין לעומת האזורים עם </w:t>
      </w:r>
      <w:r w:rsidR="00C161C1">
        <w:rPr>
          <w:rFonts w:asciiTheme="minorBidi" w:hAnsiTheme="minorBidi" w:cstheme="minorBidi" w:hint="cs"/>
          <w:sz w:val="22"/>
          <w:szCs w:val="22"/>
          <w:rtl/>
          <w:lang w:bidi="he-IL"/>
        </w:rPr>
        <w:t>הרוויה הבהירה</w:t>
      </w:r>
      <w:r w:rsidR="00645069" w:rsidRPr="002E2807">
        <w:rPr>
          <w:rFonts w:asciiTheme="minorBidi" w:hAnsiTheme="minorBidi" w:cstheme="minorBidi"/>
          <w:sz w:val="22"/>
          <w:szCs w:val="22"/>
          <w:rtl/>
          <w:lang w:bidi="he-IL"/>
        </w:rPr>
        <w:t xml:space="preserve">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p>
    <w:p w14:paraId="69653552" w14:textId="64CA7BB0" w:rsidR="004C5DC3" w:rsidRPr="00826087" w:rsidRDefault="00826087" w:rsidP="00826087">
      <w:pPr>
        <w:pStyle w:val="a8"/>
        <w:numPr>
          <w:ilvl w:val="0"/>
          <w:numId w:val="8"/>
        </w:numPr>
        <w:bidi/>
        <w:spacing w:line="360" w:lineRule="auto"/>
        <w:rPr>
          <w:u w:val="single"/>
          <w:rtl/>
          <w:lang w:bidi="he-IL"/>
        </w:rPr>
      </w:pPr>
      <w:r w:rsidRPr="00826087">
        <w:rPr>
          <w:rFonts w:asciiTheme="minorBidi" w:hAnsiTheme="minorBidi" w:cstheme="minorBidi" w:hint="cs"/>
          <w:b/>
          <w:bCs/>
          <w:u w:val="single"/>
          <w:rtl/>
          <w:lang w:bidi="he-IL"/>
        </w:rPr>
        <w:t>הצעה לשיפור:</w:t>
      </w:r>
      <w:r>
        <w:rPr>
          <w:rFonts w:hint="cs"/>
          <w:u w:val="single"/>
          <w:rtl/>
          <w:lang w:bidi="he-IL"/>
        </w:rPr>
        <w:t xml:space="preserve"> </w:t>
      </w:r>
      <w:r w:rsidRPr="00826087">
        <w:rPr>
          <w:rFonts w:asciiTheme="minorBidi" w:hAnsiTheme="minorBidi" w:cstheme="minorBidi"/>
          <w:rtl/>
          <w:lang w:bidi="he-IL"/>
        </w:rPr>
        <w:t xml:space="preserve">המיקום המרחבי הוא הערוץ היעיל ביותר עבור נתונים גיאוגרפיים, ומאפשר זיהוי </w:t>
      </w:r>
      <w:proofErr w:type="spellStart"/>
      <w:r w:rsidRPr="00826087">
        <w:rPr>
          <w:rFonts w:asciiTheme="minorBidi" w:hAnsiTheme="minorBidi" w:cstheme="minorBidi"/>
          <w:rtl/>
          <w:lang w:bidi="he-IL"/>
        </w:rPr>
        <w:t>מיידי</w:t>
      </w:r>
      <w:proofErr w:type="spellEnd"/>
      <w:r w:rsidRPr="00826087">
        <w:rPr>
          <w:rFonts w:asciiTheme="minorBidi" w:hAnsiTheme="minorBidi" w:cstheme="minorBidi"/>
          <w:rtl/>
          <w:lang w:bidi="he-IL"/>
        </w:rPr>
        <w:t xml:space="preserve"> של מיקום האירועים. בנוסף, הצבעים מסודרים באופן טבעי (גוונים בהירים מייצגים צפיפות נמוכה וכהים צפיפות גבוהה), מה שמקל על הבנת רמות הצפיפות. השילוב בין גווני הצבעים לתוויות הערים משפר את הנראות ומאפשר הבחנה קלה בין רמות צפיפות שונות, תוך זיהוי מוקדים מרכזיים כמו ירושלים ושדרות. השוני הברור בין גווני הצבעים תורם ליכולת הבחנה חדה בין אזורים צפופים יותר ופחות, ותוויות הערים מספקות הקשר ברור, המקל על הבנת מיקומי המוקדים ומידע הקשור בהם.</w:t>
      </w:r>
      <w:r w:rsidR="00645069" w:rsidRPr="00826087">
        <w:rPr>
          <w:u w:val="single"/>
          <w:rtl/>
          <w:lang w:bidi="he-IL"/>
        </w:rPr>
        <w:br/>
      </w:r>
    </w:p>
    <w:p w14:paraId="63F1F3E7" w14:textId="27F8B568" w:rsidR="005F3EBF" w:rsidRDefault="005F3EBF">
      <w:pPr>
        <w:rPr>
          <w:lang w:bidi="he-IL"/>
        </w:rPr>
      </w:pPr>
    </w:p>
    <w:tbl>
      <w:tblPr>
        <w:tblStyle w:val="5-2"/>
        <w:bidiVisual/>
        <w:tblW w:w="10091" w:type="dxa"/>
        <w:tblInd w:w="-431" w:type="dxa"/>
        <w:tblLook w:val="04A0" w:firstRow="1" w:lastRow="0" w:firstColumn="1" w:lastColumn="0" w:noHBand="0" w:noVBand="1"/>
      </w:tblPr>
      <w:tblGrid>
        <w:gridCol w:w="1701"/>
        <w:gridCol w:w="4195"/>
        <w:gridCol w:w="4195"/>
      </w:tblGrid>
      <w:tr w:rsidR="00937D5B" w:rsidRPr="0088797A" w14:paraId="3A359A5E" w14:textId="77777777" w:rsidTr="00937D5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1" w:type="dxa"/>
          </w:tcPr>
          <w:p w14:paraId="16147C45" w14:textId="77777777" w:rsidR="007A1E0D" w:rsidRPr="0088797A" w:rsidRDefault="007A1E0D" w:rsidP="00760469">
            <w:pPr>
              <w:pStyle w:val="a8"/>
              <w:spacing w:after="160" w:line="360" w:lineRule="auto"/>
              <w:ind w:left="714"/>
              <w:jc w:val="center"/>
              <w:rPr>
                <w:rFonts w:asciiTheme="minorBidi" w:hAnsiTheme="minorBidi" w:cstheme="minorBidi"/>
                <w:sz w:val="22"/>
                <w:szCs w:val="22"/>
                <w:rtl/>
              </w:rPr>
            </w:pPr>
          </w:p>
        </w:tc>
        <w:tc>
          <w:tcPr>
            <w:tcW w:w="4195" w:type="dxa"/>
          </w:tcPr>
          <w:p w14:paraId="2AF012DF" w14:textId="0046C12D" w:rsidR="007A1E0D" w:rsidRPr="0088797A" w:rsidRDefault="007A1E0D" w:rsidP="00452C15">
            <w:pPr>
              <w:pStyle w:val="a8"/>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4195" w:type="dxa"/>
          </w:tcPr>
          <w:p w14:paraId="5710CA81" w14:textId="4C50B0B7" w:rsidR="007A1E0D" w:rsidRPr="0088797A" w:rsidRDefault="007A1E0D" w:rsidP="00452C15">
            <w:pPr>
              <w:pStyle w:val="a8"/>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937D5B" w:rsidRPr="0088797A" w14:paraId="5AD46440" w14:textId="77777777" w:rsidTr="00937D5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701" w:type="dxa"/>
            <w:hideMark/>
          </w:tcPr>
          <w:p w14:paraId="3B2923CB" w14:textId="77777777" w:rsidR="00FC2E98" w:rsidRPr="0088797A" w:rsidRDefault="00FC2E98" w:rsidP="00760469">
            <w:pPr>
              <w:pStyle w:val="a8"/>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760469">
            <w:pPr>
              <w:pStyle w:val="a8"/>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4195" w:type="dxa"/>
          </w:tcPr>
          <w:p w14:paraId="0FCB6D7F" w14:textId="77777777" w:rsidR="00FC2E98" w:rsidRPr="0088797A" w:rsidRDefault="00FC2E98" w:rsidP="00FC2E98">
            <w:pPr>
              <w:pStyle w:val="a8"/>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8"/>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760469">
            <w:pPr>
              <w:pStyle w:val="a8"/>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4195" w:type="dxa"/>
            <w:hideMark/>
          </w:tcPr>
          <w:p w14:paraId="1700414B" w14:textId="77777777" w:rsidR="00FC2E98" w:rsidRPr="0088797A" w:rsidRDefault="00FC2E98" w:rsidP="00FC2E98">
            <w:pPr>
              <w:pStyle w:val="a8"/>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1821591A" w:rsidR="007A1E0D" w:rsidRPr="0088797A" w:rsidRDefault="007A1E0D" w:rsidP="00FC2E98">
            <w:pPr>
              <w:pStyle w:val="a8"/>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 xml:space="preserve">זיהוי מהיר בעזרת </w:t>
            </w:r>
            <w:r w:rsidR="00C161C1">
              <w:rPr>
                <w:rFonts w:asciiTheme="minorBidi" w:hAnsiTheme="minorBidi" w:cstheme="minorBidi" w:hint="cs"/>
                <w:sz w:val="22"/>
                <w:szCs w:val="22"/>
                <w:rtl/>
                <w:lang w:bidi="he-IL"/>
              </w:rPr>
              <w:t>הרוויה</w:t>
            </w:r>
            <w:r w:rsidR="00E31145" w:rsidRPr="0088797A">
              <w:rPr>
                <w:rFonts w:asciiTheme="minorBidi" w:hAnsiTheme="minorBidi" w:cstheme="minorBidi"/>
                <w:sz w:val="22"/>
                <w:szCs w:val="22"/>
                <w:rtl/>
                <w:lang w:bidi="he-IL"/>
              </w:rPr>
              <w:t xml:space="preserve"> של מקומות שבהם יש הרבה פיגועים.</w:t>
            </w:r>
          </w:p>
        </w:tc>
      </w:tr>
      <w:tr w:rsidR="00937D5B" w:rsidRPr="0088797A" w14:paraId="1D36718D" w14:textId="77777777" w:rsidTr="00937D5B">
        <w:trPr>
          <w:trHeight w:val="3767"/>
        </w:trPr>
        <w:tc>
          <w:tcPr>
            <w:cnfStyle w:val="001000000000" w:firstRow="0" w:lastRow="0" w:firstColumn="1" w:lastColumn="0" w:oddVBand="0" w:evenVBand="0" w:oddHBand="0" w:evenHBand="0" w:firstRowFirstColumn="0" w:firstRowLastColumn="0" w:lastRowFirstColumn="0" w:lastRowLastColumn="0"/>
            <w:tcW w:w="1701" w:type="dxa"/>
            <w:hideMark/>
          </w:tcPr>
          <w:p w14:paraId="66B78F4A" w14:textId="0D282474" w:rsidR="007A1E0D" w:rsidRPr="0088797A" w:rsidRDefault="00FC2E98" w:rsidP="00760469">
            <w:pPr>
              <w:pStyle w:val="a8"/>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760469">
            <w:pPr>
              <w:pStyle w:val="a8"/>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760469">
            <w:pPr>
              <w:pStyle w:val="a8"/>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760469">
            <w:pPr>
              <w:pStyle w:val="a8"/>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760469">
            <w:pPr>
              <w:pStyle w:val="a8"/>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760469">
            <w:pPr>
              <w:pStyle w:val="a8"/>
              <w:spacing w:after="160" w:line="360" w:lineRule="auto"/>
              <w:ind w:left="714"/>
              <w:jc w:val="center"/>
              <w:rPr>
                <w:rFonts w:asciiTheme="minorBidi" w:hAnsiTheme="minorBidi" w:cstheme="minorBidi"/>
                <w:sz w:val="22"/>
                <w:szCs w:val="22"/>
                <w:rtl/>
                <w:lang w:bidi="he-IL"/>
              </w:rPr>
            </w:pPr>
          </w:p>
        </w:tc>
        <w:tc>
          <w:tcPr>
            <w:tcW w:w="4195" w:type="dxa"/>
          </w:tcPr>
          <w:p w14:paraId="1256FE85" w14:textId="77777777" w:rsidR="00FC2E98" w:rsidRPr="0088797A" w:rsidRDefault="00FC2E98" w:rsidP="00FC2E98">
            <w:pPr>
              <w:pStyle w:val="a8"/>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8"/>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4195" w:type="dxa"/>
            <w:hideMark/>
          </w:tcPr>
          <w:p w14:paraId="3FE6F5A7" w14:textId="77777777" w:rsidR="00FC2E98" w:rsidRPr="0088797A" w:rsidRDefault="00FC2E98" w:rsidP="00FC2E98">
            <w:pPr>
              <w:pStyle w:val="a8"/>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8"/>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8"/>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8"/>
        <w:bidi/>
        <w:spacing w:after="160" w:line="360" w:lineRule="auto"/>
        <w:ind w:left="714"/>
        <w:rPr>
          <w:u w:val="single"/>
          <w:rtl/>
          <w:lang w:bidi="he-IL"/>
        </w:rPr>
      </w:pPr>
    </w:p>
    <w:p w14:paraId="2AB9134C" w14:textId="77777777" w:rsidR="007A1E0D" w:rsidRPr="0088797A" w:rsidRDefault="007A1E0D" w:rsidP="007A1E0D">
      <w:pPr>
        <w:pStyle w:val="a8"/>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13B120B3" w14:textId="77777777" w:rsidR="004A12B1" w:rsidRDefault="00B55F38" w:rsidP="00122A1F">
      <w:pPr>
        <w:pStyle w:val="a8"/>
        <w:numPr>
          <w:ilvl w:val="0"/>
          <w:numId w:val="7"/>
        </w:numPr>
        <w:bidi/>
        <w:spacing w:line="360" w:lineRule="auto"/>
        <w:outlineLvl w:val="1"/>
        <w:rPr>
          <w:rFonts w:asciiTheme="minorBidi" w:hAnsiTheme="minorBidi" w:cstheme="minorBidi"/>
          <w:u w:val="single"/>
          <w:lang w:bidi="he-IL"/>
        </w:rPr>
      </w:pPr>
      <w:bookmarkStart w:id="52" w:name="_Toc191843288"/>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bookmarkEnd w:id="52"/>
    </w:p>
    <w:p w14:paraId="7678BD8B" w14:textId="417A80EF" w:rsidR="00B55F38" w:rsidRPr="004A12B1" w:rsidRDefault="004A12B1" w:rsidP="004A12B1">
      <w:pPr>
        <w:pStyle w:val="a8"/>
        <w:bidi/>
        <w:spacing w:line="360" w:lineRule="auto"/>
        <w:ind w:left="1080"/>
        <w:rPr>
          <w:rFonts w:asciiTheme="minorBidi" w:hAnsiTheme="minorBidi" w:cstheme="minorBidi"/>
          <w:u w:val="single"/>
          <w:lang w:bidi="he-IL"/>
        </w:rPr>
      </w:pPr>
      <w:r w:rsidRPr="004A12B1">
        <w:rPr>
          <w:rFonts w:asciiTheme="minorBidi" w:hAnsiTheme="minorBidi" w:cs="Arial"/>
          <w:sz w:val="22"/>
          <w:szCs w:val="22"/>
          <w:rtl/>
          <w:lang w:bidi="he-IL"/>
        </w:rPr>
        <w:t>המטרה המרכזית של ניתוח הקורלציה היא לזהות קשרים בין המשתנים: מספר המחבלים (</w:t>
      </w:r>
      <w:r w:rsidRPr="004A12B1">
        <w:rPr>
          <w:rFonts w:asciiTheme="minorBidi" w:hAnsiTheme="minorBidi" w:cstheme="minorBidi"/>
          <w:sz w:val="22"/>
          <w:szCs w:val="22"/>
        </w:rPr>
        <w:t>Terrorists</w:t>
      </w:r>
      <w:r w:rsidRPr="004A12B1">
        <w:rPr>
          <w:rFonts w:asciiTheme="minorBidi" w:hAnsiTheme="minorBidi" w:cs="Arial"/>
          <w:sz w:val="22"/>
          <w:szCs w:val="22"/>
          <w:rtl/>
          <w:lang w:bidi="he-IL"/>
        </w:rPr>
        <w:t>), מספר ההרוגים (</w:t>
      </w:r>
      <w:r w:rsidRPr="004A12B1">
        <w:rPr>
          <w:rFonts w:asciiTheme="minorBidi" w:hAnsiTheme="minorBidi" w:cstheme="minorBidi"/>
          <w:sz w:val="22"/>
          <w:szCs w:val="22"/>
        </w:rPr>
        <w:t>Deaths</w:t>
      </w:r>
      <w:r w:rsidRPr="004A12B1">
        <w:rPr>
          <w:rFonts w:asciiTheme="minorBidi" w:hAnsiTheme="minorBidi" w:cs="Arial"/>
          <w:sz w:val="22"/>
          <w:szCs w:val="22"/>
          <w:rtl/>
          <w:lang w:bidi="he-IL"/>
        </w:rPr>
        <w:t>), ומספר הפצועים (</w:t>
      </w:r>
      <w:r w:rsidRPr="004A12B1">
        <w:rPr>
          <w:rFonts w:asciiTheme="minorBidi" w:hAnsiTheme="minorBidi" w:cstheme="minorBidi"/>
          <w:sz w:val="22"/>
          <w:szCs w:val="22"/>
        </w:rPr>
        <w:t>Injuries</w:t>
      </w:r>
      <w:r w:rsidRPr="004A12B1">
        <w:rPr>
          <w:rFonts w:asciiTheme="minorBidi" w:hAnsiTheme="minorBidi" w:cs="Arial"/>
          <w:sz w:val="22"/>
          <w:szCs w:val="22"/>
          <w:rtl/>
          <w:lang w:bidi="he-IL"/>
        </w:rPr>
        <w:t>). ניתוח זה מאפשר להבין האם קיים קשר ליניארי בין היקף האירוע (מספר המחבלים) לבין התוצאה האנושית (הרוגים ופצועים).</w:t>
      </w: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6A15A6E6">
            <wp:simplePos x="0" y="0"/>
            <wp:positionH relativeFrom="column">
              <wp:posOffset>452755</wp:posOffset>
            </wp:positionH>
            <wp:positionV relativeFrom="paragraph">
              <wp:posOffset>58420</wp:posOffset>
            </wp:positionV>
            <wp:extent cx="3444875" cy="2894965"/>
            <wp:effectExtent l="0" t="0" r="3175" b="635"/>
            <wp:wrapThrough wrapText="bothSides">
              <wp:wrapPolygon edited="0">
                <wp:start x="0" y="0"/>
                <wp:lineTo x="0" y="21463"/>
                <wp:lineTo x="21500" y="21463"/>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44875" cy="289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7513C876" w:rsidR="005C162B" w:rsidRDefault="005C162B" w:rsidP="005C162B">
      <w:pPr>
        <w:pStyle w:val="a8"/>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r w:rsidR="00136087">
        <w:rPr>
          <w:rFonts w:asciiTheme="minorBidi" w:hAnsiTheme="minorBidi" w:cstheme="minorBidi" w:hint="cs"/>
          <w:sz w:val="22"/>
          <w:szCs w:val="22"/>
          <w:rtl/>
          <w:lang w:bidi="he-IL"/>
        </w:rPr>
        <w:t>.</w:t>
      </w:r>
    </w:p>
    <w:p w14:paraId="17C5BE33" w14:textId="77777777" w:rsidR="00136087" w:rsidRDefault="00136087" w:rsidP="00136087">
      <w:pPr>
        <w:pStyle w:val="a8"/>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p>
    <w:p w14:paraId="42DD9998" w14:textId="2BE5539F" w:rsidR="00136087" w:rsidRDefault="00136087" w:rsidP="00136087">
      <w:pPr>
        <w:pStyle w:val="a8"/>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sz w:val="22"/>
          <w:szCs w:val="22"/>
          <w:rtl/>
          <w:lang w:bidi="he-IL"/>
        </w:rPr>
        <w:t>ריבועים</w:t>
      </w:r>
      <w:r>
        <w:rPr>
          <w:rFonts w:asciiTheme="minorBidi" w:hAnsiTheme="minorBidi" w:cstheme="minorBidi" w:hint="cs"/>
          <w:sz w:val="22"/>
          <w:szCs w:val="22"/>
          <w:rtl/>
          <w:lang w:bidi="he-IL"/>
        </w:rPr>
        <w:t xml:space="preserve"> -</w:t>
      </w:r>
      <w:r w:rsidRPr="00136087">
        <w:rPr>
          <w:rFonts w:asciiTheme="minorBidi" w:hAnsiTheme="minorBidi" w:cstheme="minorBidi"/>
          <w:sz w:val="22"/>
          <w:szCs w:val="22"/>
          <w:rtl/>
          <w:lang w:bidi="he-IL"/>
        </w:rPr>
        <w:t xml:space="preserve"> מייצגים את הקשרים בין משתנים</w:t>
      </w:r>
      <w:r>
        <w:rPr>
          <w:rFonts w:asciiTheme="minorBidi" w:hAnsiTheme="minorBidi" w:cstheme="minorBidi" w:hint="cs"/>
          <w:sz w:val="22"/>
          <w:szCs w:val="22"/>
          <w:u w:val="single"/>
          <w:rtl/>
          <w:lang w:bidi="he-IL"/>
        </w:rPr>
        <w:t>.</w:t>
      </w:r>
    </w:p>
    <w:p w14:paraId="47F5630A" w14:textId="2C64016A" w:rsidR="00136087" w:rsidRDefault="00136087" w:rsidP="00136087">
      <w:pPr>
        <w:pStyle w:val="a8"/>
        <w:numPr>
          <w:ilvl w:val="0"/>
          <w:numId w:val="8"/>
        </w:numPr>
        <w:bidi/>
        <w:spacing w:line="360" w:lineRule="auto"/>
        <w:rPr>
          <w:rFonts w:asciiTheme="minorBidi" w:hAnsiTheme="minorBidi" w:cstheme="minorBidi"/>
          <w:sz w:val="22"/>
          <w:szCs w:val="22"/>
          <w:lang w:bidi="he-IL"/>
        </w:rPr>
      </w:pPr>
      <w:r w:rsidRPr="00136087">
        <w:rPr>
          <w:rFonts w:asciiTheme="minorBidi" w:hAnsiTheme="minorBidi" w:cstheme="minorBidi" w:hint="cs"/>
          <w:sz w:val="22"/>
          <w:szCs w:val="22"/>
          <w:rtl/>
          <w:lang w:bidi="he-IL"/>
        </w:rPr>
        <w:t xml:space="preserve">טקסט בתוך הריבוע </w:t>
      </w:r>
      <w:r w:rsidRPr="00136087">
        <w:rPr>
          <w:rFonts w:asciiTheme="minorBidi" w:hAnsiTheme="minorBidi" w:cstheme="minorBidi"/>
          <w:sz w:val="22"/>
          <w:szCs w:val="22"/>
          <w:rtl/>
          <w:lang w:bidi="he-IL"/>
        </w:rPr>
        <w:t>–</w:t>
      </w:r>
      <w:r w:rsidRPr="00136087">
        <w:rPr>
          <w:rFonts w:asciiTheme="minorBidi" w:hAnsiTheme="minorBidi" w:cstheme="minorBidi" w:hint="cs"/>
          <w:sz w:val="22"/>
          <w:szCs w:val="22"/>
          <w:rtl/>
          <w:lang w:bidi="he-IL"/>
        </w:rPr>
        <w:t xml:space="preserve"> מייצג את ערכי הקורלציה בין 2 משתנים</w:t>
      </w:r>
    </w:p>
    <w:p w14:paraId="222AF141" w14:textId="112CADA2" w:rsidR="00136087" w:rsidRPr="00136087" w:rsidRDefault="00136087" w:rsidP="00136087">
      <w:pPr>
        <w:pStyle w:val="a8"/>
        <w:numPr>
          <w:ilvl w:val="0"/>
          <w:numId w:val="8"/>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קווי רשת </w:t>
      </w:r>
      <w:r>
        <w:rPr>
          <w:rFonts w:asciiTheme="minorBidi" w:hAnsiTheme="minorBidi" w:cstheme="minorBidi"/>
          <w:sz w:val="22"/>
          <w:szCs w:val="22"/>
          <w:rtl/>
          <w:lang w:bidi="he-IL"/>
        </w:rPr>
        <w:t>–</w:t>
      </w:r>
      <w:r>
        <w:rPr>
          <w:rFonts w:asciiTheme="minorBidi" w:hAnsiTheme="minorBidi" w:cstheme="minorBidi" w:hint="cs"/>
          <w:sz w:val="22"/>
          <w:szCs w:val="22"/>
          <w:rtl/>
          <w:lang w:bidi="he-IL"/>
        </w:rPr>
        <w:t xml:space="preserve"> תוחמים את הקורלציות השונות ומבדילים בין הקטגוריות.</w:t>
      </w:r>
    </w:p>
    <w:p w14:paraId="2046E0A2" w14:textId="41C4AD99" w:rsidR="00E14898" w:rsidRDefault="005C162B" w:rsidP="00136087">
      <w:pPr>
        <w:pStyle w:val="a8"/>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136087">
        <w:rPr>
          <w:rFonts w:asciiTheme="minorBidi" w:hAnsiTheme="minorBidi" w:cstheme="minorBidi" w:hint="cs"/>
          <w:sz w:val="22"/>
          <w:szCs w:val="22"/>
          <w:rtl/>
          <w:lang w:bidi="he-IL"/>
        </w:rPr>
        <w:t xml:space="preserve"> /*</w:t>
      </w:r>
      <w:r w:rsidR="00136087" w:rsidRPr="00136087">
        <w:rPr>
          <w:rFonts w:asciiTheme="minorBidi" w:hAnsiTheme="minorBidi" w:cstheme="minorBidi"/>
          <w:sz w:val="22"/>
          <w:szCs w:val="22"/>
          <w:rtl/>
          <w:lang w:bidi="he-IL"/>
        </w:rPr>
        <w:t>המיקום של כל ריבוע במטריצה תואם את המשתנים שאותם הוא משווה</w:t>
      </w:r>
      <w:r w:rsidR="00136087" w:rsidRPr="00136087">
        <w:rPr>
          <w:rFonts w:asciiTheme="minorBidi" w:hAnsiTheme="minorBidi" w:cstheme="minorBidi"/>
          <w:sz w:val="22"/>
          <w:szCs w:val="22"/>
          <w:lang w:bidi="he-IL"/>
        </w:rPr>
        <w:t xml:space="preserve"> (</w:t>
      </w:r>
      <w:r w:rsidR="00136087" w:rsidRPr="00136087">
        <w:rPr>
          <w:rFonts w:asciiTheme="minorBidi" w:hAnsiTheme="minorBidi" w:cstheme="minorBidi"/>
          <w:sz w:val="22"/>
          <w:szCs w:val="22"/>
          <w:rtl/>
          <w:lang w:bidi="he-IL"/>
        </w:rPr>
        <w:t>לדוגמה</w:t>
      </w:r>
      <w:r w:rsidR="00136087" w:rsidRPr="00136087">
        <w:rPr>
          <w:rFonts w:asciiTheme="minorBidi" w:hAnsiTheme="minorBidi" w:cstheme="minorBidi"/>
          <w:sz w:val="22"/>
          <w:szCs w:val="22"/>
          <w:lang w:bidi="he-IL"/>
        </w:rPr>
        <w:t>, "</w:t>
      </w:r>
      <w:r w:rsidR="00701547">
        <w:rPr>
          <w:rFonts w:asciiTheme="minorBidi" w:hAnsiTheme="minorBidi" w:cstheme="minorBidi"/>
          <w:sz w:val="22"/>
          <w:szCs w:val="22"/>
          <w:lang w:bidi="he-IL"/>
        </w:rPr>
        <w:t>Deaths</w:t>
      </w:r>
      <w:r w:rsidR="00136087" w:rsidRPr="00136087">
        <w:rPr>
          <w:rFonts w:asciiTheme="minorBidi" w:hAnsiTheme="minorBidi" w:cstheme="minorBidi"/>
          <w:sz w:val="22"/>
          <w:szCs w:val="22"/>
          <w:lang w:bidi="he-IL"/>
        </w:rPr>
        <w:t xml:space="preserve">" </w:t>
      </w:r>
      <w:r w:rsidR="00136087" w:rsidRPr="00136087">
        <w:rPr>
          <w:rFonts w:asciiTheme="minorBidi" w:hAnsiTheme="minorBidi" w:cstheme="minorBidi"/>
          <w:sz w:val="22"/>
          <w:szCs w:val="22"/>
          <w:rtl/>
          <w:lang w:bidi="he-IL"/>
        </w:rPr>
        <w:t>מול</w:t>
      </w:r>
      <w:r w:rsidR="00136087" w:rsidRPr="00136087">
        <w:rPr>
          <w:rFonts w:asciiTheme="minorBidi" w:hAnsiTheme="minorBidi" w:cstheme="minorBidi"/>
          <w:sz w:val="22"/>
          <w:szCs w:val="22"/>
          <w:lang w:bidi="he-IL"/>
        </w:rPr>
        <w:t xml:space="preserve"> "Injuries").</w:t>
      </w:r>
      <w:r w:rsidR="00136087">
        <w:rPr>
          <w:rFonts w:asciiTheme="minorBidi" w:hAnsiTheme="minorBidi" w:cstheme="minorBidi" w:hint="cs"/>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r w:rsidR="00136087">
        <w:rPr>
          <w:rFonts w:asciiTheme="minorBidi" w:hAnsiTheme="minorBidi" w:cstheme="minorBidi" w:hint="cs"/>
          <w:sz w:val="22"/>
          <w:szCs w:val="22"/>
          <w:rtl/>
          <w:lang w:bidi="he-IL"/>
        </w:rPr>
        <w:t xml:space="preserve"> /* </w:t>
      </w:r>
      <w:r w:rsidR="00136087" w:rsidRPr="00136087">
        <w:rPr>
          <w:rFonts w:asciiTheme="minorBidi" w:hAnsiTheme="minorBidi" w:cstheme="minorBidi"/>
          <w:sz w:val="22"/>
          <w:szCs w:val="22"/>
          <w:rtl/>
          <w:lang w:bidi="he-IL"/>
        </w:rPr>
        <w:t>המספרים בריבועים מספקים ערך מספרי מדויק של הקורלציה, משלים את ערוץ הצבע</w:t>
      </w:r>
      <w:r w:rsidR="00136087">
        <w:rPr>
          <w:rFonts w:asciiTheme="minorBidi" w:hAnsiTheme="minorBidi" w:cstheme="minorBidi" w:hint="cs"/>
          <w:sz w:val="22"/>
          <w:szCs w:val="22"/>
          <w:rtl/>
          <w:lang w:bidi="he-IL"/>
        </w:rPr>
        <w:t>/*</w:t>
      </w:r>
      <w:r w:rsidR="00136087" w:rsidRPr="00136087">
        <w:rPr>
          <w:rFonts w:asciiTheme="minorBidi" w:hAnsiTheme="minorBidi" w:cstheme="minorBidi"/>
          <w:sz w:val="22"/>
          <w:szCs w:val="22"/>
          <w:lang w:bidi="he-IL"/>
        </w:rPr>
        <w:t>.</w:t>
      </w:r>
    </w:p>
    <w:p w14:paraId="68CC8C18" w14:textId="77777777" w:rsidR="00C0079F" w:rsidRDefault="00C0079F" w:rsidP="00C0079F">
      <w:pPr>
        <w:bidi/>
        <w:spacing w:line="360" w:lineRule="auto"/>
        <w:rPr>
          <w:rFonts w:asciiTheme="minorBidi" w:hAnsiTheme="minorBidi" w:cstheme="minorBidi"/>
          <w:sz w:val="22"/>
          <w:szCs w:val="22"/>
          <w:rtl/>
          <w:lang w:bidi="he-IL"/>
        </w:rPr>
      </w:pPr>
    </w:p>
    <w:p w14:paraId="2E46248B" w14:textId="77777777" w:rsidR="00C0079F" w:rsidRDefault="00C0079F" w:rsidP="00C0079F">
      <w:pPr>
        <w:bidi/>
        <w:spacing w:line="360" w:lineRule="auto"/>
        <w:rPr>
          <w:rFonts w:asciiTheme="minorBidi" w:hAnsiTheme="minorBidi" w:cstheme="minorBidi"/>
          <w:sz w:val="22"/>
          <w:szCs w:val="22"/>
          <w:rtl/>
          <w:lang w:bidi="he-IL"/>
        </w:rPr>
      </w:pPr>
    </w:p>
    <w:p w14:paraId="6C74B594" w14:textId="77777777" w:rsidR="00C0079F" w:rsidRPr="00C0079F" w:rsidRDefault="00C0079F" w:rsidP="00C0079F">
      <w:pPr>
        <w:bidi/>
        <w:spacing w:line="360" w:lineRule="auto"/>
        <w:rPr>
          <w:rFonts w:asciiTheme="minorBidi" w:hAnsiTheme="minorBidi" w:cstheme="minorBidi"/>
          <w:sz w:val="22"/>
          <w:szCs w:val="22"/>
          <w:lang w:bidi="he-IL"/>
        </w:rPr>
      </w:pPr>
    </w:p>
    <w:p w14:paraId="22369569" w14:textId="365C78D0" w:rsidR="005C162B" w:rsidRDefault="005C162B" w:rsidP="00E14898">
      <w:pPr>
        <w:pStyle w:val="a8"/>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 xml:space="preserve">מציגה עוצמת קשר ליניארי בלבד: הערכים והצבעים מתארים את עוצמת הקורלציה בלבד, מבלי </w:t>
      </w:r>
      <w:r w:rsidR="00E14898" w:rsidRPr="00962D18">
        <w:rPr>
          <w:rFonts w:asciiTheme="minorBidi" w:hAnsiTheme="minorBidi" w:cstheme="minorBidi"/>
          <w:sz w:val="22"/>
          <w:szCs w:val="22"/>
          <w:rtl/>
          <w:lang w:bidi="he-IL"/>
        </w:rPr>
        <w:lastRenderedPageBreak/>
        <w:t>לפרט על צורת הקשר, על חריגות או על פיזור התצפיות. זה מגביל את המידע שאפשר להפיק מהמפה.</w:t>
      </w:r>
    </w:p>
    <w:p w14:paraId="7CC6A233" w14:textId="49C7532C" w:rsidR="007033BF" w:rsidRPr="00962D18" w:rsidRDefault="007033BF" w:rsidP="007033BF">
      <w:pPr>
        <w:pStyle w:val="a8"/>
        <w:numPr>
          <w:ilvl w:val="0"/>
          <w:numId w:val="8"/>
        </w:numPr>
        <w:bidi/>
        <w:spacing w:line="360" w:lineRule="auto"/>
        <w:rPr>
          <w:rFonts w:asciiTheme="minorBidi" w:hAnsiTheme="minorBidi" w:cstheme="minorBidi"/>
          <w:sz w:val="22"/>
          <w:szCs w:val="22"/>
          <w:lang w:bidi="he-IL"/>
        </w:rPr>
      </w:pPr>
      <w:r w:rsidRPr="007033BF">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7033BF">
        <w:rPr>
          <w:rFonts w:asciiTheme="minorBidi" w:hAnsiTheme="minorBidi" w:cstheme="minorBidi"/>
          <w:sz w:val="22"/>
          <w:szCs w:val="22"/>
          <w:rtl/>
          <w:lang w:bidi="he-IL"/>
        </w:rPr>
        <w:t>הנתונים הרציפים</w:t>
      </w:r>
      <w:r w:rsidRPr="007033BF">
        <w:rPr>
          <w:rFonts w:asciiTheme="minorBidi" w:hAnsiTheme="minorBidi" w:cstheme="minorBidi"/>
          <w:sz w:val="22"/>
          <w:szCs w:val="22"/>
          <w:lang w:bidi="he-IL"/>
        </w:rPr>
        <w:t xml:space="preserve"> (Ordered Data) </w:t>
      </w:r>
      <w:r w:rsidRPr="007033BF">
        <w:rPr>
          <w:rFonts w:asciiTheme="minorBidi" w:hAnsiTheme="minorBidi" w:cstheme="minorBidi"/>
          <w:sz w:val="22"/>
          <w:szCs w:val="22"/>
          <w:rtl/>
          <w:lang w:bidi="he-IL"/>
        </w:rPr>
        <w:t>מוצגים בסולם צבע רציף</w:t>
      </w:r>
      <w:r w:rsidRPr="007033BF">
        <w:rPr>
          <w:rFonts w:asciiTheme="minorBidi" w:hAnsiTheme="minorBidi" w:cstheme="minorBidi"/>
          <w:sz w:val="22"/>
          <w:szCs w:val="22"/>
          <w:lang w:bidi="he-IL"/>
        </w:rPr>
        <w:t xml:space="preserve"> (Magnitude Channel), </w:t>
      </w:r>
      <w:r w:rsidRPr="007033BF">
        <w:rPr>
          <w:rFonts w:asciiTheme="minorBidi" w:hAnsiTheme="minorBidi" w:cstheme="minorBidi"/>
          <w:sz w:val="22"/>
          <w:szCs w:val="22"/>
          <w:rtl/>
          <w:lang w:bidi="he-IL"/>
        </w:rPr>
        <w:t>שמתאים להבעת ערכים כמותיים בצורה ברורה. המיקום המרחבי של המשתנים בצירי המטריצה מבטיח ייצוג עקבי וברור, והמספרים המוצגים בתוך הריבועים מוסיפים רמת דיוק המאפשרת קריאה ישירה של ערכי הקורלציה. בנוסף, השימוש בצבעים ובסולם מונע פרשנויות שגויות, מדגיש רק את המידע הרלוונטי, ומספק ייצוג חזותי תואם ואמין של הקשרים בין המשתנים</w:t>
      </w:r>
      <w:r w:rsidRPr="007033BF">
        <w:rPr>
          <w:rFonts w:asciiTheme="minorBidi" w:hAnsiTheme="minorBidi" w:cstheme="minorBidi"/>
          <w:sz w:val="22"/>
          <w:szCs w:val="22"/>
          <w:lang w:bidi="he-IL"/>
        </w:rPr>
        <w:t>.</w:t>
      </w:r>
    </w:p>
    <w:p w14:paraId="7AC0EF97" w14:textId="6C00E7A7" w:rsidR="00E14898" w:rsidRDefault="005C162B" w:rsidP="00E14898">
      <w:pPr>
        <w:pStyle w:val="a8"/>
        <w:numPr>
          <w:ilvl w:val="0"/>
          <w:numId w:val="8"/>
        </w:numPr>
        <w:bidi/>
        <w:spacing w:after="160" w:line="360" w:lineRule="auto"/>
        <w:ind w:left="714" w:hanging="357"/>
        <w:rPr>
          <w:rFonts w:asciiTheme="minorBidi" w:hAnsiTheme="minorBidi" w:cstheme="minorBidi"/>
          <w:sz w:val="22"/>
          <w:szCs w:val="22"/>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1AB10C22" w14:textId="4F8560CB" w:rsidR="00F609E8" w:rsidRPr="00962D18" w:rsidRDefault="00F609E8" w:rsidP="00F609E8">
      <w:pPr>
        <w:pStyle w:val="a8"/>
        <w:numPr>
          <w:ilvl w:val="0"/>
          <w:numId w:val="8"/>
        </w:numPr>
        <w:bidi/>
        <w:spacing w:after="160" w:line="360" w:lineRule="auto"/>
        <w:ind w:left="714" w:hanging="357"/>
        <w:rPr>
          <w:rFonts w:asciiTheme="minorBidi" w:hAnsiTheme="minorBidi" w:cstheme="minorBidi"/>
          <w:sz w:val="22"/>
          <w:szCs w:val="22"/>
          <w:rtl/>
          <w:lang w:bidi="he-IL"/>
        </w:rPr>
      </w:pPr>
      <w:r w:rsidRPr="00F609E8">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השימוש בטקסט בתוך הריבועים מאפשר קריאה מדויקת של ערכי הקורלציה, בעוד הצבעים עוזרים לתפיסה מהירה של עוצמת הקשרים. הסולם הצבעוני יוצר הבחנה ברורה בין ערכים חיוביים, שליליים ואפסיים, מה שמקל על זיהוי קשרים חזקים או חלשים. הצבעים הבולטים, כמו אדום וכחול כהה, מושכים את העין למקרים של קשרים חזקים</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 xml:space="preserve">בנוסף, הטקסט והמבנה המסודר של המטריצה תורמים לקריאות ומאפשרים הבנה קלה של הקשרים בין המשתנים. </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3B83C915">
            <wp:simplePos x="0" y="0"/>
            <wp:positionH relativeFrom="column">
              <wp:posOffset>-191135</wp:posOffset>
            </wp:positionH>
            <wp:positionV relativeFrom="paragraph">
              <wp:posOffset>3175</wp:posOffset>
            </wp:positionV>
            <wp:extent cx="3701415" cy="3862705"/>
            <wp:effectExtent l="0" t="0" r="0" b="4445"/>
            <wp:wrapThrough wrapText="bothSides">
              <wp:wrapPolygon edited="0">
                <wp:start x="0" y="0"/>
                <wp:lineTo x="0" y="21518"/>
                <wp:lineTo x="21455" y="21518"/>
                <wp:lineTo x="21455"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701415"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8"/>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Default="00E14898" w:rsidP="00E14898">
      <w:pPr>
        <w:pStyle w:val="a8"/>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7519B5C5" w14:textId="2A979DB4" w:rsidR="004D1F95" w:rsidRPr="004D1F95" w:rsidRDefault="004D1F95" w:rsidP="004D1F95">
      <w:pPr>
        <w:pStyle w:val="a8"/>
        <w:numPr>
          <w:ilvl w:val="0"/>
          <w:numId w:val="8"/>
        </w:numPr>
        <w:bidi/>
        <w:spacing w:line="360" w:lineRule="auto"/>
        <w:rPr>
          <w:rFonts w:asciiTheme="minorBidi" w:hAnsiTheme="minorBidi" w:cstheme="minorBidi"/>
          <w:sz w:val="22"/>
          <w:szCs w:val="22"/>
        </w:rPr>
      </w:pPr>
      <w:r w:rsidRPr="004D1F95">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4D1F95">
        <w:rPr>
          <w:rFonts w:asciiTheme="minorBidi" w:hAnsiTheme="minorBidi" w:cstheme="minorBidi"/>
          <w:sz w:val="22"/>
          <w:szCs w:val="22"/>
          <w:rtl/>
          <w:lang w:bidi="he-IL"/>
        </w:rPr>
        <w:t>הנקודות כולן בצבע אחיד (כחול), בעוד קו הרגרסיה (אדום) מדגיש את מגמת הקשר</w:t>
      </w:r>
      <w:r w:rsidRPr="004D1F95">
        <w:rPr>
          <w:rFonts w:asciiTheme="minorBidi" w:hAnsiTheme="minorBidi" w:cstheme="minorBidi"/>
          <w:sz w:val="22"/>
          <w:szCs w:val="22"/>
          <w:lang w:bidi="he-IL"/>
        </w:rPr>
        <w:t>.</w:t>
      </w:r>
    </w:p>
    <w:p w14:paraId="3873DAEC" w14:textId="02F7E250" w:rsidR="00E14898" w:rsidRDefault="00E14898" w:rsidP="00E14898">
      <w:pPr>
        <w:pStyle w:val="a8"/>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030514B0" w14:textId="16749415" w:rsidR="00C237C3" w:rsidRPr="00C237C3" w:rsidRDefault="00C237C3" w:rsidP="00C237C3">
      <w:pPr>
        <w:pStyle w:val="a8"/>
        <w:bidi/>
        <w:spacing w:line="360" w:lineRule="auto"/>
        <w:rPr>
          <w:rFonts w:asciiTheme="minorBidi" w:hAnsiTheme="minorBidi" w:cstheme="minorBidi"/>
          <w:sz w:val="22"/>
          <w:szCs w:val="22"/>
          <w:u w:val="single"/>
          <w:rtl/>
          <w:lang w:bidi="he-IL"/>
        </w:rPr>
      </w:pPr>
      <w:r w:rsidRPr="00C237C3">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C237C3">
        <w:rPr>
          <w:rFonts w:asciiTheme="minorBidi" w:hAnsiTheme="minorBidi" w:cstheme="minorBidi"/>
          <w:sz w:val="22"/>
          <w:szCs w:val="22"/>
          <w:rtl/>
          <w:lang w:bidi="he-IL"/>
        </w:rPr>
        <w:t>קווי הרגרסיה האדומים מוסיפים רובד חזותי ברור המדגיש את כיוון ועוצמת הקשר בין זוגות המשתנים, ומסייעים בזיהוי מגמות מרכזיות. בנוסף, הוויזואליזציה מתמקדת במידע הרלוונטי בלבד ומציגה את כל הקשרים האפשריים בין המשתנים, מבלי לכלול מידע שאינו נתמך בנתונים, מה שמבטיח דיוק ואמינות</w:t>
      </w:r>
      <w:r w:rsidRPr="00C237C3">
        <w:rPr>
          <w:rFonts w:asciiTheme="minorBidi" w:hAnsiTheme="minorBidi" w:cstheme="minorBidi"/>
          <w:sz w:val="22"/>
          <w:szCs w:val="22"/>
          <w:lang w:bidi="he-IL"/>
        </w:rPr>
        <w:t>.</w:t>
      </w:r>
    </w:p>
    <w:p w14:paraId="4FA25E42" w14:textId="3FB28FB3" w:rsidR="005F3EBF" w:rsidRPr="00C26F7F" w:rsidRDefault="00E14898" w:rsidP="00E14898">
      <w:pPr>
        <w:pStyle w:val="a8"/>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lastRenderedPageBreak/>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3F8B75F5" w:rsidR="005F3EBF" w:rsidRDefault="005F3EBF">
      <w:pPr>
        <w:rPr>
          <w:rFonts w:ascii="Segoe UI Semibold" w:hAnsi="Segoe UI Semibold" w:cs="Segoe UI Semibold"/>
          <w:sz w:val="20"/>
          <w:szCs w:val="20"/>
          <w:lang w:bidi="he-IL"/>
        </w:rPr>
      </w:pPr>
    </w:p>
    <w:tbl>
      <w:tblPr>
        <w:tblStyle w:val="5-2"/>
        <w:bidiVisual/>
        <w:tblW w:w="10091" w:type="dxa"/>
        <w:tblInd w:w="-512" w:type="dxa"/>
        <w:tblLook w:val="04A0" w:firstRow="1" w:lastRow="0" w:firstColumn="1" w:lastColumn="0" w:noHBand="0" w:noVBand="1"/>
      </w:tblPr>
      <w:tblGrid>
        <w:gridCol w:w="1701"/>
        <w:gridCol w:w="4195"/>
        <w:gridCol w:w="4195"/>
      </w:tblGrid>
      <w:tr w:rsidR="00937D5B" w:rsidRPr="0064048A" w14:paraId="6899558D" w14:textId="77777777" w:rsidTr="00937D5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1" w:type="dxa"/>
          </w:tcPr>
          <w:p w14:paraId="15FCA7FA" w14:textId="77777777" w:rsidR="005F3EBF" w:rsidRPr="0064048A" w:rsidRDefault="005F3EBF" w:rsidP="005F3EBF">
            <w:pPr>
              <w:pStyle w:val="a8"/>
              <w:spacing w:after="160" w:line="360" w:lineRule="auto"/>
              <w:ind w:left="714"/>
              <w:jc w:val="center"/>
              <w:rPr>
                <w:rFonts w:asciiTheme="minorBidi" w:hAnsiTheme="minorBidi" w:cstheme="minorBidi"/>
                <w:sz w:val="22"/>
                <w:szCs w:val="22"/>
                <w:rtl/>
              </w:rPr>
            </w:pPr>
          </w:p>
        </w:tc>
        <w:tc>
          <w:tcPr>
            <w:tcW w:w="4195" w:type="dxa"/>
          </w:tcPr>
          <w:p w14:paraId="18C4D407" w14:textId="14728526" w:rsidR="005F3EBF" w:rsidRPr="0064048A" w:rsidRDefault="005F3EBF" w:rsidP="006C5A7F">
            <w:pPr>
              <w:pStyle w:val="a8"/>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4195" w:type="dxa"/>
          </w:tcPr>
          <w:p w14:paraId="5206C3FB" w14:textId="6BA783A7" w:rsidR="005F3EBF" w:rsidRPr="0064048A" w:rsidRDefault="005F3EBF" w:rsidP="006C5A7F">
            <w:pPr>
              <w:pStyle w:val="a8"/>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937D5B" w:rsidRPr="0064048A" w14:paraId="12CC4FB0" w14:textId="77777777" w:rsidTr="00937D5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701" w:type="dxa"/>
            <w:hideMark/>
          </w:tcPr>
          <w:p w14:paraId="602B1076" w14:textId="77777777" w:rsidR="00627679" w:rsidRPr="0064048A" w:rsidRDefault="00627679" w:rsidP="00627679">
            <w:pPr>
              <w:pStyle w:val="a8"/>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8"/>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8"/>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8"/>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8"/>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8"/>
              <w:spacing w:after="160" w:line="360" w:lineRule="auto"/>
              <w:ind w:left="714"/>
              <w:jc w:val="center"/>
              <w:rPr>
                <w:rFonts w:asciiTheme="minorBidi" w:hAnsiTheme="minorBidi" w:cstheme="minorBidi"/>
                <w:sz w:val="22"/>
                <w:szCs w:val="22"/>
                <w:lang w:bidi="he-IL"/>
              </w:rPr>
            </w:pPr>
          </w:p>
        </w:tc>
        <w:tc>
          <w:tcPr>
            <w:tcW w:w="4195" w:type="dxa"/>
          </w:tcPr>
          <w:p w14:paraId="65D9D551" w14:textId="77777777" w:rsidR="00627679" w:rsidRPr="0064048A" w:rsidRDefault="00627679" w:rsidP="006C5A7F">
            <w:pPr>
              <w:pStyle w:val="a8"/>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8"/>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4195" w:type="dxa"/>
            <w:hideMark/>
          </w:tcPr>
          <w:p w14:paraId="5F35BA89" w14:textId="77777777" w:rsidR="00627679" w:rsidRPr="0064048A" w:rsidRDefault="00627679" w:rsidP="006C5A7F">
            <w:pPr>
              <w:pStyle w:val="a8"/>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8"/>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937D5B" w:rsidRPr="0064048A" w14:paraId="0154CE8D" w14:textId="77777777" w:rsidTr="00937D5B">
        <w:trPr>
          <w:trHeight w:val="3767"/>
        </w:trPr>
        <w:tc>
          <w:tcPr>
            <w:cnfStyle w:val="001000000000" w:firstRow="0" w:lastRow="0" w:firstColumn="1" w:lastColumn="0" w:oddVBand="0" w:evenVBand="0" w:oddHBand="0" w:evenHBand="0" w:firstRowFirstColumn="0" w:firstRowLastColumn="0" w:lastRowFirstColumn="0" w:lastRowLastColumn="0"/>
            <w:tcW w:w="1701" w:type="dxa"/>
            <w:hideMark/>
          </w:tcPr>
          <w:p w14:paraId="5DCF6EA9" w14:textId="79D539B5" w:rsidR="005F3EBF" w:rsidRPr="0064048A" w:rsidRDefault="00627679" w:rsidP="005F3EBF">
            <w:pPr>
              <w:pStyle w:val="a8"/>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8"/>
              <w:spacing w:after="160" w:line="360" w:lineRule="auto"/>
              <w:ind w:left="714"/>
              <w:jc w:val="center"/>
              <w:rPr>
                <w:rFonts w:asciiTheme="minorBidi" w:hAnsiTheme="minorBidi" w:cstheme="minorBidi"/>
                <w:sz w:val="22"/>
                <w:szCs w:val="22"/>
                <w:rtl/>
                <w:lang w:bidi="he-IL"/>
              </w:rPr>
            </w:pPr>
          </w:p>
        </w:tc>
        <w:tc>
          <w:tcPr>
            <w:tcW w:w="4195" w:type="dxa"/>
          </w:tcPr>
          <w:p w14:paraId="14147127" w14:textId="77777777" w:rsidR="00627679" w:rsidRPr="0064048A" w:rsidRDefault="00627679" w:rsidP="006C5A7F">
            <w:pPr>
              <w:pStyle w:val="a8"/>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8"/>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4195" w:type="dxa"/>
            <w:hideMark/>
          </w:tcPr>
          <w:p w14:paraId="1F05987F" w14:textId="77777777" w:rsidR="00627679" w:rsidRPr="0064048A" w:rsidRDefault="00627679" w:rsidP="006C5A7F">
            <w:pPr>
              <w:pStyle w:val="a8"/>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8"/>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8"/>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8"/>
        <w:bidi/>
        <w:spacing w:after="160" w:line="360" w:lineRule="auto"/>
        <w:ind w:left="714"/>
        <w:rPr>
          <w:u w:val="single"/>
          <w:rtl/>
          <w:lang w:bidi="he-IL"/>
        </w:rPr>
      </w:pPr>
    </w:p>
    <w:p w14:paraId="1BB79A87" w14:textId="0E029D99" w:rsidR="00E31145" w:rsidRPr="0064048A" w:rsidRDefault="005F3EBF" w:rsidP="005F3EBF">
      <w:pPr>
        <w:pStyle w:val="a8"/>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5239C074" w14:textId="77777777" w:rsidR="004A12B1" w:rsidRDefault="00EF0C39" w:rsidP="00122A1F">
      <w:pPr>
        <w:pStyle w:val="a8"/>
        <w:numPr>
          <w:ilvl w:val="0"/>
          <w:numId w:val="7"/>
        </w:numPr>
        <w:bidi/>
        <w:outlineLvl w:val="1"/>
        <w:rPr>
          <w:rFonts w:asciiTheme="minorBidi" w:hAnsiTheme="minorBidi" w:cstheme="minorBidi"/>
          <w:noProof/>
          <w:u w:val="single"/>
        </w:rPr>
      </w:pPr>
      <w:bookmarkStart w:id="53" w:name="_Toc191843289"/>
      <w:r w:rsidRPr="00EF0C39">
        <w:rPr>
          <w:rFonts w:asciiTheme="minorBidi" w:hAnsiTheme="minorBidi" w:cs="Arial"/>
          <w:noProof/>
          <w:u w:val="single"/>
          <w:rtl/>
          <w:lang w:bidi="he-IL"/>
        </w:rPr>
        <w:lastRenderedPageBreak/>
        <w:t>מהם ההבדלים בין סוגי הנשק בתרומתם לחומרת האירועים(מספר נפגעים והרוגים) ותדירות האירועים מכל סוג נשק</w:t>
      </w:r>
      <w:r w:rsidRPr="00EF0C39">
        <w:rPr>
          <w:rFonts w:asciiTheme="minorBidi" w:hAnsiTheme="minorBidi" w:cstheme="minorBidi"/>
          <w:noProof/>
          <w:u w:val="single"/>
        </w:rPr>
        <w:t>?</w:t>
      </w:r>
      <w:bookmarkEnd w:id="53"/>
    </w:p>
    <w:p w14:paraId="77A5930B" w14:textId="2C339722" w:rsidR="00E31145" w:rsidRPr="004A12B1" w:rsidRDefault="004A12B1" w:rsidP="004A12B1">
      <w:pPr>
        <w:pStyle w:val="a8"/>
        <w:bidi/>
        <w:ind w:left="1080"/>
        <w:rPr>
          <w:rFonts w:asciiTheme="minorBidi" w:hAnsiTheme="minorBidi" w:cstheme="minorBidi"/>
          <w:noProof/>
          <w:u w:val="single"/>
          <w:rtl/>
        </w:rPr>
      </w:pPr>
      <w:r w:rsidRPr="004A12B1">
        <w:rPr>
          <w:rFonts w:asciiTheme="minorBidi" w:hAnsiTheme="minorBidi" w:cs="Arial"/>
          <w:sz w:val="22"/>
          <w:szCs w:val="22"/>
          <w:rtl/>
          <w:lang w:bidi="he-IL"/>
        </w:rPr>
        <w:t>נרצה להשוות בין סוגי נשק שונים שבהם המחבלים השתמשו בכל פיגוע, בהתחשבות במספר הנפגעים וההרוגים וכמות הפיגועים שבוצעו בכל סוג נשק. נרצה גם להבחין בסוגי נשק קטלניים יותר(גורמי נזק).</w:t>
      </w:r>
    </w:p>
    <w:p w14:paraId="7A38BDD5" w14:textId="0667FFDF" w:rsidR="00E31145" w:rsidRPr="00422C4A" w:rsidRDefault="004A12B1" w:rsidP="00422C4A">
      <w:pPr>
        <w:bidi/>
        <w:spacing w:after="160" w:line="360" w:lineRule="auto"/>
        <w:rPr>
          <w:rFonts w:asciiTheme="minorBidi" w:hAnsiTheme="minorBidi" w:cstheme="minorBidi"/>
          <w:b/>
          <w:bCs/>
          <w:sz w:val="32"/>
          <w:szCs w:val="32"/>
          <w:u w:val="single"/>
          <w:rtl/>
          <w:lang w:bidi="he-IL"/>
        </w:rPr>
      </w:pPr>
      <w:r w:rsidRPr="00EF024C">
        <w:rPr>
          <w:rFonts w:asciiTheme="minorBidi" w:hAnsiTheme="minorBidi" w:cstheme="minorBidi"/>
          <w:b/>
          <w:bCs/>
          <w:noProof/>
          <w:highlight w:val="yellow"/>
          <w:u w:val="single"/>
          <w:rtl/>
          <w:lang w:bidi="he-IL"/>
        </w:rPr>
        <w:drawing>
          <wp:anchor distT="0" distB="0" distL="114300" distR="114300" simplePos="0" relativeHeight="251691008" behindDoc="0" locked="0" layoutInCell="1" allowOverlap="1" wp14:anchorId="3892A8E8" wp14:editId="068F2465">
            <wp:simplePos x="0" y="0"/>
            <wp:positionH relativeFrom="column">
              <wp:posOffset>-608232</wp:posOffset>
            </wp:positionH>
            <wp:positionV relativeFrom="paragraph">
              <wp:posOffset>310759</wp:posOffset>
            </wp:positionV>
            <wp:extent cx="4077970" cy="2709545"/>
            <wp:effectExtent l="0" t="0" r="0" b="0"/>
            <wp:wrapThrough wrapText="bothSides">
              <wp:wrapPolygon edited="0">
                <wp:start x="0" y="0"/>
                <wp:lineTo x="0" y="21413"/>
                <wp:lineTo x="21492" y="21413"/>
                <wp:lineTo x="21492"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77970" cy="2709545"/>
                    </a:xfrm>
                    <a:prstGeom prst="rect">
                      <a:avLst/>
                    </a:prstGeom>
                  </pic:spPr>
                </pic:pic>
              </a:graphicData>
            </a:graphic>
            <wp14:sizeRelH relativeFrom="margin">
              <wp14:pctWidth>0</wp14:pctWidth>
            </wp14:sizeRelH>
            <wp14:sizeRelV relativeFrom="margin">
              <wp14:pctHeight>0</wp14:pctHeight>
            </wp14:sizeRelV>
          </wp:anchor>
        </w:drawing>
      </w:r>
      <w:r w:rsidR="00E31145" w:rsidRPr="0064048A">
        <w:rPr>
          <w:rFonts w:asciiTheme="minorBidi" w:hAnsiTheme="minorBidi" w:cstheme="minorBidi"/>
          <w:b/>
          <w:bCs/>
          <w:u w:val="single"/>
          <w:rtl/>
          <w:lang w:bidi="he-IL"/>
        </w:rPr>
        <w:t>חלופה 1 למטלה 3:</w:t>
      </w:r>
    </w:p>
    <w:p w14:paraId="62048744" w14:textId="5A673B7D" w:rsidR="0099768F" w:rsidRPr="00F32C49" w:rsidRDefault="00E31145" w:rsidP="000B4284">
      <w:pPr>
        <w:pStyle w:val="a8"/>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0B4284" w:rsidRPr="000B4284">
        <w:rPr>
          <w:rFonts w:asciiTheme="minorBidi" w:hAnsiTheme="minorBidi" w:cs="Arial"/>
          <w:sz w:val="22"/>
          <w:szCs w:val="22"/>
          <w:rtl/>
          <w:lang w:bidi="he-IL"/>
        </w:rPr>
        <w:t>מייצגות את מספר הנפגעים</w:t>
      </w:r>
      <w:r w:rsidR="000B4284" w:rsidRPr="000B4284">
        <w:rPr>
          <w:rFonts w:asciiTheme="minorBidi" w:hAnsiTheme="minorBidi" w:cs="Arial"/>
          <w:sz w:val="22"/>
          <w:szCs w:val="22"/>
          <w:lang w:bidi="he-IL"/>
        </w:rPr>
        <w:t xml:space="preserve"> (Injuries) </w:t>
      </w:r>
      <w:r w:rsidR="000B4284" w:rsidRPr="000B4284">
        <w:rPr>
          <w:rFonts w:asciiTheme="minorBidi" w:hAnsiTheme="minorBidi" w:cs="Arial"/>
          <w:sz w:val="22"/>
          <w:szCs w:val="22"/>
          <w:rtl/>
          <w:lang w:bidi="he-IL"/>
        </w:rPr>
        <w:t>וההרוגים</w:t>
      </w:r>
      <w:r w:rsidR="000B4284" w:rsidRPr="000B4284">
        <w:rPr>
          <w:rFonts w:asciiTheme="minorBidi" w:hAnsiTheme="minorBidi" w:cs="Arial"/>
          <w:sz w:val="22"/>
          <w:szCs w:val="22"/>
          <w:lang w:bidi="he-IL"/>
        </w:rPr>
        <w:t xml:space="preserve"> (Fatalities) </w:t>
      </w:r>
      <w:r w:rsidR="000B4284" w:rsidRPr="000B4284">
        <w:rPr>
          <w:rFonts w:asciiTheme="minorBidi" w:hAnsiTheme="minorBidi" w:cs="Arial"/>
          <w:sz w:val="22"/>
          <w:szCs w:val="22"/>
          <w:rtl/>
          <w:lang w:bidi="he-IL"/>
        </w:rPr>
        <w:t>לכל סוג נשק</w:t>
      </w:r>
      <w:r w:rsidR="000B4284" w:rsidRPr="000B4284">
        <w:rPr>
          <w:rFonts w:asciiTheme="minorBidi" w:hAnsiTheme="minorBidi" w:cs="Arial"/>
          <w:sz w:val="22"/>
          <w:szCs w:val="22"/>
          <w:lang w:bidi="he-IL"/>
        </w:rPr>
        <w:t>.</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4FA29E29" w:rsidR="00E31145" w:rsidRDefault="00E31145" w:rsidP="0099768F">
      <w:pPr>
        <w:pStyle w:val="a8"/>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xml:space="preserve">).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הוספו נקודות שחורות עם מספרים המציינות את מספר האירועים הכולל בכל קטגוריה, ובכך מספקות מידע משלים חשוב להבנת היקף התופעה.</w:t>
      </w:r>
    </w:p>
    <w:p w14:paraId="5FE86B39" w14:textId="4D56FAC4" w:rsidR="00FE7DAC" w:rsidRPr="00FE7DAC" w:rsidRDefault="00FE7DAC" w:rsidP="00FE7DAC">
      <w:pPr>
        <w:pStyle w:val="a8"/>
        <w:numPr>
          <w:ilvl w:val="0"/>
          <w:numId w:val="8"/>
        </w:numPr>
        <w:bidi/>
        <w:spacing w:line="360" w:lineRule="auto"/>
        <w:rPr>
          <w:rFonts w:asciiTheme="minorBidi" w:hAnsiTheme="minorBidi" w:cstheme="minorBidi"/>
          <w:sz w:val="22"/>
          <w:szCs w:val="22"/>
        </w:rPr>
      </w:pPr>
      <w:r w:rsidRPr="00FE7DAC">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0041104B">
        <w:rPr>
          <w:rFonts w:asciiTheme="minorBidi" w:hAnsiTheme="minorBidi" w:cs="Arial" w:hint="cs"/>
          <w:sz w:val="22"/>
          <w:szCs w:val="22"/>
          <w:rtl/>
          <w:lang w:bidi="he-IL"/>
        </w:rPr>
        <w:t>המיון</w:t>
      </w:r>
      <w:r w:rsidRPr="00FE7DAC">
        <w:rPr>
          <w:rFonts w:asciiTheme="minorBidi" w:hAnsiTheme="minorBidi" w:cs="Arial"/>
          <w:sz w:val="22"/>
          <w:szCs w:val="22"/>
          <w:rtl/>
          <w:lang w:bidi="he-IL"/>
        </w:rPr>
        <w:t xml:space="preserve"> מדגיש את סוגי הנשק שנמצאים בשימוש הנפוץ ביותר, ומאפשר השוואה מהירה וברורה של סוגי הנשק המשפיעים ביותר מבחינת תדירות השימוש.</w:t>
      </w:r>
    </w:p>
    <w:p w14:paraId="53754808" w14:textId="726658E6" w:rsidR="00FE7DAC" w:rsidRPr="00FE7DAC" w:rsidRDefault="00FE7DAC" w:rsidP="00FE7DAC">
      <w:pPr>
        <w:pStyle w:val="a8"/>
        <w:numPr>
          <w:ilvl w:val="0"/>
          <w:numId w:val="8"/>
        </w:numPr>
        <w:bidi/>
        <w:spacing w:line="360" w:lineRule="auto"/>
        <w:rPr>
          <w:rFonts w:asciiTheme="minorBidi" w:hAnsiTheme="minorBidi" w:cstheme="minorBidi"/>
          <w:sz w:val="22"/>
          <w:szCs w:val="22"/>
        </w:rPr>
      </w:pPr>
      <w:r w:rsidRPr="00FE7DAC">
        <w:rPr>
          <w:rFonts w:asciiTheme="minorBidi" w:hAnsiTheme="minorBidi" w:cs="Arial"/>
          <w:sz w:val="22"/>
          <w:szCs w:val="22"/>
          <w:rtl/>
          <w:lang w:bidi="he-IL"/>
        </w:rPr>
        <w:t>המיון לפי מספר האירועים מסייע למשתמש לזהות את הקשר בין תדירות השימוש לבין מספר ההרוגים והפצועים.</w:t>
      </w:r>
    </w:p>
    <w:p w14:paraId="1843C34D" w14:textId="7B1EC84F" w:rsidR="0099768F" w:rsidRDefault="00E31145" w:rsidP="007809DC">
      <w:pPr>
        <w:pStyle w:val="a8"/>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 xml:space="preserve">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w:t>
      </w:r>
      <w:r w:rsidR="00FC35D5">
        <w:rPr>
          <w:rFonts w:asciiTheme="minorBidi" w:hAnsiTheme="minorBidi" w:cstheme="minorBidi"/>
          <w:sz w:val="22"/>
          <w:szCs w:val="22"/>
          <w:lang w:bidi="he-IL"/>
        </w:rPr>
        <w:t>X</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סוג הנשק, בעוד המיקום בציר</w:t>
      </w:r>
      <w:r w:rsidR="0099768F" w:rsidRPr="00F32C49">
        <w:rPr>
          <w:rFonts w:asciiTheme="minorBidi" w:hAnsiTheme="minorBidi" w:cstheme="minorBidi"/>
          <w:sz w:val="22"/>
          <w:szCs w:val="22"/>
        </w:rPr>
        <w:t xml:space="preserve">Y </w:t>
      </w:r>
      <w:r w:rsidR="00B06592">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w:t>
      </w:r>
      <w:r w:rsidR="0099768F" w:rsidRPr="00F32C49">
        <w:rPr>
          <w:rFonts w:asciiTheme="minorBidi" w:hAnsiTheme="minorBidi" w:cstheme="minorBidi"/>
          <w:sz w:val="22"/>
          <w:szCs w:val="22"/>
        </w:rPr>
        <w:t xml:space="preserve">X </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79617901" w14:textId="77777777" w:rsidR="003957E8" w:rsidRDefault="003957E8" w:rsidP="003957E8">
      <w:pPr>
        <w:bidi/>
        <w:spacing w:line="360" w:lineRule="auto"/>
        <w:rPr>
          <w:rFonts w:asciiTheme="minorBidi" w:hAnsiTheme="minorBidi" w:cstheme="minorBidi"/>
          <w:sz w:val="22"/>
          <w:szCs w:val="22"/>
          <w:rtl/>
          <w:lang w:bidi="he-IL"/>
        </w:rPr>
      </w:pPr>
    </w:p>
    <w:p w14:paraId="4D0C431D" w14:textId="77777777" w:rsidR="003957E8" w:rsidRPr="003957E8" w:rsidRDefault="003957E8" w:rsidP="003957E8">
      <w:pPr>
        <w:bidi/>
        <w:spacing w:line="360" w:lineRule="auto"/>
        <w:rPr>
          <w:rFonts w:asciiTheme="minorBidi" w:hAnsiTheme="minorBidi" w:cstheme="minorBidi"/>
          <w:sz w:val="22"/>
          <w:szCs w:val="22"/>
          <w:lang w:bidi="he-IL"/>
        </w:rPr>
      </w:pPr>
    </w:p>
    <w:p w14:paraId="2F98FB22" w14:textId="427DF960" w:rsidR="00E31145" w:rsidRDefault="00E31145" w:rsidP="00760469">
      <w:pPr>
        <w:pStyle w:val="a8"/>
        <w:numPr>
          <w:ilvl w:val="0"/>
          <w:numId w:val="8"/>
        </w:numPr>
        <w:bidi/>
        <w:spacing w:after="160" w:line="360" w:lineRule="auto"/>
        <w:ind w:left="714" w:hanging="357"/>
        <w:rPr>
          <w:rFonts w:asciiTheme="minorBidi" w:hAnsiTheme="minorBidi" w:cstheme="minorBidi"/>
          <w:sz w:val="20"/>
          <w:szCs w:val="20"/>
          <w:lang w:bidi="he-IL"/>
        </w:rPr>
      </w:pPr>
      <w:r w:rsidRPr="0099768F">
        <w:rPr>
          <w:rFonts w:asciiTheme="minorBidi" w:hAnsiTheme="minorBidi" w:cstheme="minorBidi"/>
          <w:b/>
          <w:bCs/>
          <w:rtl/>
          <w:lang w:bidi="he-IL"/>
        </w:rPr>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 xml:space="preserve">הגרף מאפשר הסקת מספר תובנות והשוואות משמעותיות: ניתן לזהות בקלות את הקטגוריה </w:t>
      </w:r>
      <w:r w:rsidR="00C34E24" w:rsidRPr="00F32C49">
        <w:rPr>
          <w:rFonts w:asciiTheme="minorBidi" w:hAnsiTheme="minorBidi" w:cs="Arial"/>
          <w:sz w:val="22"/>
          <w:szCs w:val="22"/>
          <w:rtl/>
          <w:lang w:bidi="he-IL"/>
        </w:rPr>
        <w:lastRenderedPageBreak/>
        <w:t>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xml:space="preserve">)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מהווה פתרון לייצוג מידע נוסף על מספר האירועים בצורה חזותית וקריאה בבירור.</w:t>
      </w:r>
    </w:p>
    <w:p w14:paraId="062EA171" w14:textId="07772BB9" w:rsidR="003957E8" w:rsidRPr="0099768F" w:rsidRDefault="003957E8" w:rsidP="003957E8">
      <w:pPr>
        <w:pStyle w:val="a8"/>
        <w:numPr>
          <w:ilvl w:val="0"/>
          <w:numId w:val="8"/>
        </w:numPr>
        <w:bidi/>
        <w:spacing w:after="160" w:line="360" w:lineRule="auto"/>
        <w:ind w:left="714" w:hanging="357"/>
        <w:rPr>
          <w:rFonts w:asciiTheme="minorBidi" w:hAnsiTheme="minorBidi" w:cstheme="minorBidi"/>
          <w:sz w:val="20"/>
          <w:szCs w:val="20"/>
          <w:rtl/>
          <w:lang w:bidi="he-IL"/>
        </w:rPr>
      </w:pPr>
      <w:r w:rsidRPr="003957E8">
        <w:rPr>
          <w:rFonts w:asciiTheme="minorBidi" w:hAnsiTheme="minorBidi" w:cstheme="minorBidi" w:hint="cs"/>
          <w:b/>
          <w:bCs/>
          <w:u w:val="single"/>
          <w:rtl/>
          <w:lang w:bidi="he-IL"/>
        </w:rPr>
        <w:t>לשקול להוסיף:</w:t>
      </w:r>
      <w:r>
        <w:rPr>
          <w:rFonts w:asciiTheme="minorBidi" w:hAnsiTheme="minorBidi" w:cstheme="minorBidi" w:hint="cs"/>
          <w:sz w:val="20"/>
          <w:szCs w:val="20"/>
          <w:rtl/>
          <w:lang w:bidi="he-IL"/>
        </w:rPr>
        <w:t xml:space="preserve"> </w:t>
      </w:r>
      <w:r w:rsidRPr="003957E8">
        <w:rPr>
          <w:rFonts w:asciiTheme="minorBidi" w:hAnsiTheme="minorBidi" w:cstheme="minorBidi"/>
          <w:sz w:val="20"/>
          <w:szCs w:val="20"/>
          <w:rtl/>
          <w:lang w:bidi="he-IL"/>
        </w:rPr>
        <w:t>סידור העמודות לפי תדירות האירועים מדגיש את סוגי הנשק הנפוצים ביותר, כמו</w:t>
      </w:r>
      <w:r w:rsidRPr="003957E8">
        <w:rPr>
          <w:rFonts w:asciiTheme="minorBidi" w:hAnsiTheme="minorBidi" w:cstheme="minorBidi"/>
          <w:sz w:val="20"/>
          <w:szCs w:val="20"/>
          <w:lang w:bidi="he-IL"/>
        </w:rPr>
        <w:t xml:space="preserve"> Explosives, </w:t>
      </w:r>
      <w:r w:rsidRPr="003957E8">
        <w:rPr>
          <w:rFonts w:asciiTheme="minorBidi" w:hAnsiTheme="minorBidi" w:cstheme="minorBidi"/>
          <w:sz w:val="20"/>
          <w:szCs w:val="20"/>
          <w:rtl/>
          <w:lang w:bidi="he-IL"/>
        </w:rPr>
        <w:t>שגורמים למספר גבוה במיוחד של נפגעים ותדירות גבוהה של שימוש</w:t>
      </w:r>
      <w:r w:rsidRPr="003957E8">
        <w:rPr>
          <w:rFonts w:asciiTheme="minorBidi" w:hAnsiTheme="minorBidi" w:cstheme="minorBidi"/>
          <w:sz w:val="20"/>
          <w:szCs w:val="20"/>
          <w:lang w:bidi="he-IL"/>
        </w:rPr>
        <w:t>.</w:t>
      </w:r>
    </w:p>
    <w:p w14:paraId="27B079C1" w14:textId="53F2C9A6" w:rsidR="00E31145" w:rsidRDefault="00E31145" w:rsidP="00E31145">
      <w:pPr>
        <w:pStyle w:val="a8"/>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drawing>
          <wp:anchor distT="0" distB="0" distL="114300" distR="114300" simplePos="0" relativeHeight="251692032" behindDoc="0" locked="0" layoutInCell="1" allowOverlap="1" wp14:anchorId="687364EE" wp14:editId="7AA4D206">
            <wp:simplePos x="0" y="0"/>
            <wp:positionH relativeFrom="column">
              <wp:posOffset>43180</wp:posOffset>
            </wp:positionH>
            <wp:positionV relativeFrom="paragraph">
              <wp:posOffset>273050</wp:posOffset>
            </wp:positionV>
            <wp:extent cx="5119370" cy="3401695"/>
            <wp:effectExtent l="0" t="0" r="5080" b="8255"/>
            <wp:wrapThrough wrapText="bothSides">
              <wp:wrapPolygon edited="0">
                <wp:start x="0" y="0"/>
                <wp:lineTo x="0" y="21531"/>
                <wp:lineTo x="21541" y="21531"/>
                <wp:lineTo x="21541"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3">
                      <a:extLst>
                        <a:ext uri="{28A0092B-C50C-407E-A947-70E740481C1C}">
                          <a14:useLocalDpi xmlns:a14="http://schemas.microsoft.com/office/drawing/2010/main" val="0"/>
                        </a:ext>
                      </a:extLst>
                    </a:blip>
                    <a:stretch>
                      <a:fillRect/>
                    </a:stretch>
                  </pic:blipFill>
                  <pic:spPr>
                    <a:xfrm>
                      <a:off x="0" y="0"/>
                      <a:ext cx="5119370" cy="340169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1D584017" w:rsidR="00E31145" w:rsidRDefault="00E31145" w:rsidP="001B4D1D">
      <w:pPr>
        <w:pStyle w:val="a8"/>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375C88">
        <w:rPr>
          <w:rFonts w:asciiTheme="minorBidi" w:hAnsiTheme="minorBidi" w:cstheme="minorBidi" w:hint="cs"/>
          <w:b/>
          <w:bCs/>
          <w:sz w:val="22"/>
          <w:szCs w:val="22"/>
          <w:rtl/>
          <w:lang w:bidi="he-IL"/>
        </w:rPr>
        <w:t>עיגולים</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48825D7F" w14:textId="492153A2" w:rsidR="00375C88" w:rsidRDefault="00375C88" w:rsidP="00375C88">
      <w:pPr>
        <w:pStyle w:val="a8"/>
        <w:numPr>
          <w:ilvl w:val="0"/>
          <w:numId w:val="8"/>
        </w:numPr>
        <w:bidi/>
        <w:spacing w:line="360" w:lineRule="auto"/>
        <w:rPr>
          <w:rFonts w:asciiTheme="minorBidi" w:hAnsiTheme="minorBidi" w:cstheme="minorBidi"/>
          <w:sz w:val="20"/>
          <w:szCs w:val="20"/>
          <w:u w:val="single"/>
          <w:lang w:bidi="he-IL"/>
        </w:rPr>
      </w:pPr>
      <w:r w:rsidRPr="00375C88">
        <w:rPr>
          <w:rFonts w:asciiTheme="minorBidi" w:hAnsiTheme="minorBidi" w:cstheme="minorBidi" w:hint="cs"/>
          <w:b/>
          <w:bCs/>
          <w:u w:val="single"/>
          <w:rtl/>
          <w:lang w:bidi="he-IL"/>
        </w:rPr>
        <w:t>הצעה לשיפור</w:t>
      </w:r>
      <w:r w:rsidRPr="00375C88">
        <w:rPr>
          <w:rFonts w:asciiTheme="minorBidi" w:hAnsiTheme="minorBidi" w:cstheme="minorBidi" w:hint="cs"/>
          <w:sz w:val="20"/>
          <w:szCs w:val="20"/>
          <w:u w:val="single"/>
          <w:rtl/>
          <w:lang w:bidi="he-IL"/>
        </w:rPr>
        <w:t>:</w:t>
      </w:r>
    </w:p>
    <w:p w14:paraId="06B180C0" w14:textId="3B2B2AFB" w:rsidR="00375C88" w:rsidRDefault="00375C88" w:rsidP="00375C88">
      <w:pPr>
        <w:pStyle w:val="a8"/>
        <w:bidi/>
        <w:spacing w:line="360" w:lineRule="auto"/>
        <w:rPr>
          <w:rFonts w:asciiTheme="minorBidi" w:hAnsiTheme="minorBidi" w:cstheme="minorBidi"/>
          <w:rtl/>
          <w:lang w:bidi="he-IL"/>
        </w:rPr>
      </w:pPr>
      <w:r>
        <w:rPr>
          <w:rFonts w:asciiTheme="minorBidi" w:hAnsiTheme="minorBidi" w:cstheme="minorBidi" w:hint="cs"/>
          <w:rtl/>
          <w:lang w:bidi="he-IL"/>
        </w:rPr>
        <w:t xml:space="preserve">גודל העיגול: מספר </w:t>
      </w:r>
      <w:proofErr w:type="spellStart"/>
      <w:r>
        <w:rPr>
          <w:rFonts w:asciiTheme="minorBidi" w:hAnsiTheme="minorBidi" w:cstheme="minorBidi" w:hint="cs"/>
          <w:rtl/>
          <w:lang w:bidi="he-IL"/>
        </w:rPr>
        <w:t>האיורעים</w:t>
      </w:r>
      <w:proofErr w:type="spellEnd"/>
      <w:r>
        <w:rPr>
          <w:rFonts w:asciiTheme="minorBidi" w:hAnsiTheme="minorBidi" w:cstheme="minorBidi" w:hint="cs"/>
          <w:rtl/>
          <w:lang w:bidi="he-IL"/>
        </w:rPr>
        <w:t xml:space="preserve"> בהם נעשה שימוש בנשק.</w:t>
      </w:r>
    </w:p>
    <w:p w14:paraId="21CADA2D" w14:textId="4E677DD8" w:rsidR="00375C88" w:rsidRDefault="00375C88" w:rsidP="00375C88">
      <w:pPr>
        <w:pStyle w:val="a8"/>
        <w:bidi/>
        <w:spacing w:line="360" w:lineRule="auto"/>
        <w:rPr>
          <w:rFonts w:asciiTheme="minorBidi" w:hAnsiTheme="minorBidi" w:cstheme="minorBidi"/>
          <w:rtl/>
          <w:lang w:bidi="he-IL"/>
        </w:rPr>
      </w:pPr>
      <w:r>
        <w:rPr>
          <w:rFonts w:asciiTheme="minorBidi" w:hAnsiTheme="minorBidi" w:cstheme="minorBidi" w:hint="cs"/>
          <w:rtl/>
          <w:lang w:bidi="he-IL"/>
        </w:rPr>
        <w:t xml:space="preserve">מיקום: מייצג את כמו </w:t>
      </w:r>
      <w:proofErr w:type="spellStart"/>
      <w:r>
        <w:rPr>
          <w:rFonts w:asciiTheme="minorBidi" w:hAnsiTheme="minorBidi" w:cstheme="minorBidi" w:hint="cs"/>
          <w:rtl/>
          <w:lang w:bidi="he-IL"/>
        </w:rPr>
        <w:t>תההורגים</w:t>
      </w:r>
      <w:proofErr w:type="spellEnd"/>
      <w:r>
        <w:rPr>
          <w:rFonts w:asciiTheme="minorBidi" w:hAnsiTheme="minorBidi" w:cstheme="minorBidi" w:hint="cs"/>
          <w:rtl/>
          <w:lang w:bidi="he-IL"/>
        </w:rPr>
        <w:t xml:space="preserve"> והפצועים לכל סוג נשק.</w:t>
      </w:r>
    </w:p>
    <w:p w14:paraId="68E4B671" w14:textId="2FE48C6D" w:rsidR="00375C88" w:rsidRPr="00375C88" w:rsidRDefault="00375C88" w:rsidP="00375C88">
      <w:pPr>
        <w:pStyle w:val="a8"/>
        <w:bidi/>
        <w:spacing w:line="360" w:lineRule="auto"/>
        <w:rPr>
          <w:rFonts w:asciiTheme="minorBidi" w:hAnsiTheme="minorBidi" w:cstheme="minorBidi"/>
          <w:sz w:val="20"/>
          <w:szCs w:val="20"/>
          <w:lang w:bidi="he-IL"/>
        </w:rPr>
      </w:pPr>
      <w:proofErr w:type="spellStart"/>
      <w:r>
        <w:rPr>
          <w:rFonts w:asciiTheme="minorBidi" w:hAnsiTheme="minorBidi" w:cstheme="minorBidi" w:hint="cs"/>
          <w:rtl/>
          <w:lang w:bidi="he-IL"/>
        </w:rPr>
        <w:t>טקטס</w:t>
      </w:r>
      <w:proofErr w:type="spellEnd"/>
      <w:r>
        <w:rPr>
          <w:rFonts w:asciiTheme="minorBidi" w:hAnsiTheme="minorBidi" w:cstheme="minorBidi" w:hint="cs"/>
          <w:rtl/>
          <w:lang w:bidi="he-IL"/>
        </w:rPr>
        <w:t>: תוויות המציינות את סוגי הנשק עבור כל עיגול.</w:t>
      </w:r>
    </w:p>
    <w:p w14:paraId="1177CB1B" w14:textId="3EFB821D" w:rsidR="004858FE" w:rsidRPr="007809DC" w:rsidRDefault="00E31145" w:rsidP="0094581C">
      <w:pPr>
        <w:pStyle w:val="a8"/>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480DC596" w:rsidR="0094581C" w:rsidRDefault="00E31145" w:rsidP="0094581C">
      <w:pPr>
        <w:pStyle w:val="a8"/>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 xml:space="preserve">הגרף מתאים לנתונים בכך שהוא משתמש בשתי תכונות כמותיות, לוג של פצועים ולוג של הרוגים, כצירים, ותכונה קטגורית, סוג נשק, כדי להבדיל בין הבועות. </w:t>
      </w:r>
      <w:r w:rsidR="00375C88">
        <w:rPr>
          <w:rFonts w:asciiTheme="minorBidi" w:hAnsiTheme="minorBidi" w:cstheme="minorBidi" w:hint="cs"/>
          <w:sz w:val="22"/>
          <w:szCs w:val="22"/>
          <w:rtl/>
          <w:lang w:bidi="he-IL"/>
        </w:rPr>
        <w:t>גודל</w:t>
      </w:r>
      <w:r w:rsidR="004858FE" w:rsidRPr="007809DC">
        <w:rPr>
          <w:rFonts w:asciiTheme="minorBidi" w:hAnsiTheme="minorBidi" w:cstheme="minorBidi"/>
          <w:sz w:val="22"/>
          <w:szCs w:val="22"/>
          <w:rtl/>
          <w:lang w:bidi="he-IL"/>
        </w:rPr>
        <w:t xml:space="preserve"> הבועה מייצג באופן ברור את מספר </w:t>
      </w:r>
      <w:r w:rsidR="004858FE" w:rsidRPr="007809DC">
        <w:rPr>
          <w:rFonts w:asciiTheme="minorBidi" w:hAnsiTheme="minorBidi" w:cstheme="minorBidi"/>
          <w:sz w:val="22"/>
          <w:szCs w:val="22"/>
          <w:rtl/>
          <w:lang w:bidi="he-IL"/>
        </w:rPr>
        <w:lastRenderedPageBreak/>
        <w:t>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Default="00E31145" w:rsidP="0094581C">
      <w:pPr>
        <w:pStyle w:val="a8"/>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E2556CB" w14:textId="6B8B7A1B" w:rsidR="00156DEB" w:rsidRPr="00156DEB" w:rsidRDefault="00156DEB" w:rsidP="00156DEB">
      <w:pPr>
        <w:pStyle w:val="a8"/>
        <w:numPr>
          <w:ilvl w:val="0"/>
          <w:numId w:val="8"/>
        </w:numPr>
        <w:bidi/>
        <w:spacing w:line="360" w:lineRule="auto"/>
        <w:rPr>
          <w:rFonts w:asciiTheme="minorBidi" w:hAnsiTheme="minorBidi" w:cstheme="minorBidi"/>
          <w:sz w:val="22"/>
          <w:szCs w:val="22"/>
          <w:u w:val="single"/>
          <w:lang w:bidi="he-IL"/>
        </w:rPr>
      </w:pPr>
      <w:r w:rsidRPr="00156DEB">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Pr="00156DEB">
        <w:rPr>
          <w:rFonts w:asciiTheme="minorBidi" w:hAnsiTheme="minorBidi" w:cstheme="minorBidi"/>
          <w:sz w:val="22"/>
          <w:szCs w:val="22"/>
          <w:rtl/>
          <w:lang w:bidi="he-IL"/>
        </w:rPr>
        <w:t xml:space="preserve">הוויזואליזציה מדגישה בצורה ברורה את המגמות בשימוש בסוגי נשק שונים בפיגועי טרור בישראל באמצעות מיקום עיגולים בסקאלה לוגריתמית, המשקפת את כמות ההרוגים והפצועים. השימוש בסקאלה לוגריתמית מאפשר דיוק גבוה להצגת ערכים בטווחים רחבים, וגודל העיגולים מייצג את תדירות האירועים עבור כל סוג נשק, מה שמוסיף ממד נוסף להבנת הנתונים. צבעי העיגולים ותוויות השמות מאפשרים הבחנה ברורה בין הקטגוריות ומספקים זיהוי </w:t>
      </w:r>
      <w:proofErr w:type="spellStart"/>
      <w:r w:rsidRPr="00156DEB">
        <w:rPr>
          <w:rFonts w:asciiTheme="minorBidi" w:hAnsiTheme="minorBidi" w:cstheme="minorBidi"/>
          <w:sz w:val="22"/>
          <w:szCs w:val="22"/>
          <w:rtl/>
          <w:lang w:bidi="he-IL"/>
        </w:rPr>
        <w:t>מיידי</w:t>
      </w:r>
      <w:proofErr w:type="spellEnd"/>
      <w:r w:rsidRPr="00156DEB">
        <w:rPr>
          <w:rFonts w:asciiTheme="minorBidi" w:hAnsiTheme="minorBidi" w:cstheme="minorBidi"/>
          <w:sz w:val="22"/>
          <w:szCs w:val="22"/>
          <w:rtl/>
          <w:lang w:bidi="he-IL"/>
        </w:rPr>
        <w:t xml:space="preserve"> של סוגי הנשק. הוויזואליזציה מבליטה מגמות מרכזיות, כמו ההשפעה הגבוהה של</w:t>
      </w:r>
      <w:r w:rsidRPr="00156DEB">
        <w:rPr>
          <w:rFonts w:asciiTheme="minorBidi" w:hAnsiTheme="minorBidi" w:cstheme="minorBidi"/>
          <w:sz w:val="22"/>
          <w:szCs w:val="22"/>
          <w:lang w:bidi="he-IL"/>
        </w:rPr>
        <w:t xml:space="preserve"> Explosives </w:t>
      </w:r>
      <w:r w:rsidRPr="00156DEB">
        <w:rPr>
          <w:rFonts w:asciiTheme="minorBidi" w:hAnsiTheme="minorBidi" w:cstheme="minorBidi"/>
          <w:sz w:val="22"/>
          <w:szCs w:val="22"/>
          <w:rtl/>
          <w:lang w:bidi="he-IL"/>
        </w:rPr>
        <w:t>מבחינת מספר הנפגעים ותדירות השימוש, לעומת נשקים כמו</w:t>
      </w:r>
      <w:r w:rsidRPr="00156DEB">
        <w:rPr>
          <w:rFonts w:asciiTheme="minorBidi" w:hAnsiTheme="minorBidi" w:cstheme="minorBidi"/>
          <w:sz w:val="22"/>
          <w:szCs w:val="22"/>
          <w:lang w:bidi="he-IL"/>
        </w:rPr>
        <w:t xml:space="preserve"> Chemical </w:t>
      </w:r>
      <w:r w:rsidRPr="00156DEB">
        <w:rPr>
          <w:rFonts w:asciiTheme="minorBidi" w:hAnsiTheme="minorBidi" w:cstheme="minorBidi"/>
          <w:sz w:val="22"/>
          <w:szCs w:val="22"/>
          <w:rtl/>
          <w:lang w:bidi="he-IL"/>
        </w:rPr>
        <w:t>שלהם השפעה ותדירות נמוכה. עיצוב זה מסייע לזהות בקלות את הדפוסים המרכזיים ולהבין את השפעת כל סוג נשק על היקף ותוצאות הפיגועים</w:t>
      </w:r>
      <w:r w:rsidRPr="00156DEB">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XSpec="center" w:tblpY="202"/>
        <w:bidiVisual/>
        <w:tblW w:w="10091" w:type="dxa"/>
        <w:tblLook w:val="04A0" w:firstRow="1" w:lastRow="0" w:firstColumn="1" w:lastColumn="0" w:noHBand="0" w:noVBand="1"/>
      </w:tblPr>
      <w:tblGrid>
        <w:gridCol w:w="1701"/>
        <w:gridCol w:w="4195"/>
        <w:gridCol w:w="4195"/>
      </w:tblGrid>
      <w:tr w:rsidR="00937D5B" w:rsidRPr="0057705F" w14:paraId="27DF989E" w14:textId="77777777" w:rsidTr="00937D5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1" w:type="dxa"/>
          </w:tcPr>
          <w:p w14:paraId="03BFBEB6" w14:textId="77777777" w:rsidR="00FD28DB" w:rsidRPr="0057705F" w:rsidRDefault="00FD28DB" w:rsidP="00FD28DB">
            <w:pPr>
              <w:pStyle w:val="a8"/>
              <w:spacing w:after="160" w:line="360" w:lineRule="auto"/>
              <w:ind w:left="714"/>
              <w:jc w:val="center"/>
              <w:rPr>
                <w:rFonts w:asciiTheme="minorBidi" w:hAnsiTheme="minorBidi" w:cstheme="minorBidi"/>
                <w:sz w:val="22"/>
                <w:szCs w:val="22"/>
                <w:rtl/>
              </w:rPr>
            </w:pPr>
          </w:p>
        </w:tc>
        <w:tc>
          <w:tcPr>
            <w:tcW w:w="4195" w:type="dxa"/>
          </w:tcPr>
          <w:p w14:paraId="6E03FBFE" w14:textId="77777777" w:rsidR="00FD28DB" w:rsidRPr="0057705F" w:rsidRDefault="00FD28DB" w:rsidP="00FD28DB">
            <w:pPr>
              <w:pStyle w:val="a8"/>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4195" w:type="dxa"/>
          </w:tcPr>
          <w:p w14:paraId="29E7421A" w14:textId="77777777" w:rsidR="00FD28DB" w:rsidRPr="0057705F" w:rsidRDefault="00FD28DB" w:rsidP="00FD28DB">
            <w:pPr>
              <w:pStyle w:val="a8"/>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937D5B" w:rsidRPr="0057705F" w14:paraId="3E002674" w14:textId="77777777" w:rsidTr="00937D5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701" w:type="dxa"/>
            <w:hideMark/>
          </w:tcPr>
          <w:p w14:paraId="47EEAF94" w14:textId="77777777" w:rsidR="00FD28DB" w:rsidRPr="0057705F" w:rsidRDefault="00FD28DB" w:rsidP="00FD28DB">
            <w:pPr>
              <w:pStyle w:val="a8"/>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יתרונות </w:t>
            </w:r>
          </w:p>
          <w:p w14:paraId="2AD293DD" w14:textId="77777777" w:rsidR="00FD28DB" w:rsidRPr="0057705F" w:rsidRDefault="00FD28DB" w:rsidP="00FD28DB">
            <w:pPr>
              <w:pStyle w:val="a8"/>
              <w:spacing w:after="160" w:line="360" w:lineRule="auto"/>
              <w:ind w:left="714"/>
              <w:jc w:val="center"/>
              <w:rPr>
                <w:rFonts w:asciiTheme="minorBidi" w:hAnsiTheme="minorBidi" w:cstheme="minorBidi"/>
                <w:sz w:val="22"/>
                <w:szCs w:val="22"/>
                <w:lang w:bidi="he-IL"/>
              </w:rPr>
            </w:pPr>
          </w:p>
        </w:tc>
        <w:tc>
          <w:tcPr>
            <w:tcW w:w="4195" w:type="dxa"/>
          </w:tcPr>
          <w:p w14:paraId="6B7F499E" w14:textId="77777777" w:rsidR="00FD28DB" w:rsidRPr="0057705F" w:rsidRDefault="00FD28DB" w:rsidP="00FD28DB">
            <w:pPr>
              <w:pStyle w:val="a8"/>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4195" w:type="dxa"/>
            <w:hideMark/>
          </w:tcPr>
          <w:p w14:paraId="0D38256B" w14:textId="77777777" w:rsidR="00FD28DB" w:rsidRPr="001D0EA2" w:rsidRDefault="00FD28DB" w:rsidP="00FD28DB">
            <w:pPr>
              <w:pStyle w:val="a8"/>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937D5B" w:rsidRPr="0057705F" w14:paraId="1E77B7BB" w14:textId="77777777" w:rsidTr="00937D5B">
        <w:trPr>
          <w:trHeight w:val="3767"/>
        </w:trPr>
        <w:tc>
          <w:tcPr>
            <w:cnfStyle w:val="001000000000" w:firstRow="0" w:lastRow="0" w:firstColumn="1" w:lastColumn="0" w:oddVBand="0" w:evenVBand="0" w:oddHBand="0" w:evenHBand="0" w:firstRowFirstColumn="0" w:firstRowLastColumn="0" w:lastRowFirstColumn="0" w:lastRowLastColumn="0"/>
            <w:tcW w:w="1701" w:type="dxa"/>
            <w:hideMark/>
          </w:tcPr>
          <w:p w14:paraId="26D00CE7" w14:textId="77777777" w:rsidR="00FD28DB" w:rsidRPr="0057705F" w:rsidRDefault="00FD28DB" w:rsidP="00FD28DB">
            <w:pPr>
              <w:pStyle w:val="a8"/>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a8"/>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a8"/>
              <w:spacing w:after="160" w:line="360" w:lineRule="auto"/>
              <w:ind w:left="714"/>
              <w:jc w:val="center"/>
              <w:rPr>
                <w:rFonts w:asciiTheme="minorBidi" w:hAnsiTheme="minorBidi" w:cstheme="minorBidi"/>
                <w:sz w:val="22"/>
                <w:szCs w:val="22"/>
                <w:rtl/>
                <w:lang w:bidi="he-IL"/>
              </w:rPr>
            </w:pPr>
          </w:p>
        </w:tc>
        <w:tc>
          <w:tcPr>
            <w:tcW w:w="4195" w:type="dxa"/>
          </w:tcPr>
          <w:p w14:paraId="1E8ABD6A" w14:textId="77777777" w:rsidR="00FD28DB" w:rsidRPr="001D0EA2" w:rsidRDefault="00FD28DB" w:rsidP="00FD28DB">
            <w:pPr>
              <w:pStyle w:val="a8"/>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4195" w:type="dxa"/>
            <w:hideMark/>
          </w:tcPr>
          <w:p w14:paraId="4B914102" w14:textId="77777777" w:rsidR="00FD28DB" w:rsidRPr="001D0EA2" w:rsidRDefault="00FD28DB" w:rsidP="00FD28DB">
            <w:pPr>
              <w:pStyle w:val="a8"/>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a8"/>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a8"/>
        <w:bidi/>
        <w:spacing w:after="160" w:line="360" w:lineRule="auto"/>
        <w:ind w:left="714"/>
        <w:rPr>
          <w:rFonts w:asciiTheme="minorBidi" w:hAnsiTheme="minorBidi" w:cstheme="minorBidi"/>
          <w:b/>
          <w:bCs/>
          <w:sz w:val="22"/>
          <w:szCs w:val="22"/>
          <w:rtl/>
          <w:lang w:bidi="he-IL"/>
        </w:rPr>
      </w:pPr>
    </w:p>
    <w:p w14:paraId="30CD48F7" w14:textId="37F2520B" w:rsidR="000924C6" w:rsidRPr="000924C6" w:rsidRDefault="0094581C" w:rsidP="000924C6">
      <w:pPr>
        <w:pStyle w:val="a8"/>
        <w:bidi/>
        <w:spacing w:after="160" w:line="360" w:lineRule="auto"/>
        <w:ind w:left="714"/>
        <w:rPr>
          <w:rFonts w:asciiTheme="minorBidi" w:hAnsiTheme="minorBidi" w:cstheme="minorBidi"/>
          <w:sz w:val="22"/>
          <w:szCs w:val="22"/>
          <w:rtl/>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r w:rsidR="000924C6" w:rsidRPr="000924C6">
        <w:rPr>
          <w:rFonts w:asciiTheme="minorBidi" w:hAnsiTheme="minorBidi" w:cstheme="minorBidi"/>
          <w:b/>
          <w:bCs/>
          <w:color w:val="C00000"/>
          <w:sz w:val="48"/>
          <w:szCs w:val="48"/>
          <w:rtl/>
          <w:lang w:bidi="he-IL"/>
        </w:rPr>
        <w:br w:type="page"/>
      </w:r>
    </w:p>
    <w:p w14:paraId="460ECA7B" w14:textId="4E1DBE85" w:rsidR="000056F1" w:rsidRPr="000056F1" w:rsidRDefault="000056F1" w:rsidP="003511DA">
      <w:pPr>
        <w:pStyle w:val="1"/>
        <w:spacing w:line="360" w:lineRule="auto"/>
        <w:rPr>
          <w:rtl/>
        </w:rPr>
      </w:pPr>
      <w:bookmarkStart w:id="54" w:name="_Toc191843290"/>
      <w:r w:rsidRPr="000056F1">
        <w:rPr>
          <w:rtl/>
        </w:rPr>
        <w:lastRenderedPageBreak/>
        <w:t>הסבר על העיצובים שנבחרו ועל יישומם</w:t>
      </w:r>
      <w:bookmarkEnd w:id="54"/>
    </w:p>
    <w:p w14:paraId="44246990" w14:textId="6563FDCB" w:rsidR="000056F1" w:rsidRPr="00701AB2" w:rsidRDefault="002B20F0" w:rsidP="000924C6">
      <w:pPr>
        <w:pStyle w:val="a8"/>
        <w:bidi/>
        <w:spacing w:after="160" w:line="360" w:lineRule="auto"/>
        <w:ind w:left="0"/>
        <w:rPr>
          <w:rFonts w:asciiTheme="minorBidi" w:hAnsiTheme="minorBidi" w:cstheme="minorBidi"/>
          <w:b/>
          <w:bCs/>
          <w:u w:val="single"/>
          <w:rtl/>
          <w:lang w:bidi="he-IL"/>
        </w:rPr>
      </w:pPr>
      <w:r w:rsidRPr="00701AB2">
        <w:rPr>
          <w:rFonts w:asciiTheme="minorBidi" w:hAnsiTheme="minorBidi" w:cstheme="minorBidi" w:hint="cs"/>
          <w:b/>
          <w:bCs/>
          <w:u w:val="single"/>
          <w:rtl/>
          <w:lang w:bidi="he-IL"/>
        </w:rPr>
        <w:t>עיבוד מוקדם של הנתונים:</w:t>
      </w:r>
    </w:p>
    <w:p w14:paraId="045CD123" w14:textId="3F1CB726" w:rsidR="006E085E" w:rsidRDefault="006E7B49" w:rsidP="000924C6">
      <w:pPr>
        <w:pStyle w:val="a8"/>
        <w:numPr>
          <w:ilvl w:val="0"/>
          <w:numId w:val="21"/>
        </w:numPr>
        <w:bidi/>
        <w:spacing w:after="160" w:line="360" w:lineRule="auto"/>
        <w:ind w:left="366"/>
        <w:rPr>
          <w:rFonts w:asciiTheme="minorBidi" w:hAnsiTheme="minorBidi" w:cstheme="minorBidi"/>
          <w:sz w:val="22"/>
          <w:szCs w:val="22"/>
          <w:lang w:bidi="he-IL"/>
        </w:rPr>
      </w:pPr>
      <w:r>
        <w:rPr>
          <w:rFonts w:asciiTheme="minorBidi" w:hAnsiTheme="minorBidi" w:cstheme="minorBidi" w:hint="cs"/>
          <w:sz w:val="22"/>
          <w:szCs w:val="22"/>
          <w:rtl/>
          <w:lang w:bidi="he-IL"/>
        </w:rPr>
        <w:t xml:space="preserve">בפרויקט הורדנו את הנתונים שלנו מאתר </w:t>
      </w:r>
      <w:proofErr w:type="spellStart"/>
      <w:r>
        <w:rPr>
          <w:rFonts w:asciiTheme="minorBidi" w:hAnsiTheme="minorBidi" w:cstheme="minorBidi" w:hint="cs"/>
          <w:sz w:val="22"/>
          <w:szCs w:val="22"/>
          <w:rtl/>
          <w:lang w:bidi="he-IL"/>
        </w:rPr>
        <w:t>קאגל</w:t>
      </w:r>
      <w:proofErr w:type="spellEnd"/>
    </w:p>
    <w:p w14:paraId="299D8EAF" w14:textId="4CB2A340" w:rsidR="006E085E" w:rsidRDefault="00E37E62" w:rsidP="000924C6">
      <w:pPr>
        <w:pStyle w:val="a8"/>
        <w:numPr>
          <w:ilvl w:val="0"/>
          <w:numId w:val="21"/>
        </w:numPr>
        <w:bidi/>
        <w:spacing w:after="160" w:line="360" w:lineRule="auto"/>
        <w:ind w:left="366"/>
        <w:rPr>
          <w:rFonts w:asciiTheme="minorBidi" w:hAnsiTheme="minorBidi" w:cstheme="minorBidi"/>
          <w:sz w:val="22"/>
          <w:szCs w:val="22"/>
          <w:lang w:bidi="he-IL"/>
        </w:rPr>
      </w:pPr>
      <w:r>
        <w:rPr>
          <w:rFonts w:asciiTheme="minorBidi" w:hAnsiTheme="minorBidi" w:cstheme="minorBidi"/>
          <w:sz w:val="22"/>
          <w:szCs w:val="22"/>
          <w:lang w:bidi="he-IL"/>
        </w:rPr>
        <w:t>Data Filter</w:t>
      </w:r>
      <w:r>
        <w:rPr>
          <w:rFonts w:asciiTheme="minorBidi" w:hAnsiTheme="minorBidi" w:cstheme="minorBidi" w:hint="cs"/>
          <w:sz w:val="22"/>
          <w:szCs w:val="22"/>
          <w:rtl/>
          <w:lang w:bidi="he-IL"/>
        </w:rPr>
        <w:t xml:space="preserve">: </w:t>
      </w:r>
      <w:r w:rsidR="006E7B49">
        <w:rPr>
          <w:rFonts w:asciiTheme="minorBidi" w:hAnsiTheme="minorBidi" w:cstheme="minorBidi" w:hint="cs"/>
          <w:sz w:val="22"/>
          <w:szCs w:val="22"/>
          <w:rtl/>
          <w:lang w:bidi="he-IL"/>
        </w:rPr>
        <w:t>סיננו את אירועי הטרור מישראל</w:t>
      </w:r>
      <w:r w:rsidR="00826102">
        <w:rPr>
          <w:rFonts w:asciiTheme="minorBidi" w:hAnsiTheme="minorBidi" w:cstheme="minorBidi"/>
          <w:sz w:val="22"/>
          <w:szCs w:val="22"/>
          <w:lang w:bidi="he-IL"/>
        </w:rPr>
        <w:t xml:space="preserve"> </w:t>
      </w:r>
      <w:r w:rsidR="006E7B49">
        <w:rPr>
          <w:rFonts w:asciiTheme="minorBidi" w:hAnsiTheme="minorBidi" w:cstheme="minorBidi" w:hint="cs"/>
          <w:sz w:val="22"/>
          <w:szCs w:val="22"/>
          <w:rtl/>
          <w:lang w:bidi="he-IL"/>
        </w:rPr>
        <w:t>(קוד ב-</w:t>
      </w:r>
      <w:r w:rsidR="006E7B49">
        <w:rPr>
          <w:rFonts w:asciiTheme="minorBidi" w:hAnsiTheme="minorBidi" w:cstheme="minorBidi"/>
          <w:sz w:val="22"/>
          <w:szCs w:val="22"/>
          <w:lang w:bidi="he-IL"/>
        </w:rPr>
        <w:t>R</w:t>
      </w:r>
      <w:r w:rsidR="006E7B49">
        <w:rPr>
          <w:rFonts w:asciiTheme="minorBidi" w:hAnsiTheme="minorBidi" w:cstheme="minorBidi" w:hint="cs"/>
          <w:sz w:val="22"/>
          <w:szCs w:val="22"/>
          <w:rtl/>
          <w:lang w:bidi="he-IL"/>
        </w:rPr>
        <w:t xml:space="preserve"> ב-</w:t>
      </w:r>
      <w:r w:rsidR="006E7B49">
        <w:rPr>
          <w:rFonts w:asciiTheme="minorBidi" w:hAnsiTheme="minorBidi" w:cstheme="minorBidi"/>
          <w:sz w:val="22"/>
          <w:szCs w:val="22"/>
          <w:lang w:bidi="he-IL"/>
        </w:rPr>
        <w:t>git</w:t>
      </w:r>
      <w:r w:rsidR="006E7B49">
        <w:rPr>
          <w:rFonts w:asciiTheme="minorBidi" w:hAnsiTheme="minorBidi" w:cstheme="minorBidi" w:hint="cs"/>
          <w:sz w:val="22"/>
          <w:szCs w:val="22"/>
          <w:rtl/>
          <w:lang w:bidi="he-IL"/>
        </w:rPr>
        <w:t>)</w:t>
      </w:r>
    </w:p>
    <w:p w14:paraId="052D9FD4" w14:textId="2B413E32" w:rsidR="002B20F0" w:rsidRDefault="00E37E62" w:rsidP="000924C6">
      <w:pPr>
        <w:pStyle w:val="a8"/>
        <w:numPr>
          <w:ilvl w:val="0"/>
          <w:numId w:val="21"/>
        </w:numPr>
        <w:bidi/>
        <w:spacing w:after="160" w:line="360" w:lineRule="auto"/>
        <w:ind w:left="366"/>
        <w:rPr>
          <w:rFonts w:asciiTheme="minorBidi" w:hAnsiTheme="minorBidi" w:cstheme="minorBidi"/>
          <w:sz w:val="22"/>
          <w:szCs w:val="22"/>
          <w:rtl/>
          <w:lang w:bidi="he-IL"/>
        </w:rPr>
      </w:pPr>
      <w:r>
        <w:rPr>
          <w:rFonts w:asciiTheme="minorBidi" w:hAnsiTheme="minorBidi" w:cstheme="minorBidi"/>
          <w:sz w:val="22"/>
          <w:szCs w:val="22"/>
          <w:lang w:bidi="he-IL"/>
        </w:rPr>
        <w:t>Data Cleaning</w:t>
      </w:r>
      <w:r>
        <w:rPr>
          <w:rFonts w:asciiTheme="minorBidi" w:hAnsiTheme="minorBidi" w:cstheme="minorBidi" w:hint="cs"/>
          <w:sz w:val="22"/>
          <w:szCs w:val="22"/>
          <w:rtl/>
          <w:lang w:bidi="he-IL"/>
        </w:rPr>
        <w:t>: לאחר מכן ביצענו ניקוי של הערכים השליליים בכך שהפכנו אותם ל-</w:t>
      </w:r>
      <w:r>
        <w:rPr>
          <w:rFonts w:asciiTheme="minorBidi" w:hAnsiTheme="minorBidi" w:cstheme="minorBidi"/>
          <w:sz w:val="22"/>
          <w:szCs w:val="22"/>
          <w:lang w:bidi="he-IL"/>
        </w:rPr>
        <w:t>Null</w:t>
      </w:r>
      <w:r>
        <w:rPr>
          <w:rFonts w:asciiTheme="minorBidi" w:hAnsiTheme="minorBidi" w:cstheme="minorBidi" w:hint="cs"/>
          <w:sz w:val="22"/>
          <w:szCs w:val="22"/>
          <w:rtl/>
          <w:lang w:bidi="he-IL"/>
        </w:rPr>
        <w:t xml:space="preserve"> (קובץ </w:t>
      </w:r>
      <w:proofErr w:type="spellStart"/>
      <w:r>
        <w:rPr>
          <w:rFonts w:asciiTheme="minorBidi" w:hAnsiTheme="minorBidi" w:cstheme="minorBidi"/>
          <w:sz w:val="22"/>
          <w:szCs w:val="22"/>
          <w:lang w:bidi="he-IL"/>
        </w:rPr>
        <w:t>ipynb</w:t>
      </w:r>
      <w:proofErr w:type="spellEnd"/>
      <w:r>
        <w:rPr>
          <w:rFonts w:asciiTheme="minorBidi" w:hAnsiTheme="minorBidi" w:cstheme="minorBidi" w:hint="cs"/>
          <w:sz w:val="22"/>
          <w:szCs w:val="22"/>
          <w:rtl/>
          <w:lang w:bidi="he-IL"/>
        </w:rPr>
        <w:t xml:space="preserve"> ב-</w:t>
      </w:r>
      <w:r>
        <w:rPr>
          <w:rFonts w:asciiTheme="minorBidi" w:hAnsiTheme="minorBidi" w:cstheme="minorBidi"/>
          <w:sz w:val="22"/>
          <w:szCs w:val="22"/>
          <w:lang w:bidi="he-IL"/>
        </w:rPr>
        <w:t>git</w:t>
      </w:r>
      <w:r>
        <w:rPr>
          <w:rFonts w:asciiTheme="minorBidi" w:hAnsiTheme="minorBidi" w:cstheme="minorBidi" w:hint="cs"/>
          <w:sz w:val="22"/>
          <w:szCs w:val="22"/>
          <w:rtl/>
          <w:lang w:bidi="he-IL"/>
        </w:rPr>
        <w:t>)</w:t>
      </w:r>
    </w:p>
    <w:p w14:paraId="463EB5F0" w14:textId="77777777" w:rsidR="002B20F0" w:rsidRDefault="002B20F0" w:rsidP="000924C6">
      <w:pPr>
        <w:pStyle w:val="a8"/>
        <w:bidi/>
        <w:spacing w:after="160" w:line="360" w:lineRule="auto"/>
        <w:ind w:left="0"/>
        <w:rPr>
          <w:rFonts w:asciiTheme="minorBidi" w:hAnsiTheme="minorBidi" w:cstheme="minorBidi"/>
          <w:sz w:val="22"/>
          <w:szCs w:val="22"/>
          <w:rtl/>
          <w:lang w:bidi="he-IL"/>
        </w:rPr>
      </w:pPr>
    </w:p>
    <w:p w14:paraId="1A355632" w14:textId="1B012905" w:rsidR="002B20F0" w:rsidRPr="00701AB2" w:rsidRDefault="002B20F0" w:rsidP="000924C6">
      <w:pPr>
        <w:pStyle w:val="a8"/>
        <w:bidi/>
        <w:spacing w:after="160" w:line="360" w:lineRule="auto"/>
        <w:ind w:left="0"/>
        <w:rPr>
          <w:rFonts w:asciiTheme="minorBidi" w:hAnsiTheme="minorBidi" w:cstheme="minorBidi"/>
          <w:lang w:bidi="he-IL"/>
        </w:rPr>
      </w:pPr>
      <w:r w:rsidRPr="00701AB2">
        <w:rPr>
          <w:rFonts w:asciiTheme="minorBidi" w:hAnsiTheme="minorBidi" w:cstheme="minorBidi" w:hint="cs"/>
          <w:b/>
          <w:bCs/>
          <w:u w:val="single"/>
          <w:rtl/>
          <w:lang w:bidi="he-IL"/>
        </w:rPr>
        <w:t xml:space="preserve">האם נאלצנו לשנות את מימוש </w:t>
      </w:r>
      <w:proofErr w:type="spellStart"/>
      <w:r w:rsidRPr="00701AB2">
        <w:rPr>
          <w:rFonts w:asciiTheme="minorBidi" w:hAnsiTheme="minorBidi" w:cstheme="minorBidi" w:hint="cs"/>
          <w:b/>
          <w:bCs/>
          <w:u w:val="single"/>
          <w:rtl/>
          <w:lang w:bidi="he-IL"/>
        </w:rPr>
        <w:t>הויזואליזציה</w:t>
      </w:r>
      <w:proofErr w:type="spellEnd"/>
      <w:r w:rsidRPr="00701AB2">
        <w:rPr>
          <w:rFonts w:asciiTheme="minorBidi" w:hAnsiTheme="minorBidi" w:cstheme="minorBidi" w:hint="cs"/>
          <w:b/>
          <w:bCs/>
          <w:u w:val="single"/>
          <w:rtl/>
          <w:lang w:bidi="he-IL"/>
        </w:rPr>
        <w:t>:</w:t>
      </w:r>
    </w:p>
    <w:p w14:paraId="74F2F1EF" w14:textId="71457EA2" w:rsidR="002B20F0" w:rsidRDefault="00E37E62" w:rsidP="000924C6">
      <w:pPr>
        <w:pStyle w:val="a8"/>
        <w:bidi/>
        <w:spacing w:after="160" w:line="360" w:lineRule="auto"/>
        <w:ind w:left="0"/>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במהלך הפרויקט שינינו את המימוש של העיצוב של מטלה 1, בחרנו לעשות מפת חום ובהתחלה המפה לא הייתה אינטראקטיבית(כמו שתכננו בחלופה), לאחר מכן הכרנו את ספריית </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שעזרה לנו לייצר מפה אינטראקטיבית ובחרנו לעצב ככה את המפה(היא עדיין מראה אותו הדבר).</w:t>
      </w:r>
    </w:p>
    <w:p w14:paraId="65130A86" w14:textId="3189094A" w:rsidR="00E37E62" w:rsidRDefault="00E37E62" w:rsidP="000924C6">
      <w:pPr>
        <w:pStyle w:val="a8"/>
        <w:bidi/>
        <w:spacing w:after="160" w:line="360" w:lineRule="auto"/>
        <w:ind w:left="0"/>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ההבדל בין העיצובים הוא האינטראקטיביות של </w:t>
      </w:r>
      <w:proofErr w:type="spellStart"/>
      <w:r>
        <w:rPr>
          <w:rFonts w:asciiTheme="minorBidi" w:hAnsiTheme="minorBidi" w:cstheme="minorBidi" w:hint="cs"/>
          <w:sz w:val="22"/>
          <w:szCs w:val="22"/>
          <w:rtl/>
          <w:lang w:bidi="he-IL"/>
        </w:rPr>
        <w:t>הויזואליזציה</w:t>
      </w:r>
      <w:proofErr w:type="spellEnd"/>
      <w:r>
        <w:rPr>
          <w:rFonts w:asciiTheme="minorBidi" w:hAnsiTheme="minorBidi" w:cstheme="minorBidi" w:hint="cs"/>
          <w:sz w:val="22"/>
          <w:szCs w:val="22"/>
          <w:rtl/>
          <w:lang w:bidi="he-IL"/>
        </w:rPr>
        <w:t>.</w:t>
      </w:r>
    </w:p>
    <w:p w14:paraId="04C18C04" w14:textId="2AA89D38" w:rsidR="002B20F0" w:rsidRPr="002B20F0" w:rsidRDefault="002B20F0" w:rsidP="000924C6">
      <w:pPr>
        <w:pStyle w:val="a8"/>
        <w:bidi/>
        <w:spacing w:after="160" w:line="360" w:lineRule="auto"/>
        <w:ind w:left="0"/>
        <w:rPr>
          <w:rFonts w:asciiTheme="minorBidi" w:hAnsiTheme="minorBidi" w:cstheme="minorBidi"/>
          <w:sz w:val="22"/>
          <w:szCs w:val="22"/>
          <w:rtl/>
          <w:lang w:bidi="he-IL"/>
        </w:rPr>
      </w:pPr>
    </w:p>
    <w:p w14:paraId="11CBD979" w14:textId="2CAC6D72" w:rsidR="002B20F0" w:rsidRDefault="002B20F0" w:rsidP="000924C6">
      <w:pPr>
        <w:pStyle w:val="a8"/>
        <w:bidi/>
        <w:spacing w:after="160" w:line="360" w:lineRule="auto"/>
        <w:ind w:left="0"/>
        <w:rPr>
          <w:rFonts w:asciiTheme="minorBidi" w:hAnsiTheme="minorBidi" w:cstheme="minorBidi"/>
          <w:b/>
          <w:bCs/>
          <w:u w:val="single"/>
          <w:rtl/>
          <w:lang w:bidi="he-IL"/>
        </w:rPr>
      </w:pPr>
      <w:r w:rsidRPr="00701AB2">
        <w:rPr>
          <w:rFonts w:asciiTheme="minorBidi" w:hAnsiTheme="minorBidi" w:cstheme="minorBidi" w:hint="cs"/>
          <w:b/>
          <w:bCs/>
          <w:u w:val="single"/>
          <w:rtl/>
          <w:lang w:bidi="he-IL"/>
        </w:rPr>
        <w:t xml:space="preserve">צילומי מסך של </w:t>
      </w:r>
      <w:proofErr w:type="spellStart"/>
      <w:r w:rsidRPr="00701AB2">
        <w:rPr>
          <w:rFonts w:asciiTheme="minorBidi" w:hAnsiTheme="minorBidi" w:cstheme="minorBidi" w:hint="cs"/>
          <w:b/>
          <w:bCs/>
          <w:u w:val="single"/>
          <w:rtl/>
          <w:lang w:bidi="he-IL"/>
        </w:rPr>
        <w:t>הדאש</w:t>
      </w:r>
      <w:proofErr w:type="spellEnd"/>
      <w:r w:rsidRPr="00701AB2">
        <w:rPr>
          <w:rFonts w:asciiTheme="minorBidi" w:hAnsiTheme="minorBidi" w:cstheme="minorBidi" w:hint="cs"/>
          <w:b/>
          <w:bCs/>
          <w:u w:val="single"/>
          <w:rtl/>
          <w:lang w:bidi="he-IL"/>
        </w:rPr>
        <w:t xml:space="preserve"> </w:t>
      </w:r>
      <w:proofErr w:type="spellStart"/>
      <w:r w:rsidRPr="00701AB2">
        <w:rPr>
          <w:rFonts w:asciiTheme="minorBidi" w:hAnsiTheme="minorBidi" w:cstheme="minorBidi" w:hint="cs"/>
          <w:b/>
          <w:bCs/>
          <w:u w:val="single"/>
          <w:rtl/>
          <w:lang w:bidi="he-IL"/>
        </w:rPr>
        <w:t>בוארד</w:t>
      </w:r>
      <w:proofErr w:type="spellEnd"/>
      <w:r w:rsidRPr="00701AB2">
        <w:rPr>
          <w:rFonts w:asciiTheme="minorBidi" w:hAnsiTheme="minorBidi" w:cstheme="minorBidi" w:hint="cs"/>
          <w:b/>
          <w:bCs/>
          <w:u w:val="single"/>
          <w:rtl/>
          <w:lang w:bidi="he-IL"/>
        </w:rPr>
        <w:t>:</w:t>
      </w:r>
    </w:p>
    <w:p w14:paraId="5DA5DB35" w14:textId="56D20A41" w:rsidR="008A797B" w:rsidRPr="00510AAA" w:rsidRDefault="009F6EF3" w:rsidP="00510AAA">
      <w:pPr>
        <w:bidi/>
        <w:spacing w:after="160" w:line="360" w:lineRule="auto"/>
        <w:rPr>
          <w:rFonts w:asciiTheme="minorBidi" w:hAnsiTheme="minorBidi" w:cstheme="minorBidi"/>
          <w:rtl/>
          <w:lang w:bidi="he-IL"/>
        </w:rPr>
      </w:pPr>
      <w:r>
        <w:rPr>
          <w:rFonts w:asciiTheme="minorBidi" w:hAnsiTheme="minorBidi" w:cstheme="minorBidi" w:hint="cs"/>
          <w:rtl/>
          <w:lang w:bidi="he-IL"/>
        </w:rPr>
        <w:t>ב-</w:t>
      </w:r>
      <w:r>
        <w:rPr>
          <w:rFonts w:asciiTheme="minorBidi" w:hAnsiTheme="minorBidi" w:cstheme="minorBidi"/>
          <w:lang w:bidi="he-IL"/>
        </w:rPr>
        <w:t>Dashboard</w:t>
      </w:r>
      <w:r>
        <w:rPr>
          <w:rFonts w:asciiTheme="minorBidi" w:hAnsiTheme="minorBidi" w:cstheme="minorBidi" w:hint="cs"/>
          <w:rtl/>
          <w:lang w:bidi="he-IL"/>
        </w:rPr>
        <w:t xml:space="preserve"> אנו מציגים את השאלות ואת הגרפים כאשר בדף הראשון יש </w:t>
      </w:r>
      <w:r>
        <w:rPr>
          <w:rFonts w:asciiTheme="minorBidi" w:hAnsiTheme="minorBidi" w:cstheme="minorBidi"/>
          <w:lang w:bidi="he-IL"/>
        </w:rPr>
        <w:t>Data Overview</w:t>
      </w:r>
      <w:r>
        <w:rPr>
          <w:rFonts w:asciiTheme="minorBidi" w:hAnsiTheme="minorBidi" w:cstheme="minorBidi" w:hint="cs"/>
          <w:rtl/>
          <w:lang w:bidi="he-IL"/>
        </w:rPr>
        <w:t xml:space="preserve"> ובכל דף אחר יש מטלה, </w:t>
      </w:r>
      <w:r w:rsidR="00510AAA">
        <w:rPr>
          <w:rFonts w:asciiTheme="minorBidi" w:hAnsiTheme="minorBidi" w:cstheme="minorBidi" w:hint="cs"/>
          <w:rtl/>
          <w:lang w:bidi="he-IL"/>
        </w:rPr>
        <w:t xml:space="preserve">השתדלנו לשמור עליו כמה שיותר נקי שיהיה מינימליסטי אבל שיכיל את כל הכלים והמלל שצריך. לצד כל ויזואליזציה יש הוראות שימוש/קריאה שלה ובנוסף יש תיאור המטלה שעליה אנו עונים באמצעות </w:t>
      </w:r>
      <w:proofErr w:type="spellStart"/>
      <w:r w:rsidR="00510AAA">
        <w:rPr>
          <w:rFonts w:asciiTheme="minorBidi" w:hAnsiTheme="minorBidi" w:cstheme="minorBidi" w:hint="cs"/>
          <w:rtl/>
          <w:lang w:bidi="he-IL"/>
        </w:rPr>
        <w:t>הויזואליזציה</w:t>
      </w:r>
      <w:proofErr w:type="spellEnd"/>
      <w:r w:rsidR="00510AAA">
        <w:rPr>
          <w:rFonts w:asciiTheme="minorBidi" w:hAnsiTheme="minorBidi" w:cstheme="minorBidi" w:hint="cs"/>
          <w:rtl/>
          <w:lang w:bidi="he-IL"/>
        </w:rPr>
        <w:t>.</w:t>
      </w:r>
    </w:p>
    <w:p w14:paraId="68A59F2F" w14:textId="14002AEC" w:rsidR="003A09DE" w:rsidRPr="00110AAC" w:rsidRDefault="00510AAA" w:rsidP="00983BB7">
      <w:pPr>
        <w:bidi/>
        <w:rPr>
          <w:rFonts w:asciiTheme="minorBidi" w:hAnsiTheme="minorBidi" w:cs="Arial"/>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697152" behindDoc="0" locked="0" layoutInCell="1" allowOverlap="1" wp14:anchorId="12883D6D" wp14:editId="5117D7A2">
                <wp:simplePos x="0" y="0"/>
                <wp:positionH relativeFrom="column">
                  <wp:posOffset>4716393</wp:posOffset>
                </wp:positionH>
                <wp:positionV relativeFrom="paragraph">
                  <wp:posOffset>85035</wp:posOffset>
                </wp:positionV>
                <wp:extent cx="1601470" cy="304800"/>
                <wp:effectExtent l="0" t="0" r="17780" b="19050"/>
                <wp:wrapNone/>
                <wp:docPr id="683977960" name="תיבת טקסט 10"/>
                <wp:cNvGraphicFramePr/>
                <a:graphic xmlns:a="http://schemas.openxmlformats.org/drawingml/2006/main">
                  <a:graphicData uri="http://schemas.microsoft.com/office/word/2010/wordprocessingShape">
                    <wps:wsp>
                      <wps:cNvSpPr txBox="1"/>
                      <wps:spPr>
                        <a:xfrm>
                          <a:off x="0" y="0"/>
                          <a:ext cx="160147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411B183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77DDA44" w14:textId="77777777" w:rsidR="00510AAA" w:rsidRDefault="00510AAA" w:rsidP="00510AAA"/>
                          <w:p w14:paraId="422B311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E06A5F5" w14:textId="77777777" w:rsidR="00510AAA" w:rsidRDefault="00510AAA" w:rsidP="00510AAA"/>
                          <w:p w14:paraId="30196BB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A47134A" w14:textId="77777777" w:rsidR="00510AAA" w:rsidRDefault="00510AAA" w:rsidP="00510AAA"/>
                          <w:p w14:paraId="73BBF1B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C351902" w14:textId="77777777" w:rsidR="00510AAA" w:rsidRDefault="00510AAA" w:rsidP="00510AAA"/>
                          <w:p w14:paraId="6C0D0A4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4F9072" w14:textId="77777777" w:rsidR="00510AAA" w:rsidRDefault="00510AAA" w:rsidP="00510AAA"/>
                          <w:p w14:paraId="466532A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3558803" w14:textId="77777777" w:rsidR="00510AAA" w:rsidRDefault="00510AAA" w:rsidP="00510AAA"/>
                          <w:p w14:paraId="734FB64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4109DCE" w14:textId="77777777" w:rsidR="00510AAA" w:rsidRDefault="00510AAA" w:rsidP="00510AAA"/>
                          <w:p w14:paraId="1C82C3C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F9D57E6" w14:textId="77777777" w:rsidR="00510AAA" w:rsidRDefault="00510AAA" w:rsidP="00510AAA"/>
                          <w:p w14:paraId="3241EBA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5F9F1A9" w14:textId="77777777" w:rsidR="00510AAA" w:rsidRDefault="00510AAA" w:rsidP="00510AAA"/>
                          <w:p w14:paraId="00B8964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4699F8C" w14:textId="77777777" w:rsidR="00510AAA" w:rsidRDefault="00510AAA" w:rsidP="00510AAA"/>
                          <w:p w14:paraId="231A867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A568E8" w14:textId="77777777" w:rsidR="00510AAA" w:rsidRDefault="00510AAA" w:rsidP="00510AAA"/>
                          <w:p w14:paraId="23B678C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A4444BC" w14:textId="77777777" w:rsidR="00510AAA" w:rsidRDefault="00510AAA" w:rsidP="00510AAA"/>
                          <w:p w14:paraId="180D9CF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D4C74B1" w14:textId="77777777" w:rsidR="00510AAA" w:rsidRDefault="00510AAA" w:rsidP="00510AAA"/>
                          <w:p w14:paraId="5925A1E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3C05769" w14:textId="77777777" w:rsidR="00510AAA" w:rsidRDefault="00510AAA" w:rsidP="00510AAA"/>
                          <w:p w14:paraId="54E617B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A2950CE" w14:textId="77777777" w:rsidR="00510AAA" w:rsidRDefault="00510AAA" w:rsidP="00510AAA"/>
                          <w:p w14:paraId="3E0DA99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D2F7C31" w14:textId="77777777" w:rsidR="00510AAA" w:rsidRDefault="00510AAA" w:rsidP="00510AAA"/>
                          <w:p w14:paraId="11BC2D1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B1A4AD4" w14:textId="77777777" w:rsidR="00510AAA" w:rsidRDefault="00510AAA" w:rsidP="00510AAA"/>
                          <w:p w14:paraId="3AB59CC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4D52FD" w14:textId="77777777" w:rsidR="00510AAA" w:rsidRDefault="00510AAA" w:rsidP="00510AAA"/>
                          <w:p w14:paraId="0575B10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F15B383" w14:textId="77777777" w:rsidR="00510AAA" w:rsidRDefault="00510AAA" w:rsidP="00510AAA"/>
                          <w:p w14:paraId="4E946B2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DE8FDB" w14:textId="77777777" w:rsidR="00510AAA" w:rsidRDefault="00510AAA" w:rsidP="00510AAA"/>
                          <w:p w14:paraId="2B41873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BEE48B1" w14:textId="77777777" w:rsidR="00510AAA" w:rsidRDefault="00510AAA" w:rsidP="00510AAA"/>
                          <w:p w14:paraId="4F6768B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D2A34F0" w14:textId="77777777" w:rsidR="00510AAA" w:rsidRDefault="00510AAA" w:rsidP="00510AAA"/>
                          <w:p w14:paraId="673DB4F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553BF58" w14:textId="77777777" w:rsidR="00510AAA" w:rsidRDefault="00510AAA" w:rsidP="00510AAA"/>
                          <w:p w14:paraId="38E0707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547EC89" w14:textId="77777777" w:rsidR="00510AAA" w:rsidRDefault="00510AAA" w:rsidP="00510AAA"/>
                          <w:p w14:paraId="034A130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4BC96D94" w14:textId="77777777" w:rsidR="00510AAA" w:rsidRDefault="00510AAA" w:rsidP="00510AAA"/>
                          <w:p w14:paraId="097DA5C8"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44D9A10" w14:textId="77777777" w:rsidR="00510AAA" w:rsidRDefault="00510AAA" w:rsidP="00510AAA"/>
                          <w:p w14:paraId="201C185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70DE110D" w14:textId="77777777" w:rsidR="00510AAA" w:rsidRDefault="00510AAA" w:rsidP="00510AAA"/>
                          <w:p w14:paraId="124104F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367C766" w14:textId="77777777" w:rsidR="00510AAA" w:rsidRDefault="00510AAA" w:rsidP="00510AAA"/>
                          <w:p w14:paraId="1F598E3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9B0A420" w14:textId="77777777" w:rsidR="00510AAA" w:rsidRDefault="00510AAA" w:rsidP="00510AAA"/>
                          <w:p w14:paraId="18952D8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E015077" w14:textId="77777777" w:rsidR="00510AAA" w:rsidRDefault="00510AAA" w:rsidP="00510AAA"/>
                          <w:p w14:paraId="0378C1B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AAB82AF" w14:textId="77777777" w:rsidR="00510AAA" w:rsidRDefault="00510AAA" w:rsidP="00510AAA"/>
                          <w:p w14:paraId="30C1562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413FE0D" w14:textId="77777777" w:rsidR="00510AAA" w:rsidRDefault="00510AAA" w:rsidP="00510AAA"/>
                          <w:p w14:paraId="0E05FC5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6AD3666" w14:textId="77777777" w:rsidR="00510AAA" w:rsidRDefault="00510AAA" w:rsidP="00510AAA"/>
                          <w:p w14:paraId="0E0C966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3F30C32" w14:textId="77777777" w:rsidR="00510AAA" w:rsidRDefault="00510AAA" w:rsidP="00510AAA"/>
                          <w:p w14:paraId="6E2789A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DD9451A" w14:textId="77777777" w:rsidR="00510AAA" w:rsidRDefault="00510AAA" w:rsidP="00510AAA"/>
                          <w:p w14:paraId="133CEA8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2FD6501" w14:textId="77777777" w:rsidR="00510AAA" w:rsidRDefault="00510AAA" w:rsidP="00510AAA"/>
                          <w:p w14:paraId="6E18A0C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1DD65E3" w14:textId="77777777" w:rsidR="00510AAA" w:rsidRDefault="00510AAA" w:rsidP="00510AAA"/>
                          <w:p w14:paraId="659A7CB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2AF9514" w14:textId="77777777" w:rsidR="00510AAA" w:rsidRDefault="00510AAA" w:rsidP="00510AAA"/>
                          <w:p w14:paraId="54F7123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58345EA" w14:textId="77777777" w:rsidR="00510AAA" w:rsidRDefault="00510AAA" w:rsidP="00510AAA"/>
                          <w:p w14:paraId="381DEBB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EE9814E" w14:textId="77777777" w:rsidR="00510AAA" w:rsidRDefault="00510AAA" w:rsidP="00510AAA"/>
                          <w:p w14:paraId="0F1290C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6485364" w14:textId="77777777" w:rsidR="00510AAA" w:rsidRDefault="00510AAA" w:rsidP="00510AAA"/>
                          <w:p w14:paraId="2FB4194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B3A1BCC" w14:textId="77777777" w:rsidR="00510AAA" w:rsidRDefault="00510AAA" w:rsidP="00510AAA"/>
                          <w:p w14:paraId="6F492FA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65B5417A" w14:textId="77777777" w:rsidR="00510AAA" w:rsidRDefault="00510AAA" w:rsidP="00510AAA"/>
                          <w:p w14:paraId="759DC74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0F1CB99" w14:textId="77777777" w:rsidR="00510AAA" w:rsidRDefault="00510AAA" w:rsidP="00510AAA"/>
                          <w:p w14:paraId="171C956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E9C950B" w14:textId="77777777" w:rsidR="00510AAA" w:rsidRDefault="00510AAA" w:rsidP="00510AAA"/>
                          <w:p w14:paraId="180E8DC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162E444" w14:textId="77777777" w:rsidR="00510AAA" w:rsidRDefault="00510AAA" w:rsidP="00510AAA"/>
                          <w:p w14:paraId="49DBC2A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EC7FC48" w14:textId="77777777" w:rsidR="00510AAA" w:rsidRDefault="00510AAA" w:rsidP="00510AAA"/>
                          <w:p w14:paraId="2926132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4B96D1A" w14:textId="77777777" w:rsidR="00510AAA" w:rsidRDefault="00510AAA" w:rsidP="00510AAA"/>
                          <w:p w14:paraId="489B3F2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6D3C585" w14:textId="77777777" w:rsidR="00510AAA" w:rsidRDefault="00510AAA" w:rsidP="00510AAA"/>
                          <w:p w14:paraId="054D31D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D7D0919" w14:textId="77777777" w:rsidR="00510AAA" w:rsidRDefault="00510AAA" w:rsidP="00510AAA"/>
                          <w:p w14:paraId="40D2ECA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6CEBEED" w14:textId="77777777" w:rsidR="00510AAA" w:rsidRDefault="00510AAA" w:rsidP="00510AAA"/>
                          <w:p w14:paraId="747F83A1"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AE9A94E" w14:textId="77777777" w:rsidR="00510AAA" w:rsidRDefault="00510AAA" w:rsidP="00510AAA"/>
                          <w:p w14:paraId="5110EBE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135E8B7" w14:textId="77777777" w:rsidR="00510AAA" w:rsidRDefault="00510AAA" w:rsidP="00510AAA"/>
                          <w:p w14:paraId="5C2D5D0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356468E" w14:textId="77777777" w:rsidR="00510AAA" w:rsidRDefault="00510AAA" w:rsidP="00510AAA"/>
                          <w:p w14:paraId="2FDDA93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5B0EDC8" w14:textId="77777777" w:rsidR="00510AAA" w:rsidRDefault="00510AAA" w:rsidP="00510AAA"/>
                          <w:p w14:paraId="4F9EECD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EF0F67C" w14:textId="77777777" w:rsidR="00510AAA" w:rsidRDefault="00510AAA" w:rsidP="00510AAA"/>
                          <w:p w14:paraId="1D2CA8A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54DB0BB" w14:textId="77777777" w:rsidR="00510AAA" w:rsidRDefault="00510AAA" w:rsidP="00510AAA"/>
                          <w:p w14:paraId="2081CF0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EEFF1E5" w14:textId="77777777" w:rsidR="00510AAA" w:rsidRDefault="00510AAA" w:rsidP="00510AAA"/>
                          <w:p w14:paraId="461FBA6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A3FD870" w14:textId="77777777" w:rsidR="00510AAA" w:rsidRDefault="00510AAA" w:rsidP="00510AAA"/>
                          <w:p w14:paraId="0E5F2FA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B41A3E" w14:textId="77777777" w:rsidR="00510AAA" w:rsidRDefault="00510AAA" w:rsidP="00510AAA"/>
                          <w:p w14:paraId="3C5FB10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E17917E" w14:textId="77777777" w:rsidR="00510AAA" w:rsidRDefault="00510AAA" w:rsidP="00510AAA"/>
                          <w:p w14:paraId="293565D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090C57F" w14:textId="77777777" w:rsidR="00510AAA" w:rsidRDefault="00510AAA" w:rsidP="00510AAA"/>
                          <w:p w14:paraId="4CF54B3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952572A" w14:textId="77777777" w:rsidR="00510AAA" w:rsidRDefault="00510AAA" w:rsidP="00510AAA"/>
                          <w:p w14:paraId="66E6CCA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F473B1A" w14:textId="77777777" w:rsidR="00510AAA" w:rsidRDefault="00510AAA" w:rsidP="00510AAA"/>
                          <w:p w14:paraId="2AB3330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7B8900B" w14:textId="77777777" w:rsidR="00510AAA" w:rsidRDefault="00510AAA" w:rsidP="00510AAA"/>
                          <w:p w14:paraId="3E7AD84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9C8E7CE" w14:textId="77777777" w:rsidR="00510AAA" w:rsidRDefault="00510AAA" w:rsidP="00510AAA"/>
                          <w:p w14:paraId="7B71778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03E1B1" w14:textId="77777777" w:rsidR="00510AAA" w:rsidRDefault="00510AAA" w:rsidP="00510AAA"/>
                          <w:p w14:paraId="6EF6272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49EE6B" w14:textId="77777777" w:rsidR="00510AAA" w:rsidRDefault="00510AAA" w:rsidP="00510AAA"/>
                          <w:p w14:paraId="534C6F7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65DE88D" w14:textId="77777777" w:rsidR="00510AAA" w:rsidRDefault="00510AAA" w:rsidP="00510AAA"/>
                          <w:p w14:paraId="4BAF306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AE0CEB0" w14:textId="77777777" w:rsidR="00510AAA" w:rsidRDefault="00510AAA" w:rsidP="00510AAA"/>
                          <w:p w14:paraId="3D6605A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DF4086D" w14:textId="77777777" w:rsidR="00510AAA" w:rsidRDefault="00510AAA" w:rsidP="00510AAA"/>
                          <w:p w14:paraId="65F403E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D45B71D" w14:textId="77777777" w:rsidR="00510AAA" w:rsidRDefault="00510AAA" w:rsidP="00510AAA"/>
                          <w:p w14:paraId="568EAE5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AC36BDE" w14:textId="77777777" w:rsidR="00510AAA" w:rsidRDefault="00510AAA" w:rsidP="00510AAA"/>
                          <w:p w14:paraId="760DEDD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F69B11D" w14:textId="77777777" w:rsidR="00510AAA" w:rsidRDefault="00510AAA" w:rsidP="00510AAA"/>
                          <w:p w14:paraId="64BC69F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B393C89" w14:textId="77777777" w:rsidR="00510AAA" w:rsidRDefault="00510AAA" w:rsidP="00510AAA"/>
                          <w:p w14:paraId="4DD4228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E3D1E7C" w14:textId="77777777" w:rsidR="00510AAA" w:rsidRDefault="00510AAA" w:rsidP="00510AAA"/>
                          <w:p w14:paraId="69C7508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E69A1A4" w14:textId="77777777" w:rsidR="00510AAA" w:rsidRDefault="00510AAA" w:rsidP="00510AAA"/>
                          <w:p w14:paraId="556ACC7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D321045" w14:textId="77777777" w:rsidR="00510AAA" w:rsidRDefault="00510AAA" w:rsidP="00510AAA"/>
                          <w:p w14:paraId="04A725A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B5B16A9" w14:textId="77777777" w:rsidR="00510AAA" w:rsidRDefault="00510AAA" w:rsidP="00510AAA"/>
                          <w:p w14:paraId="1081195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3B56D61" w14:textId="77777777" w:rsidR="00510AAA" w:rsidRDefault="00510AAA" w:rsidP="00510AAA"/>
                          <w:p w14:paraId="2231EF1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0AF134F" w14:textId="77777777" w:rsidR="00510AAA" w:rsidRDefault="00510AAA" w:rsidP="00510AAA"/>
                          <w:p w14:paraId="0784AD7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80094EA" w14:textId="77777777" w:rsidR="00510AAA" w:rsidRDefault="00510AAA" w:rsidP="00510AAA"/>
                          <w:p w14:paraId="195D9C3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73DCCB5" w14:textId="77777777" w:rsidR="00510AAA" w:rsidRDefault="00510AAA" w:rsidP="00510AAA"/>
                          <w:p w14:paraId="58E30B7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93C2B5A" w14:textId="77777777" w:rsidR="00510AAA" w:rsidRDefault="00510AAA" w:rsidP="00510AAA"/>
                          <w:p w14:paraId="3457E1F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A851C32" w14:textId="77777777" w:rsidR="00510AAA" w:rsidRDefault="00510AAA" w:rsidP="00510AAA"/>
                          <w:p w14:paraId="4F9784F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2D54A5C" w14:textId="77777777" w:rsidR="00510AAA" w:rsidRDefault="00510AAA" w:rsidP="00510AAA"/>
                          <w:p w14:paraId="4B924F3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6F6AA42" w14:textId="77777777" w:rsidR="00510AAA" w:rsidRDefault="00510AAA" w:rsidP="00510AAA"/>
                          <w:p w14:paraId="7FEE815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BE3C402" w14:textId="77777777" w:rsidR="00510AAA" w:rsidRDefault="00510AAA" w:rsidP="00510AAA"/>
                          <w:p w14:paraId="6BE37AE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0F0068F" w14:textId="77777777" w:rsidR="00510AAA" w:rsidRDefault="00510AAA" w:rsidP="00510AAA"/>
                          <w:p w14:paraId="6338466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0F2E9CB" w14:textId="77777777" w:rsidR="00510AAA" w:rsidRDefault="00510AAA" w:rsidP="00510AAA"/>
                          <w:p w14:paraId="01FFBF9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655866" w14:textId="77777777" w:rsidR="00510AAA" w:rsidRDefault="00510AAA" w:rsidP="00510AAA"/>
                          <w:p w14:paraId="09FD18E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DB15153" w14:textId="77777777" w:rsidR="00510AAA" w:rsidRDefault="00510AAA" w:rsidP="00510AAA"/>
                          <w:p w14:paraId="2689BD3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D2C9537" w14:textId="77777777" w:rsidR="00510AAA" w:rsidRDefault="00510AAA" w:rsidP="00510AAA"/>
                          <w:p w14:paraId="0265153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AEC3F63" w14:textId="77777777" w:rsidR="00510AAA" w:rsidRDefault="00510AAA" w:rsidP="00510AAA"/>
                          <w:p w14:paraId="5448B9B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508AE78" w14:textId="77777777" w:rsidR="00510AAA" w:rsidRDefault="00510AAA" w:rsidP="00510AAA"/>
                          <w:p w14:paraId="3919EC0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281092F" w14:textId="77777777" w:rsidR="00510AAA" w:rsidRDefault="00510AAA" w:rsidP="00510AAA"/>
                          <w:p w14:paraId="1B4A29D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0733E7D0" w14:textId="77777777" w:rsidR="00510AAA" w:rsidRDefault="00510AAA" w:rsidP="00510AAA"/>
                          <w:p w14:paraId="6D50CDB5"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4FF08CF8" w14:textId="77777777" w:rsidR="00510AAA" w:rsidRDefault="00510AAA" w:rsidP="00510AAA"/>
                          <w:p w14:paraId="5A5CD57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3675379A" w14:textId="77777777" w:rsidR="00510AAA" w:rsidRDefault="00510AAA" w:rsidP="00510AAA"/>
                          <w:p w14:paraId="49E2E9D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13176E2" w14:textId="77777777" w:rsidR="00510AAA" w:rsidRDefault="00510AAA" w:rsidP="00510AAA"/>
                          <w:p w14:paraId="01AA822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550325E" w14:textId="77777777" w:rsidR="00510AAA" w:rsidRDefault="00510AAA" w:rsidP="00510AAA"/>
                          <w:p w14:paraId="70A900F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E96D2C6" w14:textId="77777777" w:rsidR="00510AAA" w:rsidRDefault="00510AAA" w:rsidP="00510AAA"/>
                          <w:p w14:paraId="1B20B26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068BCEF" w14:textId="77777777" w:rsidR="00510AAA" w:rsidRDefault="00510AAA" w:rsidP="00510AAA"/>
                          <w:p w14:paraId="5D24FA6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EA762F6" w14:textId="77777777" w:rsidR="00510AAA" w:rsidRDefault="00510AAA" w:rsidP="00510AAA"/>
                          <w:p w14:paraId="268C68E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3A08722" w14:textId="77777777" w:rsidR="00510AAA" w:rsidRDefault="00510AAA" w:rsidP="00510AAA"/>
                          <w:p w14:paraId="706D05C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184A3C1" w14:textId="77777777" w:rsidR="00510AAA" w:rsidRDefault="00510AAA" w:rsidP="00510AAA"/>
                          <w:p w14:paraId="788AD69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1573088" w14:textId="77777777" w:rsidR="00510AAA" w:rsidRDefault="00510AAA" w:rsidP="00510AAA"/>
                          <w:p w14:paraId="08ED849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B04244B" w14:textId="77777777" w:rsidR="00510AAA" w:rsidRDefault="00510AAA" w:rsidP="00510AAA"/>
                          <w:p w14:paraId="08F1204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56F5F5B" w14:textId="77777777" w:rsidR="00510AAA" w:rsidRDefault="00510AAA" w:rsidP="00510AAA"/>
                          <w:p w14:paraId="3CA9D9F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B1AFDBB" w14:textId="77777777" w:rsidR="00510AAA" w:rsidRDefault="00510AAA" w:rsidP="00510AAA"/>
                          <w:p w14:paraId="3584C4C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17ECC75" w14:textId="77777777" w:rsidR="00510AAA" w:rsidRDefault="00510AAA" w:rsidP="00510AAA"/>
                          <w:p w14:paraId="3876722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3053CB9" w14:textId="77777777" w:rsidR="00510AAA" w:rsidRDefault="00510AAA" w:rsidP="00510AAA"/>
                          <w:p w14:paraId="6AF74BC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C236245" w14:textId="77777777" w:rsidR="00510AAA" w:rsidRDefault="00510AAA" w:rsidP="00510AAA"/>
                          <w:p w14:paraId="647DBB7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68DD298" w14:textId="77777777" w:rsidR="00510AAA" w:rsidRDefault="00510AAA" w:rsidP="00510AAA"/>
                          <w:p w14:paraId="49D4EF8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8F6E85D" w14:textId="77777777" w:rsidR="00510AAA" w:rsidRDefault="00510AAA" w:rsidP="00510AAA"/>
                          <w:p w14:paraId="033D001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639570F" w14:textId="77777777" w:rsidR="00510AAA" w:rsidRDefault="00510AAA" w:rsidP="00510AAA"/>
                          <w:p w14:paraId="70CDB91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F425B48" w14:textId="77777777" w:rsidR="00510AAA" w:rsidRDefault="00510AAA" w:rsidP="00510AAA"/>
                          <w:p w14:paraId="4FB4AE5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1917A53" w14:textId="77777777" w:rsidR="00510AAA" w:rsidRDefault="00510AAA" w:rsidP="00510AAA"/>
                          <w:p w14:paraId="250EB4D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03D8602" w14:textId="77777777" w:rsidR="00510AAA" w:rsidRDefault="00510AAA" w:rsidP="00510AAA"/>
                          <w:p w14:paraId="134AE10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AA6BAE1" w14:textId="77777777" w:rsidR="00510AAA" w:rsidRDefault="00510AAA" w:rsidP="00510AAA"/>
                          <w:p w14:paraId="295C299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FB3AC17" w14:textId="77777777" w:rsidR="00510AAA" w:rsidRDefault="00510AAA" w:rsidP="00510AAA"/>
                          <w:p w14:paraId="3ADDD75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B9A9DB6" w14:textId="77777777" w:rsidR="00510AAA" w:rsidRDefault="00510AAA" w:rsidP="00510AAA"/>
                          <w:p w14:paraId="25A1340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4567D9D" w14:textId="77777777" w:rsidR="00510AAA" w:rsidRDefault="00510AAA" w:rsidP="00510AAA"/>
                          <w:p w14:paraId="751DADEC"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EA6384A" w14:textId="77777777" w:rsidR="00510AAA" w:rsidRDefault="00510AAA" w:rsidP="00510AAA"/>
                          <w:p w14:paraId="19CA249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AEB3136" w14:textId="77777777" w:rsidR="00510AAA" w:rsidRDefault="00510AAA" w:rsidP="00510AAA"/>
                          <w:p w14:paraId="2BCBDBD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BD2D8E" w14:textId="77777777" w:rsidR="00510AAA" w:rsidRDefault="00510AAA" w:rsidP="00510AAA"/>
                          <w:p w14:paraId="62897CB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F839543" w14:textId="77777777" w:rsidR="00510AAA" w:rsidRDefault="00510AAA" w:rsidP="00510AAA"/>
                          <w:p w14:paraId="0601F8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4967E05" w14:textId="77777777" w:rsidR="00510AAA" w:rsidRDefault="00510AAA" w:rsidP="00510AAA"/>
                          <w:p w14:paraId="6C6D311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4027204" w14:textId="77777777" w:rsidR="00510AAA" w:rsidRDefault="00510AAA" w:rsidP="00510AAA"/>
                          <w:p w14:paraId="5CDCD1C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67ABD6" w14:textId="77777777" w:rsidR="00510AAA" w:rsidRDefault="00510AAA" w:rsidP="00510AAA"/>
                          <w:p w14:paraId="0A37F89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048E6D7" w14:textId="77777777" w:rsidR="00510AAA" w:rsidRDefault="00510AAA" w:rsidP="00510AAA"/>
                          <w:p w14:paraId="27CC971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ECDA7D8" w14:textId="77777777" w:rsidR="00510AAA" w:rsidRDefault="00510AAA" w:rsidP="00510AAA"/>
                          <w:p w14:paraId="62ACFCC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16A737A" w14:textId="77777777" w:rsidR="00510AAA" w:rsidRDefault="00510AAA" w:rsidP="00510AAA"/>
                          <w:p w14:paraId="0BDCDB9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2E152FA" w14:textId="77777777" w:rsidR="00510AAA" w:rsidRDefault="00510AAA" w:rsidP="00510AAA"/>
                          <w:p w14:paraId="093904D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B7C1CB3" w14:textId="77777777" w:rsidR="00510AAA" w:rsidRDefault="00510AAA" w:rsidP="00510AAA"/>
                          <w:p w14:paraId="1365E26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6AA9E0C" w14:textId="77777777" w:rsidR="00510AAA" w:rsidRDefault="00510AAA" w:rsidP="00510AAA"/>
                          <w:p w14:paraId="1A7E010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EFA8577" w14:textId="77777777" w:rsidR="00510AAA" w:rsidRDefault="00510AAA" w:rsidP="00510AAA"/>
                          <w:p w14:paraId="1BDF26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AC9A262" w14:textId="77777777" w:rsidR="00510AAA" w:rsidRDefault="00510AAA" w:rsidP="00510AAA"/>
                          <w:p w14:paraId="04676F5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F27C32A" w14:textId="77777777" w:rsidR="00510AAA" w:rsidRDefault="00510AAA" w:rsidP="00510AAA"/>
                          <w:p w14:paraId="0376D23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06B450D" w14:textId="77777777" w:rsidR="00510AAA" w:rsidRDefault="00510AAA" w:rsidP="00510AAA"/>
                          <w:p w14:paraId="2E44B8A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D6B8EBF" w14:textId="77777777" w:rsidR="00510AAA" w:rsidRDefault="00510AAA" w:rsidP="00510AAA"/>
                          <w:p w14:paraId="424FF25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010D79A" w14:textId="77777777" w:rsidR="00510AAA" w:rsidRDefault="00510AAA" w:rsidP="00510AAA"/>
                          <w:p w14:paraId="712BDE9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078181" w14:textId="77777777" w:rsidR="00510AAA" w:rsidRDefault="00510AAA" w:rsidP="00510AAA"/>
                          <w:p w14:paraId="29FFF75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BBFED3D" w14:textId="77777777" w:rsidR="00510AAA" w:rsidRDefault="00510AAA" w:rsidP="00510AAA"/>
                          <w:p w14:paraId="6CFD1EF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598DEF7" w14:textId="77777777" w:rsidR="00510AAA" w:rsidRDefault="00510AAA" w:rsidP="00510AAA"/>
                          <w:p w14:paraId="14AE744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3AFE419" w14:textId="77777777" w:rsidR="00510AAA" w:rsidRDefault="00510AAA" w:rsidP="00510AAA"/>
                          <w:p w14:paraId="0DCE42D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CE5F416" w14:textId="77777777" w:rsidR="00510AAA" w:rsidRDefault="00510AAA" w:rsidP="00510AAA"/>
                          <w:p w14:paraId="5CD1D79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949AA40" w14:textId="77777777" w:rsidR="00510AAA" w:rsidRDefault="00510AAA" w:rsidP="00510AAA"/>
                          <w:p w14:paraId="1A1561F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15D3A25" w14:textId="77777777" w:rsidR="00510AAA" w:rsidRDefault="00510AAA" w:rsidP="00510AAA"/>
                          <w:p w14:paraId="308C745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758BBE0" w14:textId="77777777" w:rsidR="00510AAA" w:rsidRDefault="00510AAA" w:rsidP="00510AAA"/>
                          <w:p w14:paraId="422C3AA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5D39819" w14:textId="77777777" w:rsidR="00510AAA" w:rsidRDefault="00510AAA" w:rsidP="00510AAA"/>
                          <w:p w14:paraId="117ED91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A5B114F" w14:textId="77777777" w:rsidR="00510AAA" w:rsidRDefault="00510AAA" w:rsidP="00510AAA"/>
                          <w:p w14:paraId="22B3E84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AE1D64F" w14:textId="77777777" w:rsidR="00510AAA" w:rsidRDefault="00510AAA" w:rsidP="00510AAA"/>
                          <w:p w14:paraId="74E7869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1232C4A" w14:textId="77777777" w:rsidR="00510AAA" w:rsidRDefault="00510AAA" w:rsidP="00510AAA"/>
                          <w:p w14:paraId="6D67003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37FA555" w14:textId="77777777" w:rsidR="00510AAA" w:rsidRDefault="00510AAA" w:rsidP="00510AAA"/>
                          <w:p w14:paraId="72F66AA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26621B1" w14:textId="77777777" w:rsidR="00510AAA" w:rsidRDefault="00510AAA" w:rsidP="00510AAA"/>
                          <w:p w14:paraId="532776E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C09D357" w14:textId="77777777" w:rsidR="00510AAA" w:rsidRDefault="00510AAA" w:rsidP="00510AAA"/>
                          <w:p w14:paraId="0FFD6C6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8345CF3" w14:textId="77777777" w:rsidR="00510AAA" w:rsidRDefault="00510AAA" w:rsidP="00510AAA"/>
                          <w:p w14:paraId="5BDE8C3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3B65E85" w14:textId="77777777" w:rsidR="00510AAA" w:rsidRDefault="00510AAA" w:rsidP="00510AAA"/>
                          <w:p w14:paraId="0654D8C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00E0B11" w14:textId="77777777" w:rsidR="00510AAA" w:rsidRDefault="00510AAA" w:rsidP="00510AAA"/>
                          <w:p w14:paraId="35CB2F7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EE7D898" w14:textId="77777777" w:rsidR="00510AAA" w:rsidRDefault="00510AAA" w:rsidP="00510AAA"/>
                          <w:p w14:paraId="2F6D1ED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8447C2B" w14:textId="77777777" w:rsidR="00510AAA" w:rsidRDefault="00510AAA" w:rsidP="00510AAA"/>
                          <w:p w14:paraId="465C263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8339081" w14:textId="77777777" w:rsidR="00510AAA" w:rsidRDefault="00510AAA" w:rsidP="00510AAA"/>
                          <w:p w14:paraId="4D3B945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1B74BB1" w14:textId="77777777" w:rsidR="00510AAA" w:rsidRDefault="00510AAA" w:rsidP="00510AAA"/>
                          <w:p w14:paraId="6FDF769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AD5DFB7" w14:textId="77777777" w:rsidR="00510AAA" w:rsidRDefault="00510AAA" w:rsidP="00510AAA"/>
                          <w:p w14:paraId="29F4644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FB871FB" w14:textId="77777777" w:rsidR="00510AAA" w:rsidRDefault="00510AAA" w:rsidP="00510AAA"/>
                          <w:p w14:paraId="01F970C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967ED16" w14:textId="77777777" w:rsidR="00510AAA" w:rsidRDefault="00510AAA" w:rsidP="00510AAA"/>
                          <w:p w14:paraId="02FF55B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887129D" w14:textId="77777777" w:rsidR="00510AAA" w:rsidRDefault="00510AAA" w:rsidP="00510AAA"/>
                          <w:p w14:paraId="10E1C41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402B7F0A" w14:textId="77777777" w:rsidR="00510AAA" w:rsidRDefault="00510AAA" w:rsidP="00510AAA"/>
                          <w:p w14:paraId="5FB58BAE"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52BC8560" w14:textId="77777777" w:rsidR="00510AAA" w:rsidRDefault="00510AAA" w:rsidP="00510AAA"/>
                          <w:p w14:paraId="255594A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5F35CB20" w14:textId="77777777" w:rsidR="00510AAA" w:rsidRDefault="00510AAA" w:rsidP="00510AAA"/>
                          <w:p w14:paraId="2DBE646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C1E1B07" w14:textId="77777777" w:rsidR="00510AAA" w:rsidRDefault="00510AAA" w:rsidP="00510AAA"/>
                          <w:p w14:paraId="29FFDF6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82AD9B8" w14:textId="77777777" w:rsidR="00510AAA" w:rsidRDefault="00510AAA" w:rsidP="00510AAA"/>
                          <w:p w14:paraId="7EEF5D7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FE21844" w14:textId="77777777" w:rsidR="00510AAA" w:rsidRDefault="00510AAA" w:rsidP="00510AAA"/>
                          <w:p w14:paraId="5FC9C7C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B02571D" w14:textId="77777777" w:rsidR="00510AAA" w:rsidRDefault="00510AAA" w:rsidP="00510AAA"/>
                          <w:p w14:paraId="03D4DF5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8898E83" w14:textId="77777777" w:rsidR="00510AAA" w:rsidRDefault="00510AAA" w:rsidP="00510AAA"/>
                          <w:p w14:paraId="702CF30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7736F25" w14:textId="77777777" w:rsidR="00510AAA" w:rsidRDefault="00510AAA" w:rsidP="00510AAA"/>
                          <w:p w14:paraId="727B82A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74F506E" w14:textId="77777777" w:rsidR="00510AAA" w:rsidRDefault="00510AAA" w:rsidP="00510AAA"/>
                          <w:p w14:paraId="08CD3BD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47D8391" w14:textId="77777777" w:rsidR="00510AAA" w:rsidRDefault="00510AAA" w:rsidP="00510AAA"/>
                          <w:p w14:paraId="1E2D311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6BFEF0E" w14:textId="77777777" w:rsidR="00510AAA" w:rsidRDefault="00510AAA" w:rsidP="00510AAA"/>
                          <w:p w14:paraId="4C42C76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8E9642F" w14:textId="77777777" w:rsidR="00510AAA" w:rsidRDefault="00510AAA" w:rsidP="00510AAA"/>
                          <w:p w14:paraId="6CB532C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E698548" w14:textId="77777777" w:rsidR="00510AAA" w:rsidRDefault="00510AAA" w:rsidP="00510AAA"/>
                          <w:p w14:paraId="312B139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C9A779E" w14:textId="77777777" w:rsidR="00510AAA" w:rsidRDefault="00510AAA" w:rsidP="00510AAA"/>
                          <w:p w14:paraId="2CEBCF5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D7E7933" w14:textId="77777777" w:rsidR="00510AAA" w:rsidRDefault="00510AAA" w:rsidP="00510AAA"/>
                          <w:p w14:paraId="27FC7AA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BF98247" w14:textId="77777777" w:rsidR="00510AAA" w:rsidRDefault="00510AAA" w:rsidP="00510AAA"/>
                          <w:p w14:paraId="4E07A71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6A1501B" w14:textId="77777777" w:rsidR="00510AAA" w:rsidRDefault="00510AAA" w:rsidP="00510AAA"/>
                          <w:p w14:paraId="458AEB3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D6F24F3" w14:textId="77777777" w:rsidR="00510AAA" w:rsidRDefault="00510AAA" w:rsidP="00510AAA"/>
                          <w:p w14:paraId="2BE97B6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7302BCF" w14:textId="77777777" w:rsidR="00510AAA" w:rsidRDefault="00510AAA" w:rsidP="00510AAA"/>
                          <w:p w14:paraId="4E0D74A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541C778" w14:textId="77777777" w:rsidR="00510AAA" w:rsidRDefault="00510AAA" w:rsidP="00510AAA"/>
                          <w:p w14:paraId="778E306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4E35874" w14:textId="77777777" w:rsidR="00510AAA" w:rsidRDefault="00510AAA" w:rsidP="00510AAA"/>
                          <w:p w14:paraId="40C511D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34930D4" w14:textId="77777777" w:rsidR="00510AAA" w:rsidRDefault="00510AAA" w:rsidP="00510AAA"/>
                          <w:p w14:paraId="09E30DC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6957B0A" w14:textId="77777777" w:rsidR="00510AAA" w:rsidRDefault="00510AAA" w:rsidP="00510AAA"/>
                          <w:p w14:paraId="0F9E1B5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F8C3B0A" w14:textId="77777777" w:rsidR="00510AAA" w:rsidRDefault="00510AAA" w:rsidP="00510AAA"/>
                          <w:p w14:paraId="01C1C55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1BBE111" w14:textId="77777777" w:rsidR="00510AAA" w:rsidRDefault="00510AAA" w:rsidP="00510AAA"/>
                          <w:p w14:paraId="1FB5E97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0CA9C73" w14:textId="77777777" w:rsidR="00510AAA" w:rsidRDefault="00510AAA" w:rsidP="00510AAA"/>
                          <w:p w14:paraId="17E09D47"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FE7ACC" w14:textId="77777777" w:rsidR="00510AAA" w:rsidRDefault="00510AAA" w:rsidP="00510AAA"/>
                          <w:p w14:paraId="23B99AF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7A8159" w14:textId="77777777" w:rsidR="00510AAA" w:rsidRDefault="00510AAA" w:rsidP="00510AAA"/>
                          <w:p w14:paraId="50C0ECB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4467AA8" w14:textId="77777777" w:rsidR="00510AAA" w:rsidRDefault="00510AAA" w:rsidP="00510AAA"/>
                          <w:p w14:paraId="6EDC45C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36D35AA" w14:textId="77777777" w:rsidR="00510AAA" w:rsidRDefault="00510AAA" w:rsidP="00510AAA"/>
                          <w:p w14:paraId="5FB07CE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0B52C20" w14:textId="77777777" w:rsidR="00510AAA" w:rsidRDefault="00510AAA" w:rsidP="00510AAA"/>
                          <w:p w14:paraId="116A788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C9FAA84" w14:textId="77777777" w:rsidR="00510AAA" w:rsidRDefault="00510AAA" w:rsidP="00510AAA"/>
                          <w:p w14:paraId="545D560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BB94C37" w14:textId="77777777" w:rsidR="00510AAA" w:rsidRDefault="00510AAA" w:rsidP="00510AAA"/>
                          <w:p w14:paraId="2EADAA6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76E2141" w14:textId="77777777" w:rsidR="00510AAA" w:rsidRDefault="00510AAA" w:rsidP="00510AAA"/>
                          <w:p w14:paraId="36FEA88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2945527" w14:textId="77777777" w:rsidR="00510AAA" w:rsidRDefault="00510AAA" w:rsidP="00510AAA"/>
                          <w:p w14:paraId="6F939AA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CA0B836" w14:textId="77777777" w:rsidR="00510AAA" w:rsidRDefault="00510AAA" w:rsidP="00510AAA"/>
                          <w:p w14:paraId="0CC7A44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1F69F52" w14:textId="77777777" w:rsidR="00510AAA" w:rsidRDefault="00510AAA" w:rsidP="00510AAA"/>
                          <w:p w14:paraId="4D4AF0F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F0B2E50" w14:textId="77777777" w:rsidR="00510AAA" w:rsidRDefault="00510AAA" w:rsidP="00510AAA"/>
                          <w:p w14:paraId="7AFC933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6A7C0BA" w14:textId="77777777" w:rsidR="00510AAA" w:rsidRDefault="00510AAA" w:rsidP="00510AAA"/>
                          <w:p w14:paraId="2C9978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6A584E3" w14:textId="77777777" w:rsidR="00510AAA" w:rsidRDefault="00510AAA" w:rsidP="00510AAA"/>
                          <w:p w14:paraId="66E7C71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CC9F68" w14:textId="77777777" w:rsidR="00510AAA" w:rsidRDefault="00510AAA" w:rsidP="00510AAA"/>
                          <w:p w14:paraId="190C368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49448B6" w14:textId="77777777" w:rsidR="00510AAA" w:rsidRDefault="00510AAA" w:rsidP="00510AAA"/>
                          <w:p w14:paraId="47B6310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383BB40" w14:textId="77777777" w:rsidR="00510AAA" w:rsidRDefault="00510AAA" w:rsidP="00510AAA"/>
                          <w:p w14:paraId="5FB35AB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EAB2D56" w14:textId="77777777" w:rsidR="00510AAA" w:rsidRDefault="00510AAA" w:rsidP="00510AAA"/>
                          <w:p w14:paraId="07F731C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13E8587" w14:textId="77777777" w:rsidR="00510AAA" w:rsidRDefault="00510AAA" w:rsidP="00510AAA"/>
                          <w:p w14:paraId="46954FC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92266EC" w14:textId="77777777" w:rsidR="00510AAA" w:rsidRDefault="00510AAA" w:rsidP="00510AAA"/>
                          <w:p w14:paraId="67D35F9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3065D33" w14:textId="77777777" w:rsidR="00510AAA" w:rsidRDefault="00510AAA" w:rsidP="00510AAA"/>
                          <w:p w14:paraId="16323C5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04225D5" w14:textId="77777777" w:rsidR="00510AAA" w:rsidRDefault="00510AAA" w:rsidP="00510AAA"/>
                          <w:p w14:paraId="24B22DC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29202A1" w14:textId="77777777" w:rsidR="00510AAA" w:rsidRDefault="00510AAA" w:rsidP="00510AAA"/>
                          <w:p w14:paraId="167BB93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37CA3C9" w14:textId="77777777" w:rsidR="00510AAA" w:rsidRDefault="00510AAA" w:rsidP="00510AAA"/>
                          <w:p w14:paraId="7FA409B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315BE6B" w14:textId="77777777" w:rsidR="00510AAA" w:rsidRDefault="00510AAA" w:rsidP="00510AAA"/>
                          <w:p w14:paraId="0437025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D61738F" w14:textId="77777777" w:rsidR="00510AAA" w:rsidRDefault="00510AAA" w:rsidP="00510AAA"/>
                          <w:p w14:paraId="2E9B186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F031C81" w14:textId="77777777" w:rsidR="00510AAA" w:rsidRDefault="00510AAA" w:rsidP="00510AAA"/>
                          <w:p w14:paraId="05693D7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1686F80" w14:textId="77777777" w:rsidR="00510AAA" w:rsidRDefault="00510AAA" w:rsidP="00510AAA"/>
                          <w:p w14:paraId="0E8A56D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C327209" w14:textId="77777777" w:rsidR="00510AAA" w:rsidRDefault="00510AAA" w:rsidP="00510AAA"/>
                          <w:p w14:paraId="664DADB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D0F3035" w14:textId="77777777" w:rsidR="00510AAA" w:rsidRDefault="00510AAA" w:rsidP="00510AAA"/>
                          <w:p w14:paraId="5AB9477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0F7240E" w14:textId="77777777" w:rsidR="00510AAA" w:rsidRDefault="00510AAA" w:rsidP="00510AAA"/>
                          <w:p w14:paraId="742EEAA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EDD486" w14:textId="77777777" w:rsidR="00510AAA" w:rsidRDefault="00510AAA" w:rsidP="00510AAA"/>
                          <w:p w14:paraId="2CFF054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E7949A8" w14:textId="77777777" w:rsidR="00510AAA" w:rsidRDefault="00510AAA" w:rsidP="00510AAA"/>
                          <w:p w14:paraId="1E0B90F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CC532E4" w14:textId="77777777" w:rsidR="00510AAA" w:rsidRDefault="00510AAA" w:rsidP="00510AAA"/>
                          <w:p w14:paraId="743E228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EBF7CBF" w14:textId="77777777" w:rsidR="00510AAA" w:rsidRDefault="00510AAA" w:rsidP="00510AAA"/>
                          <w:p w14:paraId="63216DD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47FFC18" w14:textId="77777777" w:rsidR="00510AAA" w:rsidRDefault="00510AAA" w:rsidP="00510AAA"/>
                          <w:p w14:paraId="0CF6EB8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7B66677" w14:textId="77777777" w:rsidR="00510AAA" w:rsidRDefault="00510AAA" w:rsidP="00510AAA"/>
                          <w:p w14:paraId="2B85EDE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C0558F7" w14:textId="77777777" w:rsidR="00510AAA" w:rsidRDefault="00510AAA" w:rsidP="00510AAA"/>
                          <w:p w14:paraId="0432DA9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DF8AB0C" w14:textId="77777777" w:rsidR="00510AAA" w:rsidRDefault="00510AAA" w:rsidP="00510AAA"/>
                          <w:p w14:paraId="37C6BD2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E547509" w14:textId="77777777" w:rsidR="00510AAA" w:rsidRDefault="00510AAA" w:rsidP="00510AAA"/>
                          <w:p w14:paraId="691AC69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34267E6" w14:textId="77777777" w:rsidR="00510AAA" w:rsidRDefault="00510AAA" w:rsidP="00510AAA"/>
                          <w:p w14:paraId="6598CDD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21E023B" w14:textId="77777777" w:rsidR="00510AAA" w:rsidRDefault="00510AAA" w:rsidP="00510AAA"/>
                          <w:p w14:paraId="444869B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90BD0D2" w14:textId="77777777" w:rsidR="00510AAA" w:rsidRDefault="00510AAA" w:rsidP="00510AAA"/>
                          <w:p w14:paraId="4556C52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CD56FB6" w14:textId="77777777" w:rsidR="00510AAA" w:rsidRDefault="00510AAA" w:rsidP="00510AAA"/>
                          <w:p w14:paraId="132B621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25F2FC7" w14:textId="77777777" w:rsidR="00510AAA" w:rsidRDefault="00510AAA" w:rsidP="00510AAA"/>
                          <w:p w14:paraId="18B89ED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7DB264C3" w14:textId="77777777" w:rsidR="00510AAA" w:rsidRDefault="00510AAA" w:rsidP="00510AAA"/>
                          <w:p w14:paraId="3FD088B2"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E18F83F" w14:textId="77777777" w:rsidR="00510AAA" w:rsidRDefault="00510AAA" w:rsidP="00510AAA"/>
                          <w:p w14:paraId="5EF84BB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767DD2F1" w14:textId="77777777" w:rsidR="00510AAA" w:rsidRDefault="00510AAA" w:rsidP="00510AAA"/>
                          <w:p w14:paraId="5412667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0F24B22" w14:textId="77777777" w:rsidR="00510AAA" w:rsidRDefault="00510AAA" w:rsidP="00510AAA"/>
                          <w:p w14:paraId="4A39380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0268AB5" w14:textId="77777777" w:rsidR="00510AAA" w:rsidRDefault="00510AAA" w:rsidP="00510AAA"/>
                          <w:p w14:paraId="31A3FD6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B3CFC01" w14:textId="77777777" w:rsidR="00510AAA" w:rsidRDefault="00510AAA" w:rsidP="00510AAA"/>
                          <w:p w14:paraId="6D9CBD4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1164401" w14:textId="77777777" w:rsidR="00510AAA" w:rsidRDefault="00510AAA" w:rsidP="00510AAA"/>
                          <w:p w14:paraId="3E3BB3E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3718115" w14:textId="77777777" w:rsidR="00510AAA" w:rsidRDefault="00510AAA" w:rsidP="00510AAA"/>
                          <w:p w14:paraId="0471C62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BCB1FCF" w14:textId="77777777" w:rsidR="00510AAA" w:rsidRDefault="00510AAA" w:rsidP="00510AAA"/>
                          <w:p w14:paraId="5A8FFBA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0B6ED85" w14:textId="77777777" w:rsidR="00510AAA" w:rsidRDefault="00510AAA" w:rsidP="00510AAA"/>
                          <w:p w14:paraId="64C2E0B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3334DFB" w14:textId="77777777" w:rsidR="00510AAA" w:rsidRDefault="00510AAA" w:rsidP="00510AAA"/>
                          <w:p w14:paraId="024361F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E11002A" w14:textId="77777777" w:rsidR="00510AAA" w:rsidRDefault="00510AAA" w:rsidP="00510AAA"/>
                          <w:p w14:paraId="1D402C2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1EA4C9A" w14:textId="77777777" w:rsidR="00510AAA" w:rsidRDefault="00510AAA" w:rsidP="00510AAA"/>
                          <w:p w14:paraId="54897C8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97AEC95" w14:textId="77777777" w:rsidR="00510AAA" w:rsidRDefault="00510AAA" w:rsidP="00510AAA"/>
                          <w:p w14:paraId="3BD2EA0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56980A3" w14:textId="77777777" w:rsidR="00510AAA" w:rsidRDefault="00510AAA" w:rsidP="00510AAA"/>
                          <w:p w14:paraId="5B78C27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2C9DDA6" w14:textId="77777777" w:rsidR="00510AAA" w:rsidRDefault="00510AAA" w:rsidP="00510AAA"/>
                          <w:p w14:paraId="5548F18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A66F281" w14:textId="77777777" w:rsidR="00510AAA" w:rsidRDefault="00510AAA" w:rsidP="00510AAA"/>
                          <w:p w14:paraId="0A72219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78093AC" w14:textId="77777777" w:rsidR="00510AAA" w:rsidRDefault="00510AAA" w:rsidP="00510AAA"/>
                          <w:p w14:paraId="7AAE0F3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2899F40" w14:textId="77777777" w:rsidR="00510AAA" w:rsidRDefault="00510AAA" w:rsidP="00510AAA"/>
                          <w:p w14:paraId="74AF02A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904FD62" w14:textId="77777777" w:rsidR="00510AAA" w:rsidRDefault="00510AAA" w:rsidP="00510AAA"/>
                          <w:p w14:paraId="4F79852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3F6CA78" w14:textId="77777777" w:rsidR="00510AAA" w:rsidRDefault="00510AAA" w:rsidP="00510AAA"/>
                          <w:p w14:paraId="2DC21D2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AE47C65" w14:textId="77777777" w:rsidR="00510AAA" w:rsidRDefault="00510AAA" w:rsidP="00510AAA"/>
                          <w:p w14:paraId="7A84D66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5221199" w14:textId="77777777" w:rsidR="00510AAA" w:rsidRDefault="00510AAA" w:rsidP="00510AAA"/>
                          <w:p w14:paraId="1709EEE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31DEE79" w14:textId="77777777" w:rsidR="00510AAA" w:rsidRDefault="00510AAA" w:rsidP="00510AAA"/>
                          <w:p w14:paraId="5E5295C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14832C8" w14:textId="77777777" w:rsidR="00510AAA" w:rsidRDefault="00510AAA" w:rsidP="00510AAA"/>
                          <w:p w14:paraId="69D0ED6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F319FCE" w14:textId="77777777" w:rsidR="00510AAA" w:rsidRDefault="00510AAA" w:rsidP="00510AAA"/>
                          <w:p w14:paraId="7DCC6B9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6476954" w14:textId="77777777" w:rsidR="00510AAA" w:rsidRDefault="00510AAA" w:rsidP="00510AAA"/>
                          <w:p w14:paraId="1CA0724A"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24D5241" w14:textId="77777777" w:rsidR="00510AAA" w:rsidRDefault="00510AAA" w:rsidP="00510AAA"/>
                          <w:p w14:paraId="7B596B7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07D9F7C" w14:textId="77777777" w:rsidR="00510AAA" w:rsidRDefault="00510AAA" w:rsidP="00510AAA"/>
                          <w:p w14:paraId="5E5C224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F9CBE0A" w14:textId="77777777" w:rsidR="00510AAA" w:rsidRDefault="00510AAA" w:rsidP="00510AAA"/>
                          <w:p w14:paraId="0B3345D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90B62DC" w14:textId="77777777" w:rsidR="00510AAA" w:rsidRDefault="00510AAA" w:rsidP="00510AAA"/>
                          <w:p w14:paraId="54DC614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58C7B9F" w14:textId="77777777" w:rsidR="00510AAA" w:rsidRDefault="00510AAA" w:rsidP="00510AAA"/>
                          <w:p w14:paraId="196F374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AA8D205" w14:textId="77777777" w:rsidR="00510AAA" w:rsidRDefault="00510AAA" w:rsidP="00510AAA"/>
                          <w:p w14:paraId="198DF63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62C55A1" w14:textId="77777777" w:rsidR="00510AAA" w:rsidRDefault="00510AAA" w:rsidP="00510AAA"/>
                          <w:p w14:paraId="1DDDE8A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533A03E" w14:textId="77777777" w:rsidR="00510AAA" w:rsidRDefault="00510AAA" w:rsidP="00510AAA"/>
                          <w:p w14:paraId="0897463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6E523A" w14:textId="77777777" w:rsidR="00510AAA" w:rsidRDefault="00510AAA" w:rsidP="00510AAA"/>
                          <w:p w14:paraId="59553A2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5A50E7D" w14:textId="77777777" w:rsidR="00510AAA" w:rsidRDefault="00510AAA" w:rsidP="00510AAA"/>
                          <w:p w14:paraId="182991D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DCD13C4" w14:textId="77777777" w:rsidR="00510AAA" w:rsidRDefault="00510AAA" w:rsidP="00510AAA"/>
                          <w:p w14:paraId="0F7C093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4795F1D" w14:textId="77777777" w:rsidR="00510AAA" w:rsidRDefault="00510AAA" w:rsidP="00510AAA"/>
                          <w:p w14:paraId="5F42ABD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BC7E5F9" w14:textId="77777777" w:rsidR="00510AAA" w:rsidRDefault="00510AAA" w:rsidP="00510AAA"/>
                          <w:p w14:paraId="5ECE4D2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B71FCBA" w14:textId="77777777" w:rsidR="00510AAA" w:rsidRDefault="00510AAA" w:rsidP="00510AAA"/>
                          <w:p w14:paraId="4EF92A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7D52DC3" w14:textId="77777777" w:rsidR="00510AAA" w:rsidRDefault="00510AAA" w:rsidP="00510AAA"/>
                          <w:p w14:paraId="58496B0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39AE50D" w14:textId="77777777" w:rsidR="00510AAA" w:rsidRDefault="00510AAA" w:rsidP="00510AAA"/>
                          <w:p w14:paraId="3851D57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677742D" w14:textId="77777777" w:rsidR="00510AAA" w:rsidRDefault="00510AAA" w:rsidP="00510AAA"/>
                          <w:p w14:paraId="1FB0A76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71412EE" w14:textId="77777777" w:rsidR="00510AAA" w:rsidRDefault="00510AAA" w:rsidP="00510AAA"/>
                          <w:p w14:paraId="38272AD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1A3A05F" w14:textId="77777777" w:rsidR="00510AAA" w:rsidRDefault="00510AAA" w:rsidP="00510AAA"/>
                          <w:p w14:paraId="0D4C38A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027085C" w14:textId="77777777" w:rsidR="00510AAA" w:rsidRDefault="00510AAA" w:rsidP="00510AAA"/>
                          <w:p w14:paraId="34787E2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D8C51A6" w14:textId="77777777" w:rsidR="00510AAA" w:rsidRDefault="00510AAA" w:rsidP="00510AAA"/>
                          <w:p w14:paraId="5B24F89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462786D" w14:textId="77777777" w:rsidR="00510AAA" w:rsidRDefault="00510AAA" w:rsidP="00510AAA"/>
                          <w:p w14:paraId="40B2BBD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3DC5968" w14:textId="77777777" w:rsidR="00510AAA" w:rsidRDefault="00510AAA" w:rsidP="00510AAA"/>
                          <w:p w14:paraId="575EB6C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796115B" w14:textId="77777777" w:rsidR="00510AAA" w:rsidRDefault="00510AAA" w:rsidP="00510AAA"/>
                          <w:p w14:paraId="0324CAF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58A5532" w14:textId="77777777" w:rsidR="00510AAA" w:rsidRDefault="00510AAA" w:rsidP="00510AAA"/>
                          <w:p w14:paraId="16F32A3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9A87D85" w14:textId="77777777" w:rsidR="00510AAA" w:rsidRDefault="00510AAA" w:rsidP="00510AAA"/>
                          <w:p w14:paraId="1FE407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A00651D" w14:textId="77777777" w:rsidR="00510AAA" w:rsidRDefault="00510AAA" w:rsidP="00510AAA"/>
                          <w:p w14:paraId="4C33B2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64340A4" w14:textId="77777777" w:rsidR="00510AAA" w:rsidRDefault="00510AAA" w:rsidP="00510AAA"/>
                          <w:p w14:paraId="0D13C73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ACD8721" w14:textId="77777777" w:rsidR="00510AAA" w:rsidRDefault="00510AAA" w:rsidP="00510AAA"/>
                          <w:p w14:paraId="49C5DF2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70E6655" w14:textId="77777777" w:rsidR="00510AAA" w:rsidRDefault="00510AAA" w:rsidP="00510AAA"/>
                          <w:p w14:paraId="0E78A73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5B2D43F" w14:textId="77777777" w:rsidR="00510AAA" w:rsidRDefault="00510AAA" w:rsidP="00510AAA"/>
                          <w:p w14:paraId="78855FB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FB689E3" w14:textId="77777777" w:rsidR="00510AAA" w:rsidRDefault="00510AAA" w:rsidP="00510AAA"/>
                          <w:p w14:paraId="08D4942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E451321" w14:textId="77777777" w:rsidR="00510AAA" w:rsidRDefault="00510AAA" w:rsidP="00510AAA"/>
                          <w:p w14:paraId="1AFBCD3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8FC132A" w14:textId="77777777" w:rsidR="00510AAA" w:rsidRDefault="00510AAA" w:rsidP="00510AAA"/>
                          <w:p w14:paraId="097812D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E77A11D" w14:textId="77777777" w:rsidR="00510AAA" w:rsidRDefault="00510AAA" w:rsidP="00510AAA"/>
                          <w:p w14:paraId="2E6CBBA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C683257" w14:textId="77777777" w:rsidR="00510AAA" w:rsidRDefault="00510AAA" w:rsidP="00510AAA"/>
                          <w:p w14:paraId="645FF55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05309BA" w14:textId="77777777" w:rsidR="00510AAA" w:rsidRDefault="00510AAA" w:rsidP="00510AAA"/>
                          <w:p w14:paraId="1CA9149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D87AD8A" w14:textId="77777777" w:rsidR="00510AAA" w:rsidRDefault="00510AAA" w:rsidP="00510AAA"/>
                          <w:p w14:paraId="791941F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903F7AB" w14:textId="77777777" w:rsidR="00510AAA" w:rsidRDefault="00510AAA" w:rsidP="00510AAA"/>
                          <w:p w14:paraId="084146A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3FF485" w14:textId="77777777" w:rsidR="00510AAA" w:rsidRDefault="00510AAA" w:rsidP="00510AAA"/>
                          <w:p w14:paraId="6F945E3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9EF6442" w14:textId="77777777" w:rsidR="00510AAA" w:rsidRDefault="00510AAA" w:rsidP="00510AAA"/>
                          <w:p w14:paraId="5FE6109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81852AB" w14:textId="77777777" w:rsidR="00510AAA" w:rsidRDefault="00510AAA" w:rsidP="00510AAA"/>
                          <w:p w14:paraId="782838B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A14D970" w14:textId="77777777" w:rsidR="00510AAA" w:rsidRDefault="00510AAA" w:rsidP="00510AAA"/>
                          <w:p w14:paraId="4CE67B6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119C0FD" w14:textId="77777777" w:rsidR="00510AAA" w:rsidRDefault="00510AAA" w:rsidP="00510AAA"/>
                          <w:p w14:paraId="140D933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7D453C7" w14:textId="77777777" w:rsidR="00510AAA" w:rsidRDefault="00510AAA" w:rsidP="00510AAA"/>
                          <w:p w14:paraId="579EF41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08075820" w14:textId="77777777" w:rsidR="00510AAA" w:rsidRDefault="00510AAA" w:rsidP="00510AAA"/>
                          <w:p w14:paraId="1CCC6C77"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6969C47B" w14:textId="77777777" w:rsidR="00510AAA" w:rsidRDefault="00510AAA" w:rsidP="00510AAA"/>
                          <w:p w14:paraId="19A385D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31516251" w14:textId="77777777" w:rsidR="00510AAA" w:rsidRDefault="00510AAA" w:rsidP="00510AAA"/>
                          <w:p w14:paraId="1A358A8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310335D" w14:textId="77777777" w:rsidR="00510AAA" w:rsidRDefault="00510AAA" w:rsidP="00510AAA"/>
                          <w:p w14:paraId="6F8F33D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3C50D75" w14:textId="77777777" w:rsidR="00510AAA" w:rsidRDefault="00510AAA" w:rsidP="00510AAA"/>
                          <w:p w14:paraId="19A224A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C64409A" w14:textId="77777777" w:rsidR="00510AAA" w:rsidRDefault="00510AAA" w:rsidP="00510AAA"/>
                          <w:p w14:paraId="2D0F476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E335D8A" w14:textId="77777777" w:rsidR="00510AAA" w:rsidRDefault="00510AAA" w:rsidP="00510AAA"/>
                          <w:p w14:paraId="53983B2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222B7C4" w14:textId="77777777" w:rsidR="00510AAA" w:rsidRDefault="00510AAA" w:rsidP="00510AAA"/>
                          <w:p w14:paraId="58F0973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0E52D76" w14:textId="77777777" w:rsidR="00510AAA" w:rsidRDefault="00510AAA" w:rsidP="00510AAA"/>
                          <w:p w14:paraId="130DC89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2D5B9C1" w14:textId="77777777" w:rsidR="00510AAA" w:rsidRDefault="00510AAA" w:rsidP="00510AAA"/>
                          <w:p w14:paraId="2C43D39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11A1835" w14:textId="77777777" w:rsidR="00510AAA" w:rsidRDefault="00510AAA" w:rsidP="00510AAA"/>
                          <w:p w14:paraId="211F91D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32B47EA" w14:textId="77777777" w:rsidR="00510AAA" w:rsidRDefault="00510AAA" w:rsidP="00510AAA"/>
                          <w:p w14:paraId="3E72AF2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0B74303" w14:textId="77777777" w:rsidR="00510AAA" w:rsidRDefault="00510AAA" w:rsidP="00510AAA"/>
                          <w:p w14:paraId="2192B8F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4CF6ECC" w14:textId="77777777" w:rsidR="00510AAA" w:rsidRDefault="00510AAA" w:rsidP="00510AAA"/>
                          <w:p w14:paraId="74DA340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20A6839" w14:textId="77777777" w:rsidR="00510AAA" w:rsidRDefault="00510AAA" w:rsidP="00510AAA"/>
                          <w:p w14:paraId="144D4CC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486D0FE" w14:textId="77777777" w:rsidR="00510AAA" w:rsidRDefault="00510AAA" w:rsidP="00510AAA"/>
                          <w:p w14:paraId="730C9FA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6559B6A" w14:textId="77777777" w:rsidR="00510AAA" w:rsidRDefault="00510AAA" w:rsidP="00510AAA"/>
                          <w:p w14:paraId="5D3811F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B151B9F" w14:textId="77777777" w:rsidR="00510AAA" w:rsidRDefault="00510AAA" w:rsidP="00510AAA"/>
                          <w:p w14:paraId="03D1912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9B98E2F" w14:textId="77777777" w:rsidR="00510AAA" w:rsidRDefault="00510AAA" w:rsidP="00510AAA"/>
                          <w:p w14:paraId="7E9069D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538D22B" w14:textId="77777777" w:rsidR="00510AAA" w:rsidRDefault="00510AAA" w:rsidP="00510AAA"/>
                          <w:p w14:paraId="6FE381A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5F2C3AF" w14:textId="77777777" w:rsidR="00510AAA" w:rsidRDefault="00510AAA" w:rsidP="00510AAA"/>
                          <w:p w14:paraId="4D49D18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3F8611E" w14:textId="77777777" w:rsidR="00510AAA" w:rsidRDefault="00510AAA" w:rsidP="00510AAA"/>
                          <w:p w14:paraId="0AB2886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E279C59" w14:textId="77777777" w:rsidR="00510AAA" w:rsidRDefault="00510AAA" w:rsidP="00510AAA"/>
                          <w:p w14:paraId="50A606B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C5D0C47" w14:textId="77777777" w:rsidR="00510AAA" w:rsidRDefault="00510AAA" w:rsidP="00510AAA"/>
                          <w:p w14:paraId="68ACB93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5494586" w14:textId="77777777" w:rsidR="00510AAA" w:rsidRDefault="00510AAA" w:rsidP="00510AAA"/>
                          <w:p w14:paraId="26FCEC6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00663F7" w14:textId="77777777" w:rsidR="00510AAA" w:rsidRDefault="00510AAA" w:rsidP="00510AAA"/>
                          <w:p w14:paraId="2035E32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E593D7E" w14:textId="77777777" w:rsidR="00510AAA" w:rsidRDefault="00510AAA" w:rsidP="00510AAA"/>
                          <w:p w14:paraId="5098E62F"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4C389FE" w14:textId="77777777" w:rsidR="00510AAA" w:rsidRDefault="00510AAA" w:rsidP="00510AAA"/>
                          <w:p w14:paraId="2C91A4D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A6DEEEC" w14:textId="77777777" w:rsidR="00510AAA" w:rsidRDefault="00510AAA" w:rsidP="00510AAA"/>
                          <w:p w14:paraId="1673C8A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2E46362" w14:textId="77777777" w:rsidR="00510AAA" w:rsidRDefault="00510AAA" w:rsidP="00510AAA"/>
                          <w:p w14:paraId="3EC5AED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0D090D2" w14:textId="77777777" w:rsidR="00510AAA" w:rsidRDefault="00510AAA" w:rsidP="00510AAA"/>
                          <w:p w14:paraId="1C509CA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B96C719" w14:textId="77777777" w:rsidR="00510AAA" w:rsidRDefault="00510AAA" w:rsidP="00510AAA"/>
                          <w:p w14:paraId="426103C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DA4F72" w14:textId="77777777" w:rsidR="00510AAA" w:rsidRDefault="00510AAA" w:rsidP="00510AAA"/>
                          <w:p w14:paraId="382688B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9573563" w14:textId="77777777" w:rsidR="00510AAA" w:rsidRDefault="00510AAA" w:rsidP="00510AAA"/>
                          <w:p w14:paraId="61A7E23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09D59BB" w14:textId="77777777" w:rsidR="00510AAA" w:rsidRDefault="00510AAA" w:rsidP="00510AAA"/>
                          <w:p w14:paraId="2F880BF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13EC817" w14:textId="77777777" w:rsidR="00510AAA" w:rsidRDefault="00510AAA" w:rsidP="00510AAA"/>
                          <w:p w14:paraId="308EC76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085711B" w14:textId="77777777" w:rsidR="00510AAA" w:rsidRDefault="00510AAA" w:rsidP="00510AAA"/>
                          <w:p w14:paraId="4A510C7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57DF77" w14:textId="77777777" w:rsidR="00510AAA" w:rsidRDefault="00510AAA" w:rsidP="00510AAA"/>
                          <w:p w14:paraId="20248E7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57ACBA4" w14:textId="77777777" w:rsidR="00510AAA" w:rsidRDefault="00510AAA" w:rsidP="00510AAA"/>
                          <w:p w14:paraId="42E32CF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03FF5A4" w14:textId="77777777" w:rsidR="00510AAA" w:rsidRDefault="00510AAA" w:rsidP="00510AAA"/>
                          <w:p w14:paraId="50BF511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697E31C" w14:textId="77777777" w:rsidR="00510AAA" w:rsidRDefault="00510AAA" w:rsidP="00510AAA"/>
                          <w:p w14:paraId="1BF082A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D07C68" w14:textId="77777777" w:rsidR="00510AAA" w:rsidRDefault="00510AAA" w:rsidP="00510AAA"/>
                          <w:p w14:paraId="7D418FC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73591A5" w14:textId="77777777" w:rsidR="00510AAA" w:rsidRDefault="00510AAA" w:rsidP="00510AAA"/>
                          <w:p w14:paraId="3D21446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049041F" w14:textId="77777777" w:rsidR="00510AAA" w:rsidRDefault="00510AAA" w:rsidP="00510AAA"/>
                          <w:p w14:paraId="4C2FECA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596C93D" w14:textId="77777777" w:rsidR="00510AAA" w:rsidRDefault="00510AAA" w:rsidP="00510AAA"/>
                          <w:p w14:paraId="64B30BB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3D459AC" w14:textId="77777777" w:rsidR="00510AAA" w:rsidRDefault="00510AAA" w:rsidP="00510AAA"/>
                          <w:p w14:paraId="4480E33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F98A220" w14:textId="77777777" w:rsidR="00510AAA" w:rsidRDefault="00510AAA" w:rsidP="00510AAA"/>
                          <w:p w14:paraId="3D90588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5A00D26" w14:textId="77777777" w:rsidR="00510AAA" w:rsidRDefault="00510AAA" w:rsidP="00510AAA"/>
                          <w:p w14:paraId="4825652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DA6C77C" w14:textId="77777777" w:rsidR="00510AAA" w:rsidRDefault="00510AAA" w:rsidP="00510AAA"/>
                          <w:p w14:paraId="623FC7F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3E772D3" w14:textId="77777777" w:rsidR="00510AAA" w:rsidRDefault="00510AAA" w:rsidP="00510AAA"/>
                          <w:p w14:paraId="212CDA8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0C91B27" w14:textId="77777777" w:rsidR="00510AAA" w:rsidRDefault="00510AAA" w:rsidP="00510AAA"/>
                          <w:p w14:paraId="4E238F6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540E291" w14:textId="77777777" w:rsidR="00510AAA" w:rsidRDefault="00510AAA" w:rsidP="00510AAA"/>
                          <w:p w14:paraId="6540BC7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F8A7791" w14:textId="77777777" w:rsidR="00510AAA" w:rsidRDefault="00510AAA" w:rsidP="00510AAA"/>
                          <w:p w14:paraId="7E19F62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50609F8" w14:textId="77777777" w:rsidR="00510AAA" w:rsidRDefault="00510AAA" w:rsidP="00510AAA"/>
                          <w:p w14:paraId="13B93F0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4B45B91" w14:textId="77777777" w:rsidR="00510AAA" w:rsidRDefault="00510AAA" w:rsidP="00510AAA"/>
                          <w:p w14:paraId="5629A9F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76A0581" w14:textId="77777777" w:rsidR="00510AAA" w:rsidRDefault="00510AAA" w:rsidP="00510AAA"/>
                          <w:p w14:paraId="5961F61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2B7E9E" w14:textId="77777777" w:rsidR="00510AAA" w:rsidRDefault="00510AAA" w:rsidP="00510AAA"/>
                          <w:p w14:paraId="05A5433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00FC02A" w14:textId="77777777" w:rsidR="00510AAA" w:rsidRDefault="00510AAA" w:rsidP="00510AAA"/>
                          <w:p w14:paraId="674BCD6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2146A9E" w14:textId="77777777" w:rsidR="00510AAA" w:rsidRDefault="00510AAA" w:rsidP="00510AAA"/>
                          <w:p w14:paraId="444B2D0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30C3D04" w14:textId="77777777" w:rsidR="00510AAA" w:rsidRDefault="00510AAA" w:rsidP="00510AAA"/>
                          <w:p w14:paraId="578D8E8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CA0D2B6" w14:textId="77777777" w:rsidR="00510AAA" w:rsidRDefault="00510AAA" w:rsidP="00510AAA"/>
                          <w:p w14:paraId="70C086E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5033BD5" w14:textId="77777777" w:rsidR="00510AAA" w:rsidRDefault="00510AAA" w:rsidP="00510AAA"/>
                          <w:p w14:paraId="081B28F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4FFED6B" w14:textId="77777777" w:rsidR="00510AAA" w:rsidRDefault="00510AAA" w:rsidP="00510AAA"/>
                          <w:p w14:paraId="3943D93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AF20247" w14:textId="77777777" w:rsidR="00510AAA" w:rsidRDefault="00510AAA" w:rsidP="00510AAA"/>
                          <w:p w14:paraId="314E47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30938F6" w14:textId="77777777" w:rsidR="00510AAA" w:rsidRDefault="00510AAA" w:rsidP="00510AAA"/>
                          <w:p w14:paraId="33DAEA6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05FD56C" w14:textId="77777777" w:rsidR="00510AAA" w:rsidRDefault="00510AAA" w:rsidP="00510AAA"/>
                          <w:p w14:paraId="278B862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A71C3A" w14:textId="77777777" w:rsidR="00510AAA" w:rsidRDefault="00510AAA" w:rsidP="00510AAA"/>
                          <w:p w14:paraId="5BF2B98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9C475CB" w14:textId="77777777" w:rsidR="00510AAA" w:rsidRDefault="00510AAA" w:rsidP="00510AAA"/>
                          <w:p w14:paraId="50E7A8F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24ACD3F" w14:textId="77777777" w:rsidR="00510AAA" w:rsidRDefault="00510AAA" w:rsidP="00510AAA"/>
                          <w:p w14:paraId="6AB0D3D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CBB8C71" w14:textId="77777777" w:rsidR="00510AAA" w:rsidRDefault="00510AAA" w:rsidP="00510AAA"/>
                          <w:p w14:paraId="62077A6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3EFB9D4" w14:textId="77777777" w:rsidR="00510AAA" w:rsidRDefault="00510AAA" w:rsidP="00510AAA"/>
                          <w:p w14:paraId="2EB8CFE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30BF117" w14:textId="77777777" w:rsidR="00510AAA" w:rsidRDefault="00510AAA" w:rsidP="00510AAA"/>
                          <w:p w14:paraId="7C2CA69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800DC22" w14:textId="77777777" w:rsidR="00510AAA" w:rsidRDefault="00510AAA" w:rsidP="00510AAA"/>
                          <w:p w14:paraId="3409E1F0"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7A2D8901" w14:textId="77777777" w:rsidR="00510AAA" w:rsidRDefault="00510AAA" w:rsidP="00510AAA"/>
                          <w:p w14:paraId="3FEDDCE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233F84C6" w14:textId="77777777" w:rsidR="00510AAA" w:rsidRDefault="00510AAA" w:rsidP="00510AAA"/>
                          <w:p w14:paraId="56D55C0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2381F94" w14:textId="77777777" w:rsidR="00510AAA" w:rsidRDefault="00510AAA" w:rsidP="00510AAA"/>
                          <w:p w14:paraId="4E2062F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B8123F3" w14:textId="77777777" w:rsidR="00510AAA" w:rsidRDefault="00510AAA" w:rsidP="00510AAA"/>
                          <w:p w14:paraId="344CFE0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8BA9A88" w14:textId="77777777" w:rsidR="00510AAA" w:rsidRDefault="00510AAA" w:rsidP="00510AAA"/>
                          <w:p w14:paraId="79C6FF2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6237CB18" w14:textId="77777777" w:rsidR="00510AAA" w:rsidRDefault="00510AAA" w:rsidP="00510AAA"/>
                          <w:p w14:paraId="117733A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5058900" w14:textId="77777777" w:rsidR="00510AAA" w:rsidRDefault="00510AAA" w:rsidP="00510AAA"/>
                          <w:p w14:paraId="60659E1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56EB112" w14:textId="77777777" w:rsidR="00510AAA" w:rsidRDefault="00510AAA" w:rsidP="00510AAA"/>
                          <w:p w14:paraId="728BDBC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A7B2BC5" w14:textId="77777777" w:rsidR="00510AAA" w:rsidRDefault="00510AAA" w:rsidP="00510AAA"/>
                          <w:p w14:paraId="624B13A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53F08CC" w14:textId="77777777" w:rsidR="00510AAA" w:rsidRDefault="00510AAA" w:rsidP="00510AAA"/>
                          <w:p w14:paraId="0E416D5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F0CD741" w14:textId="77777777" w:rsidR="00510AAA" w:rsidRDefault="00510AAA" w:rsidP="00510AAA"/>
                          <w:p w14:paraId="2AAAD65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6EDC003" w14:textId="77777777" w:rsidR="00510AAA" w:rsidRDefault="00510AAA" w:rsidP="00510AAA"/>
                          <w:p w14:paraId="19EC2F5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4E03CED" w14:textId="77777777" w:rsidR="00510AAA" w:rsidRDefault="00510AAA" w:rsidP="00510AAA"/>
                          <w:p w14:paraId="798E054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86E0D19" w14:textId="77777777" w:rsidR="00510AAA" w:rsidRDefault="00510AAA" w:rsidP="00510AAA"/>
                          <w:p w14:paraId="10F965D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AC53A01" w14:textId="77777777" w:rsidR="00510AAA" w:rsidRDefault="00510AAA" w:rsidP="00510AAA"/>
                          <w:p w14:paraId="0B4F221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5DB8B24" w14:textId="77777777" w:rsidR="00510AAA" w:rsidRDefault="00510AAA" w:rsidP="00510AAA"/>
                          <w:p w14:paraId="0275EC8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0FFA1AE" w14:textId="77777777" w:rsidR="00510AAA" w:rsidRDefault="00510AAA" w:rsidP="00510AAA"/>
                          <w:p w14:paraId="69EA514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D3BE832" w14:textId="77777777" w:rsidR="00510AAA" w:rsidRDefault="00510AAA" w:rsidP="00510AAA"/>
                          <w:p w14:paraId="5E47BF1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17B025E" w14:textId="77777777" w:rsidR="00510AAA" w:rsidRDefault="00510AAA" w:rsidP="00510AAA"/>
                          <w:p w14:paraId="6716934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81D27C4" w14:textId="77777777" w:rsidR="00510AAA" w:rsidRDefault="00510AAA" w:rsidP="00510AAA"/>
                          <w:p w14:paraId="418B841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0581452" w14:textId="77777777" w:rsidR="00510AAA" w:rsidRDefault="00510AAA" w:rsidP="00510AAA"/>
                          <w:p w14:paraId="6E1041B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0B5DE9A" w14:textId="77777777" w:rsidR="00510AAA" w:rsidRDefault="00510AAA" w:rsidP="00510AAA"/>
                          <w:p w14:paraId="5C297A9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E518325" w14:textId="77777777" w:rsidR="00510AAA" w:rsidRDefault="00510AAA" w:rsidP="00510AAA"/>
                          <w:p w14:paraId="58210AE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6ABAE9D" w14:textId="77777777" w:rsidR="00510AAA" w:rsidRDefault="00510AAA" w:rsidP="00510AAA"/>
                          <w:p w14:paraId="0356721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663808C" w14:textId="77777777" w:rsidR="00510AAA" w:rsidRDefault="00510AAA" w:rsidP="00510AAA"/>
                          <w:p w14:paraId="52474A6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3FF5A6B" w14:textId="77777777" w:rsidR="00510AAA" w:rsidRDefault="00510AAA" w:rsidP="00510AAA"/>
                          <w:p w14:paraId="463C8965"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B6FCF52" w14:textId="77777777" w:rsidR="00510AAA" w:rsidRDefault="00510AAA" w:rsidP="00510AAA"/>
                          <w:p w14:paraId="2B71384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189048A" w14:textId="77777777" w:rsidR="00510AAA" w:rsidRDefault="00510AAA" w:rsidP="00510AAA"/>
                          <w:p w14:paraId="707FE89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609D29F" w14:textId="77777777" w:rsidR="00510AAA" w:rsidRDefault="00510AAA" w:rsidP="00510AAA"/>
                          <w:p w14:paraId="71E216C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9906AE5" w14:textId="77777777" w:rsidR="00510AAA" w:rsidRDefault="00510AAA" w:rsidP="00510AAA"/>
                          <w:p w14:paraId="0461994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F40FFB9" w14:textId="77777777" w:rsidR="00510AAA" w:rsidRDefault="00510AAA" w:rsidP="00510AAA"/>
                          <w:p w14:paraId="6B9F1D0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229273A" w14:textId="77777777" w:rsidR="00510AAA" w:rsidRDefault="00510AAA" w:rsidP="00510AAA"/>
                          <w:p w14:paraId="0FD2B0D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0D6061D" w14:textId="77777777" w:rsidR="00510AAA" w:rsidRDefault="00510AAA" w:rsidP="00510AAA"/>
                          <w:p w14:paraId="4DB5454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E2E835D" w14:textId="77777777" w:rsidR="00510AAA" w:rsidRDefault="00510AAA" w:rsidP="00510AAA"/>
                          <w:p w14:paraId="19725BD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339B413" w14:textId="77777777" w:rsidR="00510AAA" w:rsidRDefault="00510AAA" w:rsidP="00510AAA"/>
                          <w:p w14:paraId="67BE11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1B211C1" w14:textId="77777777" w:rsidR="00510AAA" w:rsidRDefault="00510AAA" w:rsidP="00510AAA"/>
                          <w:p w14:paraId="275FB9B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E642F1F" w14:textId="77777777" w:rsidR="00510AAA" w:rsidRDefault="00510AAA" w:rsidP="00510AAA"/>
                          <w:p w14:paraId="047084F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BAAB7BF" w14:textId="77777777" w:rsidR="00510AAA" w:rsidRDefault="00510AAA" w:rsidP="00510AAA"/>
                          <w:p w14:paraId="0F58126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0C792C6" w14:textId="77777777" w:rsidR="00510AAA" w:rsidRDefault="00510AAA" w:rsidP="00510AAA"/>
                          <w:p w14:paraId="4356921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B2F663A" w14:textId="77777777" w:rsidR="00510AAA" w:rsidRDefault="00510AAA" w:rsidP="00510AAA"/>
                          <w:p w14:paraId="1471B22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8CCA8BB" w14:textId="77777777" w:rsidR="00510AAA" w:rsidRDefault="00510AAA" w:rsidP="00510AAA"/>
                          <w:p w14:paraId="0E7205F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75BD47C" w14:textId="77777777" w:rsidR="00510AAA" w:rsidRDefault="00510AAA" w:rsidP="00510AAA"/>
                          <w:p w14:paraId="28F3674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CCDB42F" w14:textId="77777777" w:rsidR="00510AAA" w:rsidRDefault="00510AAA" w:rsidP="00510AAA"/>
                          <w:p w14:paraId="1A863B0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A94429B" w14:textId="77777777" w:rsidR="00510AAA" w:rsidRDefault="00510AAA" w:rsidP="00510AAA"/>
                          <w:p w14:paraId="14CC08D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27B82A8" w14:textId="77777777" w:rsidR="00510AAA" w:rsidRDefault="00510AAA" w:rsidP="00510AAA"/>
                          <w:p w14:paraId="0750587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05EF419" w14:textId="77777777" w:rsidR="00510AAA" w:rsidRDefault="00510AAA" w:rsidP="00510AAA"/>
                          <w:p w14:paraId="45C72A4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4AD3B9D" w14:textId="77777777" w:rsidR="00510AAA" w:rsidRDefault="00510AAA" w:rsidP="00510AAA"/>
                          <w:p w14:paraId="04D49F6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BF3C9B8" w14:textId="77777777" w:rsidR="00510AAA" w:rsidRDefault="00510AAA" w:rsidP="00510AAA"/>
                          <w:p w14:paraId="028E847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07D97F0" w14:textId="77777777" w:rsidR="00510AAA" w:rsidRDefault="00510AAA" w:rsidP="00510AAA"/>
                          <w:p w14:paraId="5D3A949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B62B9B3" w14:textId="77777777" w:rsidR="00510AAA" w:rsidRDefault="00510AAA" w:rsidP="00510AAA"/>
                          <w:p w14:paraId="057AC9E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29FFCB4" w14:textId="77777777" w:rsidR="00510AAA" w:rsidRDefault="00510AAA" w:rsidP="00510AAA"/>
                          <w:p w14:paraId="5EAE6D2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9ED40D" w14:textId="77777777" w:rsidR="00510AAA" w:rsidRDefault="00510AAA" w:rsidP="00510AAA"/>
                          <w:p w14:paraId="3C39D0D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10E7578" w14:textId="77777777" w:rsidR="00510AAA" w:rsidRDefault="00510AAA" w:rsidP="00510AAA"/>
                          <w:p w14:paraId="72BD45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2200F39" w14:textId="77777777" w:rsidR="00510AAA" w:rsidRDefault="00510AAA" w:rsidP="00510AAA"/>
                          <w:p w14:paraId="02F4E1B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784D5F2" w14:textId="77777777" w:rsidR="00510AAA" w:rsidRDefault="00510AAA" w:rsidP="00510AAA"/>
                          <w:p w14:paraId="0E1066E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64983E8" w14:textId="77777777" w:rsidR="00510AAA" w:rsidRDefault="00510AAA" w:rsidP="00510AAA"/>
                          <w:p w14:paraId="6D56228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C766813" w14:textId="77777777" w:rsidR="00510AAA" w:rsidRDefault="00510AAA" w:rsidP="00510AAA"/>
                          <w:p w14:paraId="05835B6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B5712C2" w14:textId="77777777" w:rsidR="00510AAA" w:rsidRDefault="00510AAA" w:rsidP="00510AAA"/>
                          <w:p w14:paraId="76774BC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9A21C8E" w14:textId="77777777" w:rsidR="00510AAA" w:rsidRDefault="00510AAA" w:rsidP="00510AAA"/>
                          <w:p w14:paraId="3B2E4DB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A689FC0" w14:textId="77777777" w:rsidR="00510AAA" w:rsidRDefault="00510AAA" w:rsidP="00510AAA"/>
                          <w:p w14:paraId="1AC5780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49A279E" w14:textId="77777777" w:rsidR="00510AAA" w:rsidRDefault="00510AAA" w:rsidP="00510AAA"/>
                          <w:p w14:paraId="48EE9D0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50B246F" w14:textId="77777777" w:rsidR="00510AAA" w:rsidRDefault="00510AAA" w:rsidP="00510AAA"/>
                          <w:p w14:paraId="178178B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D00B568" w14:textId="77777777" w:rsidR="00510AAA" w:rsidRDefault="00510AAA" w:rsidP="00510AAA"/>
                          <w:p w14:paraId="7F3C48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A5CCF4" w14:textId="77777777" w:rsidR="00510AAA" w:rsidRDefault="00510AAA" w:rsidP="00510AAA"/>
                          <w:p w14:paraId="61B4949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7B4560A" w14:textId="77777777" w:rsidR="00510AAA" w:rsidRDefault="00510AAA" w:rsidP="00510AAA"/>
                          <w:p w14:paraId="0C55B5E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F2FDA1F" w14:textId="77777777" w:rsidR="00510AAA" w:rsidRDefault="00510AAA" w:rsidP="00510AAA"/>
                          <w:p w14:paraId="79CFBF7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1F1EB4A" w14:textId="77777777" w:rsidR="00510AAA" w:rsidRDefault="00510AAA" w:rsidP="00510AAA"/>
                          <w:p w14:paraId="28DC377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347E7C8" w14:textId="77777777" w:rsidR="00510AAA" w:rsidRDefault="00510AAA" w:rsidP="00510AAA"/>
                          <w:p w14:paraId="1893B58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5A8D084" w14:textId="77777777" w:rsidR="00510AAA" w:rsidRDefault="00510AAA" w:rsidP="00510AAA"/>
                          <w:p w14:paraId="6854402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32EF1AB" w14:textId="77777777" w:rsidR="00510AAA" w:rsidRDefault="00510AAA" w:rsidP="00510AAA"/>
                          <w:p w14:paraId="3AF9CF2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C8C5D64" w14:textId="77777777" w:rsidR="00510AAA" w:rsidRDefault="00510AAA" w:rsidP="00510AAA"/>
                          <w:p w14:paraId="4FE7907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019E9FA5" w14:textId="77777777" w:rsidR="00510AAA" w:rsidRDefault="00510AAA" w:rsidP="00510AAA"/>
                          <w:p w14:paraId="3D5F3211"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081087B4" w14:textId="77777777" w:rsidR="00510AAA" w:rsidRDefault="00510AAA" w:rsidP="00510AAA"/>
                          <w:p w14:paraId="7D32B4F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1D54765E" w14:textId="77777777" w:rsidR="00510AAA" w:rsidRDefault="00510AAA" w:rsidP="00510AAA"/>
                          <w:p w14:paraId="4C4DAE8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B2CEAE6" w14:textId="77777777" w:rsidR="00510AAA" w:rsidRDefault="00510AAA" w:rsidP="00510AAA"/>
                          <w:p w14:paraId="653C577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6F35461" w14:textId="77777777" w:rsidR="00510AAA" w:rsidRDefault="00510AAA" w:rsidP="00510AAA"/>
                          <w:p w14:paraId="4FF8EE4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BD9AF86" w14:textId="77777777" w:rsidR="00510AAA" w:rsidRDefault="00510AAA" w:rsidP="00510AAA"/>
                          <w:p w14:paraId="092F751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CAB7274" w14:textId="77777777" w:rsidR="00510AAA" w:rsidRDefault="00510AAA" w:rsidP="00510AAA"/>
                          <w:p w14:paraId="5852C57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A6DA99C" w14:textId="77777777" w:rsidR="00510AAA" w:rsidRDefault="00510AAA" w:rsidP="00510AAA"/>
                          <w:p w14:paraId="5C10C7E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AD190B5" w14:textId="77777777" w:rsidR="00510AAA" w:rsidRDefault="00510AAA" w:rsidP="00510AAA"/>
                          <w:p w14:paraId="24A9348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A51623C" w14:textId="77777777" w:rsidR="00510AAA" w:rsidRDefault="00510AAA" w:rsidP="00510AAA"/>
                          <w:p w14:paraId="6F3251F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87E6297" w14:textId="77777777" w:rsidR="00510AAA" w:rsidRDefault="00510AAA" w:rsidP="00510AAA"/>
                          <w:p w14:paraId="2399252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53425F6" w14:textId="77777777" w:rsidR="00510AAA" w:rsidRDefault="00510AAA" w:rsidP="00510AAA"/>
                          <w:p w14:paraId="7CA1167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AE70993" w14:textId="77777777" w:rsidR="00510AAA" w:rsidRDefault="00510AAA" w:rsidP="00510AAA"/>
                          <w:p w14:paraId="1C67377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EC80C73" w14:textId="77777777" w:rsidR="00510AAA" w:rsidRDefault="00510AAA" w:rsidP="00510AAA"/>
                          <w:p w14:paraId="1B927C6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DBB7972" w14:textId="77777777" w:rsidR="00510AAA" w:rsidRDefault="00510AAA" w:rsidP="00510AAA"/>
                          <w:p w14:paraId="7C2EF82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0F400E3" w14:textId="77777777" w:rsidR="00510AAA" w:rsidRDefault="00510AAA" w:rsidP="00510AAA"/>
                          <w:p w14:paraId="1BD2C7D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048CECF" w14:textId="77777777" w:rsidR="00510AAA" w:rsidRDefault="00510AAA" w:rsidP="00510AAA"/>
                          <w:p w14:paraId="043296E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3D4864C" w14:textId="77777777" w:rsidR="00510AAA" w:rsidRDefault="00510AAA" w:rsidP="00510AAA"/>
                          <w:p w14:paraId="2B30DA0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C2A007A" w14:textId="77777777" w:rsidR="00510AAA" w:rsidRDefault="00510AAA" w:rsidP="00510AAA"/>
                          <w:p w14:paraId="4260F8B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D314827" w14:textId="77777777" w:rsidR="00510AAA" w:rsidRDefault="00510AAA" w:rsidP="00510AAA"/>
                          <w:p w14:paraId="06A9B1A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70FF61B" w14:textId="77777777" w:rsidR="00510AAA" w:rsidRDefault="00510AAA" w:rsidP="00510AAA"/>
                          <w:p w14:paraId="7A613F6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FC93058" w14:textId="77777777" w:rsidR="00510AAA" w:rsidRDefault="00510AAA" w:rsidP="00510AAA"/>
                          <w:p w14:paraId="6450A48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4C4423C" w14:textId="77777777" w:rsidR="00510AAA" w:rsidRDefault="00510AAA" w:rsidP="00510AAA"/>
                          <w:p w14:paraId="782DA8F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AB7521D" w14:textId="77777777" w:rsidR="00510AAA" w:rsidRDefault="00510AAA" w:rsidP="00510AAA"/>
                          <w:p w14:paraId="35D5E24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69576D8D" w14:textId="77777777" w:rsidR="00510AAA" w:rsidRDefault="00510AAA" w:rsidP="00510AAA"/>
                          <w:p w14:paraId="5A12A24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7E922EA" w14:textId="77777777" w:rsidR="00510AAA" w:rsidRDefault="00510AAA" w:rsidP="00510AAA"/>
                          <w:p w14:paraId="65ED34A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80A2670" w14:textId="77777777" w:rsidR="00510AAA" w:rsidRDefault="00510AAA" w:rsidP="00510AAA"/>
                          <w:p w14:paraId="187177DF"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410700A" w14:textId="77777777" w:rsidR="00510AAA" w:rsidRDefault="00510AAA" w:rsidP="00510AAA"/>
                          <w:p w14:paraId="15A71B2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C99A1C" w14:textId="77777777" w:rsidR="00510AAA" w:rsidRDefault="00510AAA" w:rsidP="00510AAA"/>
                          <w:p w14:paraId="3F29F01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EBE2D1" w14:textId="77777777" w:rsidR="00510AAA" w:rsidRDefault="00510AAA" w:rsidP="00510AAA"/>
                          <w:p w14:paraId="6269449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B7843F1" w14:textId="77777777" w:rsidR="00510AAA" w:rsidRDefault="00510AAA" w:rsidP="00510AAA"/>
                          <w:p w14:paraId="4FD3698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C83B541" w14:textId="77777777" w:rsidR="00510AAA" w:rsidRDefault="00510AAA" w:rsidP="00510AAA"/>
                          <w:p w14:paraId="63CD89A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F27B6D8" w14:textId="77777777" w:rsidR="00510AAA" w:rsidRDefault="00510AAA" w:rsidP="00510AAA"/>
                          <w:p w14:paraId="119E661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4C06B16" w14:textId="77777777" w:rsidR="00510AAA" w:rsidRDefault="00510AAA" w:rsidP="00510AAA"/>
                          <w:p w14:paraId="64D8EAD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0B5BDED" w14:textId="77777777" w:rsidR="00510AAA" w:rsidRDefault="00510AAA" w:rsidP="00510AAA"/>
                          <w:p w14:paraId="0744110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94F058D" w14:textId="77777777" w:rsidR="00510AAA" w:rsidRDefault="00510AAA" w:rsidP="00510AAA"/>
                          <w:p w14:paraId="4794C64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187FD72" w14:textId="77777777" w:rsidR="00510AAA" w:rsidRDefault="00510AAA" w:rsidP="00510AAA"/>
                          <w:p w14:paraId="4912BBD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EBD984C" w14:textId="77777777" w:rsidR="00510AAA" w:rsidRDefault="00510AAA" w:rsidP="00510AAA"/>
                          <w:p w14:paraId="7A88905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416802B" w14:textId="77777777" w:rsidR="00510AAA" w:rsidRDefault="00510AAA" w:rsidP="00510AAA"/>
                          <w:p w14:paraId="4E3FE9B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4F68B4C" w14:textId="77777777" w:rsidR="00510AAA" w:rsidRDefault="00510AAA" w:rsidP="00510AAA"/>
                          <w:p w14:paraId="014A865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310F6D3" w14:textId="77777777" w:rsidR="00510AAA" w:rsidRDefault="00510AAA" w:rsidP="00510AAA"/>
                          <w:p w14:paraId="5CD9C51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96B9AF4" w14:textId="77777777" w:rsidR="00510AAA" w:rsidRDefault="00510AAA" w:rsidP="00510AAA"/>
                          <w:p w14:paraId="2024414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9E93B4D" w14:textId="77777777" w:rsidR="00510AAA" w:rsidRDefault="00510AAA" w:rsidP="00510AAA"/>
                          <w:p w14:paraId="7394D22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F4E6866" w14:textId="77777777" w:rsidR="00510AAA" w:rsidRDefault="00510AAA" w:rsidP="00510AAA"/>
                          <w:p w14:paraId="6E07E93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08BE7B5" w14:textId="77777777" w:rsidR="00510AAA" w:rsidRDefault="00510AAA" w:rsidP="00510AAA"/>
                          <w:p w14:paraId="5244F21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A07D59D" w14:textId="77777777" w:rsidR="00510AAA" w:rsidRDefault="00510AAA" w:rsidP="00510AAA"/>
                          <w:p w14:paraId="599AB48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F0CD712" w14:textId="77777777" w:rsidR="00510AAA" w:rsidRDefault="00510AAA" w:rsidP="00510AAA"/>
                          <w:p w14:paraId="4AA385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E3A40E1" w14:textId="77777777" w:rsidR="00510AAA" w:rsidRDefault="00510AAA" w:rsidP="00510AAA"/>
                          <w:p w14:paraId="1BD7F6E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7276C1C" w14:textId="77777777" w:rsidR="00510AAA" w:rsidRDefault="00510AAA" w:rsidP="00510AAA"/>
                          <w:p w14:paraId="4E6B3B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2D6625D" w14:textId="77777777" w:rsidR="00510AAA" w:rsidRDefault="00510AAA" w:rsidP="00510AAA"/>
                          <w:p w14:paraId="75883A7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638A9CE" w14:textId="77777777" w:rsidR="00510AAA" w:rsidRDefault="00510AAA" w:rsidP="00510AAA"/>
                          <w:p w14:paraId="46D6E68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D56A6B4" w14:textId="77777777" w:rsidR="00510AAA" w:rsidRDefault="00510AAA" w:rsidP="00510AAA"/>
                          <w:p w14:paraId="4046232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DC062BE" w14:textId="77777777" w:rsidR="00510AAA" w:rsidRDefault="00510AAA" w:rsidP="00510AAA"/>
                          <w:p w14:paraId="3898F45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EE31F06" w14:textId="77777777" w:rsidR="00510AAA" w:rsidRDefault="00510AAA" w:rsidP="00510AAA"/>
                          <w:p w14:paraId="4A2A0C7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A2CD831" w14:textId="77777777" w:rsidR="00510AAA" w:rsidRDefault="00510AAA" w:rsidP="00510AAA"/>
                          <w:p w14:paraId="356EBB0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09AC3E" w14:textId="77777777" w:rsidR="00510AAA" w:rsidRDefault="00510AAA" w:rsidP="00510AAA"/>
                          <w:p w14:paraId="3221C94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5335AEB" w14:textId="77777777" w:rsidR="00510AAA" w:rsidRDefault="00510AAA" w:rsidP="00510AAA"/>
                          <w:p w14:paraId="2E33D71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5CE7E05" w14:textId="77777777" w:rsidR="00510AAA" w:rsidRDefault="00510AAA" w:rsidP="00510AAA"/>
                          <w:p w14:paraId="2DC54D4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5334164" w14:textId="77777777" w:rsidR="00510AAA" w:rsidRDefault="00510AAA" w:rsidP="00510AAA"/>
                          <w:p w14:paraId="1A60589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D329833" w14:textId="77777777" w:rsidR="00510AAA" w:rsidRDefault="00510AAA" w:rsidP="00510AAA"/>
                          <w:p w14:paraId="1905E17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1A6DB9C" w14:textId="77777777" w:rsidR="00510AAA" w:rsidRDefault="00510AAA" w:rsidP="00510AAA"/>
                          <w:p w14:paraId="4943B98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3233CF" w14:textId="77777777" w:rsidR="00510AAA" w:rsidRDefault="00510AAA" w:rsidP="00510AAA"/>
                          <w:p w14:paraId="0EFA610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668C7F8" w14:textId="77777777" w:rsidR="00510AAA" w:rsidRDefault="00510AAA" w:rsidP="00510AAA"/>
                          <w:p w14:paraId="6CCC560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60E0C35" w14:textId="77777777" w:rsidR="00510AAA" w:rsidRDefault="00510AAA" w:rsidP="00510AAA"/>
                          <w:p w14:paraId="13F7453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027217B" w14:textId="77777777" w:rsidR="00510AAA" w:rsidRDefault="00510AAA" w:rsidP="00510AAA"/>
                          <w:p w14:paraId="483C1EA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5701A79" w14:textId="77777777" w:rsidR="00510AAA" w:rsidRDefault="00510AAA" w:rsidP="00510AAA"/>
                          <w:p w14:paraId="78B463D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66ADFB" w14:textId="77777777" w:rsidR="00510AAA" w:rsidRDefault="00510AAA" w:rsidP="00510AAA"/>
                          <w:p w14:paraId="6D2D5AA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FFBF57C" w14:textId="77777777" w:rsidR="00510AAA" w:rsidRDefault="00510AAA" w:rsidP="00510AAA"/>
                          <w:p w14:paraId="00058C1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FDAF895" w14:textId="77777777" w:rsidR="00510AAA" w:rsidRDefault="00510AAA" w:rsidP="00510AAA"/>
                          <w:p w14:paraId="3E7F63D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827071A" w14:textId="77777777" w:rsidR="00510AAA" w:rsidRDefault="00510AAA" w:rsidP="00510AAA"/>
                          <w:p w14:paraId="4C4846E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BD54A04" w14:textId="77777777" w:rsidR="00510AAA" w:rsidRDefault="00510AAA" w:rsidP="00510AAA"/>
                          <w:p w14:paraId="1085281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F609DE6" w14:textId="77777777" w:rsidR="00510AAA" w:rsidRDefault="00510AAA" w:rsidP="00510AAA"/>
                          <w:p w14:paraId="189677B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F7A93CC" w14:textId="77777777" w:rsidR="00510AAA" w:rsidRDefault="00510AAA" w:rsidP="00510AAA"/>
                          <w:p w14:paraId="7C84D26C"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0E8966DC" w14:textId="77777777" w:rsidR="00510AAA" w:rsidRDefault="00510AAA" w:rsidP="00510AAA"/>
                          <w:p w14:paraId="483BAF8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34C8E0CC" w14:textId="77777777" w:rsidR="00510AAA" w:rsidRDefault="00510AAA" w:rsidP="00510AAA"/>
                          <w:p w14:paraId="1964D26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BE82FD4" w14:textId="77777777" w:rsidR="00510AAA" w:rsidRDefault="00510AAA" w:rsidP="00510AAA"/>
                          <w:p w14:paraId="257FA84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D6700C9" w14:textId="77777777" w:rsidR="00510AAA" w:rsidRDefault="00510AAA" w:rsidP="00510AAA"/>
                          <w:p w14:paraId="6395EED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9F7B2ED" w14:textId="77777777" w:rsidR="00510AAA" w:rsidRDefault="00510AAA" w:rsidP="00510AAA"/>
                          <w:p w14:paraId="7E97F04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5E8FCBA" w14:textId="77777777" w:rsidR="00510AAA" w:rsidRDefault="00510AAA" w:rsidP="00510AAA"/>
                          <w:p w14:paraId="7634430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DFBA2F4" w14:textId="77777777" w:rsidR="00510AAA" w:rsidRDefault="00510AAA" w:rsidP="00510AAA"/>
                          <w:p w14:paraId="49A754F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37357E8" w14:textId="77777777" w:rsidR="00510AAA" w:rsidRDefault="00510AAA" w:rsidP="00510AAA"/>
                          <w:p w14:paraId="6B00206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EE7969C" w14:textId="77777777" w:rsidR="00510AAA" w:rsidRDefault="00510AAA" w:rsidP="00510AAA"/>
                          <w:p w14:paraId="1589C94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1FC2E5E" w14:textId="77777777" w:rsidR="00510AAA" w:rsidRDefault="00510AAA" w:rsidP="00510AAA"/>
                          <w:p w14:paraId="228BAA1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309C578" w14:textId="77777777" w:rsidR="00510AAA" w:rsidRDefault="00510AAA" w:rsidP="00510AAA"/>
                          <w:p w14:paraId="08E9698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D815CB1" w14:textId="77777777" w:rsidR="00510AAA" w:rsidRDefault="00510AAA" w:rsidP="00510AAA"/>
                          <w:p w14:paraId="66CDE28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378CC3C" w14:textId="77777777" w:rsidR="00510AAA" w:rsidRDefault="00510AAA" w:rsidP="00510AAA"/>
                          <w:p w14:paraId="4C3FD63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808D8B6" w14:textId="77777777" w:rsidR="00510AAA" w:rsidRDefault="00510AAA" w:rsidP="00510AAA"/>
                          <w:p w14:paraId="166E9FD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CF63619" w14:textId="77777777" w:rsidR="00510AAA" w:rsidRDefault="00510AAA" w:rsidP="00510AAA"/>
                          <w:p w14:paraId="7C862BC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24980AD" w14:textId="77777777" w:rsidR="00510AAA" w:rsidRDefault="00510AAA" w:rsidP="00510AAA"/>
                          <w:p w14:paraId="18DA468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8D0DFDF" w14:textId="77777777" w:rsidR="00510AAA" w:rsidRDefault="00510AAA" w:rsidP="00510AAA"/>
                          <w:p w14:paraId="5029294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6217CA2" w14:textId="77777777" w:rsidR="00510AAA" w:rsidRDefault="00510AAA" w:rsidP="00510AAA"/>
                          <w:p w14:paraId="5DB725A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62C2021" w14:textId="77777777" w:rsidR="00510AAA" w:rsidRDefault="00510AAA" w:rsidP="00510AAA"/>
                          <w:p w14:paraId="75D96F1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188F000" w14:textId="77777777" w:rsidR="00510AAA" w:rsidRDefault="00510AAA" w:rsidP="00510AAA"/>
                          <w:p w14:paraId="6D6BEDA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0897F67" w14:textId="77777777" w:rsidR="00510AAA" w:rsidRDefault="00510AAA" w:rsidP="00510AAA"/>
                          <w:p w14:paraId="15E97AF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91E584D" w14:textId="77777777" w:rsidR="00510AAA" w:rsidRDefault="00510AAA" w:rsidP="00510AAA"/>
                          <w:p w14:paraId="5C2E594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92350A1" w14:textId="77777777" w:rsidR="00510AAA" w:rsidRDefault="00510AAA" w:rsidP="00510AAA"/>
                          <w:p w14:paraId="5AD922E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71CDFD8" w14:textId="77777777" w:rsidR="00510AAA" w:rsidRDefault="00510AAA" w:rsidP="00510AAA"/>
                          <w:p w14:paraId="09C438D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7C53BA3" w14:textId="77777777" w:rsidR="00510AAA" w:rsidRDefault="00510AAA" w:rsidP="00510AAA"/>
                          <w:p w14:paraId="748DCA8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E9EC573" w14:textId="77777777" w:rsidR="00510AAA" w:rsidRDefault="00510AAA" w:rsidP="00510AAA"/>
                          <w:p w14:paraId="2C09C018"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D1B212E" w14:textId="77777777" w:rsidR="00510AAA" w:rsidRDefault="00510AAA" w:rsidP="00510AAA"/>
                          <w:p w14:paraId="64D4879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863DB84" w14:textId="77777777" w:rsidR="00510AAA" w:rsidRDefault="00510AAA" w:rsidP="00510AAA"/>
                          <w:p w14:paraId="39E9415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47CF0D6" w14:textId="77777777" w:rsidR="00510AAA" w:rsidRDefault="00510AAA" w:rsidP="00510AAA"/>
                          <w:p w14:paraId="0830251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A0C0461" w14:textId="77777777" w:rsidR="00510AAA" w:rsidRDefault="00510AAA" w:rsidP="00510AAA"/>
                          <w:p w14:paraId="7A10BDF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F54F742" w14:textId="77777777" w:rsidR="00510AAA" w:rsidRDefault="00510AAA" w:rsidP="00510AAA"/>
                          <w:p w14:paraId="299E9E4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52AFB02" w14:textId="77777777" w:rsidR="00510AAA" w:rsidRDefault="00510AAA" w:rsidP="00510AAA"/>
                          <w:p w14:paraId="1CEC672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43EEEF5" w14:textId="77777777" w:rsidR="00510AAA" w:rsidRDefault="00510AAA" w:rsidP="00510AAA"/>
                          <w:p w14:paraId="6D61FD0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334CF15" w14:textId="77777777" w:rsidR="00510AAA" w:rsidRDefault="00510AAA" w:rsidP="00510AAA"/>
                          <w:p w14:paraId="7BF934D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6DF321" w14:textId="77777777" w:rsidR="00510AAA" w:rsidRDefault="00510AAA" w:rsidP="00510AAA"/>
                          <w:p w14:paraId="6F1501B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3F0BE2D" w14:textId="77777777" w:rsidR="00510AAA" w:rsidRDefault="00510AAA" w:rsidP="00510AAA"/>
                          <w:p w14:paraId="15BC8A6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D168B3F" w14:textId="77777777" w:rsidR="00510AAA" w:rsidRDefault="00510AAA" w:rsidP="00510AAA"/>
                          <w:p w14:paraId="64E8FD6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94F1D15" w14:textId="77777777" w:rsidR="00510AAA" w:rsidRDefault="00510AAA" w:rsidP="00510AAA"/>
                          <w:p w14:paraId="4B1B8A5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A971207" w14:textId="77777777" w:rsidR="00510AAA" w:rsidRDefault="00510AAA" w:rsidP="00510AAA"/>
                          <w:p w14:paraId="109BA25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DB07B2A" w14:textId="77777777" w:rsidR="00510AAA" w:rsidRDefault="00510AAA" w:rsidP="00510AAA"/>
                          <w:p w14:paraId="3671C8A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2AC88A" w14:textId="77777777" w:rsidR="00510AAA" w:rsidRDefault="00510AAA" w:rsidP="00510AAA"/>
                          <w:p w14:paraId="725C403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818F910" w14:textId="77777777" w:rsidR="00510AAA" w:rsidRDefault="00510AAA" w:rsidP="00510AAA"/>
                          <w:p w14:paraId="5117CEB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9628F56" w14:textId="77777777" w:rsidR="00510AAA" w:rsidRDefault="00510AAA" w:rsidP="00510AAA"/>
                          <w:p w14:paraId="7521A0F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628416D" w14:textId="77777777" w:rsidR="00510AAA" w:rsidRDefault="00510AAA" w:rsidP="00510AAA"/>
                          <w:p w14:paraId="7162C07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47DCB0C" w14:textId="77777777" w:rsidR="00510AAA" w:rsidRDefault="00510AAA" w:rsidP="00510AAA"/>
                          <w:p w14:paraId="18E3927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D765929" w14:textId="77777777" w:rsidR="00510AAA" w:rsidRDefault="00510AAA" w:rsidP="00510AAA"/>
                          <w:p w14:paraId="70475EB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D0AB21B" w14:textId="77777777" w:rsidR="00510AAA" w:rsidRDefault="00510AAA" w:rsidP="00510AAA"/>
                          <w:p w14:paraId="1E5FA53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6527FCE" w14:textId="77777777" w:rsidR="00510AAA" w:rsidRDefault="00510AAA" w:rsidP="00510AAA"/>
                          <w:p w14:paraId="35FDE49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68375E21" w14:textId="77777777" w:rsidR="00510AAA" w:rsidRDefault="00510AAA" w:rsidP="00510AAA"/>
                          <w:p w14:paraId="2F22F9B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6BD1F61B" w14:textId="77777777" w:rsidR="00510AAA" w:rsidRDefault="00510AAA" w:rsidP="00510AAA"/>
                          <w:p w14:paraId="70DB5ED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2AD27A2F" w14:textId="77777777" w:rsidR="00510AAA" w:rsidRDefault="00510AAA" w:rsidP="00510AAA"/>
                          <w:p w14:paraId="67A61E5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6AE6AB19" w14:textId="77777777" w:rsidR="00510AAA" w:rsidRDefault="00510AAA" w:rsidP="00510AAA"/>
                          <w:p w14:paraId="2E3EC07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386A5BBD" w14:textId="77777777" w:rsidR="00510AAA" w:rsidRDefault="00510AAA" w:rsidP="00510AAA"/>
                          <w:p w14:paraId="634E389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4ADD5437" w14:textId="77777777" w:rsidR="00510AAA" w:rsidRDefault="00510AAA" w:rsidP="00510AAA"/>
                          <w:p w14:paraId="27F4A2A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6F102D31" w14:textId="77777777" w:rsidR="00510AAA" w:rsidRDefault="00510AAA" w:rsidP="00510AAA"/>
                          <w:p w14:paraId="5AA292C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29E6D928" w14:textId="77777777" w:rsidR="00510AAA" w:rsidRDefault="00510AAA" w:rsidP="00510AAA"/>
                          <w:p w14:paraId="182591B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745436E7" w14:textId="77777777" w:rsidR="00510AAA" w:rsidRDefault="00510AAA" w:rsidP="00510AAA"/>
                          <w:p w14:paraId="5DCB2DC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6A93BA2" w14:textId="77777777" w:rsidR="00510AAA" w:rsidRDefault="00510AAA" w:rsidP="00510AAA"/>
                          <w:p w14:paraId="3561A31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7DBAC979" w14:textId="77777777" w:rsidR="00510AAA" w:rsidRDefault="00510AAA" w:rsidP="00510AAA"/>
                          <w:p w14:paraId="01D02D8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2A6F7693" w14:textId="77777777" w:rsidR="00510AAA" w:rsidRDefault="00510AAA" w:rsidP="00510AAA"/>
                          <w:p w14:paraId="1124B9C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48F7BFA4" w14:textId="77777777" w:rsidR="00510AAA" w:rsidRDefault="00510AAA" w:rsidP="00510AAA"/>
                          <w:p w14:paraId="637FC0D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37158572" w14:textId="77777777" w:rsidR="00510AAA" w:rsidRDefault="00510AAA" w:rsidP="00510AAA"/>
                          <w:p w14:paraId="4FAD26A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 xml:space="preserve">אפשר לראות </w:t>
                            </w:r>
                            <w:proofErr w:type="spellStart"/>
                            <w:r>
                              <w:rPr>
                                <w:rFonts w:asciiTheme="minorBidi" w:hAnsiTheme="minorBidi" w:cstheme="minorBidi" w:hint="cs"/>
                                <w:b/>
                                <w:bCs/>
                                <w:rtl/>
                                <w:lang w:bidi="he-IL"/>
                              </w:rPr>
                              <w:t>סטטונים</w:t>
                            </w:r>
                            <w:proofErr w:type="spellEnd"/>
                            <w:r>
                              <w:rPr>
                                <w:rFonts w:asciiTheme="minorBidi" w:hAnsiTheme="minorBidi" w:cstheme="minorBidi" w:hint="cs"/>
                                <w:b/>
                                <w:bCs/>
                                <w:rtl/>
                                <w:lang w:bidi="he-IL"/>
                              </w:rPr>
                              <w:t>:</w:t>
                            </w:r>
                          </w:p>
                          <w:p w14:paraId="40AFBB84" w14:textId="77777777" w:rsidR="00510AAA" w:rsidRDefault="00510AAA" w:rsidP="00510AAA"/>
                          <w:p w14:paraId="30B9864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8621F86" w14:textId="77777777" w:rsidR="00510AAA" w:rsidRDefault="00510AAA" w:rsidP="00510AAA"/>
                          <w:p w14:paraId="4760329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080CB2D" w14:textId="77777777" w:rsidR="00510AAA" w:rsidRDefault="00510AAA" w:rsidP="00510AAA"/>
                          <w:p w14:paraId="77FF69C4"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1C897E0A" w14:textId="77777777" w:rsidR="00510AAA" w:rsidRDefault="00510AAA" w:rsidP="00510AAA"/>
                          <w:p w14:paraId="61B5069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78CAE190" w14:textId="77777777" w:rsidR="00510AAA" w:rsidRDefault="00510AAA" w:rsidP="00510AAA"/>
                          <w:p w14:paraId="1A3C442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5105DB9" w14:textId="77777777" w:rsidR="00510AAA" w:rsidRDefault="00510AAA" w:rsidP="00510AAA"/>
                          <w:p w14:paraId="2FE840D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C0C98F9" w14:textId="77777777" w:rsidR="00510AAA" w:rsidRDefault="00510AAA" w:rsidP="00510AAA"/>
                          <w:p w14:paraId="0A5587F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E4EAE62" w14:textId="77777777" w:rsidR="00510AAA" w:rsidRDefault="00510AAA" w:rsidP="00510AAA"/>
                          <w:p w14:paraId="7B84A54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AC5F0DC" w14:textId="77777777" w:rsidR="00510AAA" w:rsidRDefault="00510AAA" w:rsidP="00510AAA"/>
                          <w:p w14:paraId="06B5EDD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C71C9EA" w14:textId="77777777" w:rsidR="00510AAA" w:rsidRDefault="00510AAA" w:rsidP="00510AAA"/>
                          <w:p w14:paraId="045BDF1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3894679" w14:textId="77777777" w:rsidR="00510AAA" w:rsidRDefault="00510AAA" w:rsidP="00510AAA"/>
                          <w:p w14:paraId="54616BB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86F456B" w14:textId="77777777" w:rsidR="00510AAA" w:rsidRDefault="00510AAA" w:rsidP="00510AAA"/>
                          <w:p w14:paraId="1FC6FB3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F9FD1DC" w14:textId="77777777" w:rsidR="00510AAA" w:rsidRDefault="00510AAA" w:rsidP="00510AAA"/>
                          <w:p w14:paraId="2142A1D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447826F" w14:textId="77777777" w:rsidR="00510AAA" w:rsidRDefault="00510AAA" w:rsidP="00510AAA"/>
                          <w:p w14:paraId="1663A13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72B5F25" w14:textId="77777777" w:rsidR="00510AAA" w:rsidRDefault="00510AAA" w:rsidP="00510AAA"/>
                          <w:p w14:paraId="25EDC47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D96E1A6" w14:textId="77777777" w:rsidR="00510AAA" w:rsidRDefault="00510AAA" w:rsidP="00510AAA"/>
                          <w:p w14:paraId="105B5DA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C254416" w14:textId="77777777" w:rsidR="00510AAA" w:rsidRDefault="00510AAA" w:rsidP="00510AAA"/>
                          <w:p w14:paraId="5CB1C71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B2FF262" w14:textId="77777777" w:rsidR="00510AAA" w:rsidRDefault="00510AAA" w:rsidP="00510AAA"/>
                          <w:p w14:paraId="69726D7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5DD9211" w14:textId="77777777" w:rsidR="00510AAA" w:rsidRDefault="00510AAA" w:rsidP="00510AAA"/>
                          <w:p w14:paraId="0039865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9E3B496" w14:textId="77777777" w:rsidR="00510AAA" w:rsidRDefault="00510AAA" w:rsidP="00510AAA"/>
                          <w:p w14:paraId="6F93B76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0F0F67E" w14:textId="77777777" w:rsidR="00510AAA" w:rsidRDefault="00510AAA" w:rsidP="00510AAA"/>
                          <w:p w14:paraId="072CF93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362A593" w14:textId="77777777" w:rsidR="00510AAA" w:rsidRDefault="00510AAA" w:rsidP="00510AAA"/>
                          <w:p w14:paraId="5A76E16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DB10C13" w14:textId="77777777" w:rsidR="00510AAA" w:rsidRDefault="00510AAA" w:rsidP="00510AAA"/>
                          <w:p w14:paraId="2C28F37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A110FC5" w14:textId="77777777" w:rsidR="00510AAA" w:rsidRDefault="00510AAA" w:rsidP="00510AAA"/>
                          <w:p w14:paraId="3B96D5D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496EB82" w14:textId="77777777" w:rsidR="00510AAA" w:rsidRDefault="00510AAA" w:rsidP="00510AAA"/>
                          <w:p w14:paraId="4CD58F8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7EF00F6" w14:textId="77777777" w:rsidR="00510AAA" w:rsidRDefault="00510AAA" w:rsidP="00510AAA"/>
                          <w:p w14:paraId="6704A09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79124FC" w14:textId="77777777" w:rsidR="00510AAA" w:rsidRDefault="00510AAA" w:rsidP="00510AAA"/>
                          <w:p w14:paraId="56449B8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10E9A67" w14:textId="77777777" w:rsidR="00510AAA" w:rsidRDefault="00510AAA" w:rsidP="00510AAA"/>
                          <w:p w14:paraId="4846228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5A78F53" w14:textId="77777777" w:rsidR="00510AAA" w:rsidRDefault="00510AAA" w:rsidP="00510AAA"/>
                          <w:p w14:paraId="48324DC6"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CDE90FA" w14:textId="77777777" w:rsidR="00510AAA" w:rsidRDefault="00510AAA" w:rsidP="00510AAA"/>
                          <w:p w14:paraId="116C9DD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EEF09FC" w14:textId="77777777" w:rsidR="00510AAA" w:rsidRDefault="00510AAA" w:rsidP="00510AAA"/>
                          <w:p w14:paraId="035EBEB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C77F32" w14:textId="77777777" w:rsidR="00510AAA" w:rsidRDefault="00510AAA" w:rsidP="00510AAA"/>
                          <w:p w14:paraId="54677FA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198DF05" w14:textId="77777777" w:rsidR="00510AAA" w:rsidRDefault="00510AAA" w:rsidP="00510AAA"/>
                          <w:p w14:paraId="00B082E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E99D732" w14:textId="77777777" w:rsidR="00510AAA" w:rsidRDefault="00510AAA" w:rsidP="00510AAA"/>
                          <w:p w14:paraId="3EE14A6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3EFD0A1" w14:textId="77777777" w:rsidR="00510AAA" w:rsidRDefault="00510AAA" w:rsidP="00510AAA"/>
                          <w:p w14:paraId="0223A10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BE58301" w14:textId="77777777" w:rsidR="00510AAA" w:rsidRDefault="00510AAA" w:rsidP="00510AAA"/>
                          <w:p w14:paraId="1EDF81B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F7F93AE" w14:textId="77777777" w:rsidR="00510AAA" w:rsidRDefault="00510AAA" w:rsidP="00510AAA"/>
                          <w:p w14:paraId="5C516A6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A6AE1EE" w14:textId="77777777" w:rsidR="00510AAA" w:rsidRDefault="00510AAA" w:rsidP="00510AAA"/>
                          <w:p w14:paraId="316A475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540CE2B" w14:textId="77777777" w:rsidR="00510AAA" w:rsidRDefault="00510AAA" w:rsidP="00510AAA"/>
                          <w:p w14:paraId="32322C7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9E10A87" w14:textId="77777777" w:rsidR="00510AAA" w:rsidRDefault="00510AAA" w:rsidP="00510AAA"/>
                          <w:p w14:paraId="595DBE7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C6020B5" w14:textId="77777777" w:rsidR="00510AAA" w:rsidRDefault="00510AAA" w:rsidP="00510AAA"/>
                          <w:p w14:paraId="0ED3C54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D4402A4" w14:textId="77777777" w:rsidR="00510AAA" w:rsidRDefault="00510AAA" w:rsidP="00510AAA"/>
                          <w:p w14:paraId="6526433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7ED75B7" w14:textId="77777777" w:rsidR="00510AAA" w:rsidRDefault="00510AAA" w:rsidP="00510AAA"/>
                          <w:p w14:paraId="3BC9B41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40DA7B3" w14:textId="77777777" w:rsidR="00510AAA" w:rsidRDefault="00510AAA" w:rsidP="00510AAA"/>
                          <w:p w14:paraId="5AE7485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5CFAC16" w14:textId="77777777" w:rsidR="00510AAA" w:rsidRDefault="00510AAA" w:rsidP="00510AAA"/>
                          <w:p w14:paraId="3B09D0D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29C891E" w14:textId="77777777" w:rsidR="00510AAA" w:rsidRDefault="00510AAA" w:rsidP="00510AAA"/>
                          <w:p w14:paraId="4A44F74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2D00FAD" w14:textId="77777777" w:rsidR="00510AAA" w:rsidRDefault="00510AAA" w:rsidP="00510AAA"/>
                          <w:p w14:paraId="12F6545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F0F3893" w14:textId="77777777" w:rsidR="00510AAA" w:rsidRDefault="00510AAA" w:rsidP="00510AAA"/>
                          <w:p w14:paraId="55FA092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3D6438" w14:textId="77777777" w:rsidR="00510AAA" w:rsidRDefault="00510AAA" w:rsidP="00510AAA"/>
                          <w:p w14:paraId="723AB6B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181A7B6" w14:textId="77777777" w:rsidR="00510AAA" w:rsidRDefault="00510AAA" w:rsidP="00510AAA"/>
                          <w:p w14:paraId="760BC15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C05FB3B" w14:textId="77777777" w:rsidR="00510AAA" w:rsidRDefault="00510AAA" w:rsidP="00510AAA"/>
                          <w:p w14:paraId="4C83D66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8C4402B" w14:textId="77777777" w:rsidR="00510AAA" w:rsidRDefault="00510AAA" w:rsidP="00510AAA"/>
                          <w:p w14:paraId="1BDEB84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A4FF247" w14:textId="77777777" w:rsidR="00510AAA" w:rsidRDefault="00510AAA" w:rsidP="00510AAA"/>
                          <w:p w14:paraId="780E650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B45E80C" w14:textId="77777777" w:rsidR="00510AAA" w:rsidRDefault="00510AAA" w:rsidP="00510AAA"/>
                          <w:p w14:paraId="23E40AF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E85BA89" w14:textId="77777777" w:rsidR="00510AAA" w:rsidRDefault="00510AAA" w:rsidP="00510AAA"/>
                          <w:p w14:paraId="6B520FE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3A0889" w14:textId="77777777" w:rsidR="00510AAA" w:rsidRDefault="00510AAA" w:rsidP="00510AAA"/>
                          <w:p w14:paraId="3B6638F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BA4940D" w14:textId="77777777" w:rsidR="00510AAA" w:rsidRDefault="00510AAA" w:rsidP="00510AAA"/>
                          <w:p w14:paraId="53D0B0A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814FEA3" w14:textId="77777777" w:rsidR="00510AAA" w:rsidRDefault="00510AAA" w:rsidP="00510AAA"/>
                          <w:p w14:paraId="2879672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476A532" w14:textId="77777777" w:rsidR="00510AAA" w:rsidRDefault="00510AAA" w:rsidP="00510AAA"/>
                          <w:p w14:paraId="66AC563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C736645" w14:textId="77777777" w:rsidR="00510AAA" w:rsidRDefault="00510AAA" w:rsidP="00510AAA"/>
                          <w:p w14:paraId="7227686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CDD9461" w14:textId="77777777" w:rsidR="00510AAA" w:rsidRDefault="00510AAA" w:rsidP="00510AAA"/>
                          <w:p w14:paraId="0B92406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4BD904E" w14:textId="77777777" w:rsidR="00510AAA" w:rsidRDefault="00510AAA" w:rsidP="00510AAA"/>
                          <w:p w14:paraId="7755AE7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D13ED6B" w14:textId="77777777" w:rsidR="00510AAA" w:rsidRDefault="00510AAA" w:rsidP="00510AAA"/>
                          <w:p w14:paraId="7087ED0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99CE023" w14:textId="77777777" w:rsidR="00510AAA" w:rsidRDefault="00510AAA" w:rsidP="00510AAA"/>
                          <w:p w14:paraId="024F7A5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E15AE28" w14:textId="77777777" w:rsidR="00510AAA" w:rsidRDefault="00510AAA" w:rsidP="00510AAA"/>
                          <w:p w14:paraId="60C6F7B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C1B223E" w14:textId="77777777" w:rsidR="00510AAA" w:rsidRDefault="00510AAA" w:rsidP="00510AAA"/>
                          <w:p w14:paraId="47FD85C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021AA7" w14:textId="77777777" w:rsidR="00510AAA" w:rsidRDefault="00510AAA" w:rsidP="00510AAA"/>
                          <w:p w14:paraId="3FC560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2035F7E" w14:textId="77777777" w:rsidR="00510AAA" w:rsidRDefault="00510AAA" w:rsidP="00510AAA"/>
                          <w:p w14:paraId="26732D2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B981CD7" w14:textId="77777777" w:rsidR="00510AAA" w:rsidRDefault="00510AAA" w:rsidP="00510AAA"/>
                          <w:p w14:paraId="05973E9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64A1D6D" w14:textId="77777777" w:rsidR="00510AAA" w:rsidRDefault="00510AAA" w:rsidP="00510AAA"/>
                          <w:p w14:paraId="345792E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AB5327" w14:textId="77777777" w:rsidR="00510AAA" w:rsidRDefault="00510AAA" w:rsidP="00510AAA"/>
                          <w:p w14:paraId="2DA1D19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3F26034" w14:textId="77777777" w:rsidR="00510AAA" w:rsidRDefault="00510AAA" w:rsidP="00510AAA"/>
                          <w:p w14:paraId="7461764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A030490" w14:textId="77777777" w:rsidR="00510AAA" w:rsidRDefault="00510AAA" w:rsidP="00510AAA"/>
                          <w:p w14:paraId="40D2FDE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96253FC" w14:textId="77777777" w:rsidR="00510AAA" w:rsidRDefault="00510AAA" w:rsidP="00510AAA"/>
                          <w:p w14:paraId="4C3CF40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96B0976" w14:textId="77777777" w:rsidR="00510AAA" w:rsidRDefault="00510AAA" w:rsidP="00510AAA"/>
                          <w:p w14:paraId="7A56C7EF"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6E411462" w14:textId="77777777" w:rsidR="00510AAA" w:rsidRDefault="00510AAA" w:rsidP="00510AAA"/>
                          <w:p w14:paraId="51B7D77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14D26879" w14:textId="77777777" w:rsidR="00510AAA" w:rsidRDefault="00510AAA" w:rsidP="00510AAA"/>
                          <w:p w14:paraId="66FE94D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F9FEBDE" w14:textId="77777777" w:rsidR="00510AAA" w:rsidRDefault="00510AAA" w:rsidP="00510AAA"/>
                          <w:p w14:paraId="45288A9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F59FF73" w14:textId="77777777" w:rsidR="00510AAA" w:rsidRDefault="00510AAA" w:rsidP="00510AAA"/>
                          <w:p w14:paraId="7AA9BFE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D332A86" w14:textId="77777777" w:rsidR="00510AAA" w:rsidRDefault="00510AAA" w:rsidP="00510AAA"/>
                          <w:p w14:paraId="0EF3466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5E08A3A" w14:textId="77777777" w:rsidR="00510AAA" w:rsidRDefault="00510AAA" w:rsidP="00510AAA"/>
                          <w:p w14:paraId="32239E6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B7F9168" w14:textId="77777777" w:rsidR="00510AAA" w:rsidRDefault="00510AAA" w:rsidP="00510AAA"/>
                          <w:p w14:paraId="07FA160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02BDCD1" w14:textId="77777777" w:rsidR="00510AAA" w:rsidRDefault="00510AAA" w:rsidP="00510AAA"/>
                          <w:p w14:paraId="4DC3025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D3D70DD" w14:textId="77777777" w:rsidR="00510AAA" w:rsidRDefault="00510AAA" w:rsidP="00510AAA"/>
                          <w:p w14:paraId="491F9D0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CD83870" w14:textId="77777777" w:rsidR="00510AAA" w:rsidRDefault="00510AAA" w:rsidP="00510AAA"/>
                          <w:p w14:paraId="6DF9F62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9662638" w14:textId="77777777" w:rsidR="00510AAA" w:rsidRDefault="00510AAA" w:rsidP="00510AAA"/>
                          <w:p w14:paraId="4ED4EE3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9C36C7A" w14:textId="77777777" w:rsidR="00510AAA" w:rsidRDefault="00510AAA" w:rsidP="00510AAA"/>
                          <w:p w14:paraId="39255C8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95ADF69" w14:textId="77777777" w:rsidR="00510AAA" w:rsidRDefault="00510AAA" w:rsidP="00510AAA"/>
                          <w:p w14:paraId="5E39A67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4B435F0" w14:textId="77777777" w:rsidR="00510AAA" w:rsidRDefault="00510AAA" w:rsidP="00510AAA"/>
                          <w:p w14:paraId="70862B0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62E7D05" w14:textId="77777777" w:rsidR="00510AAA" w:rsidRDefault="00510AAA" w:rsidP="00510AAA"/>
                          <w:p w14:paraId="207F06D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436B176" w14:textId="77777777" w:rsidR="00510AAA" w:rsidRDefault="00510AAA" w:rsidP="00510AAA"/>
                          <w:p w14:paraId="0142D4A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BE5143C" w14:textId="77777777" w:rsidR="00510AAA" w:rsidRDefault="00510AAA" w:rsidP="00510AAA"/>
                          <w:p w14:paraId="1E462E8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57378EA" w14:textId="77777777" w:rsidR="00510AAA" w:rsidRDefault="00510AAA" w:rsidP="00510AAA"/>
                          <w:p w14:paraId="39F25F4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23D2DF0" w14:textId="77777777" w:rsidR="00510AAA" w:rsidRDefault="00510AAA" w:rsidP="00510AAA"/>
                          <w:p w14:paraId="2018043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4658186" w14:textId="77777777" w:rsidR="00510AAA" w:rsidRDefault="00510AAA" w:rsidP="00510AAA"/>
                          <w:p w14:paraId="5526D49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DB64F57" w14:textId="77777777" w:rsidR="00510AAA" w:rsidRDefault="00510AAA" w:rsidP="00510AAA"/>
                          <w:p w14:paraId="660E961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8A005BB" w14:textId="77777777" w:rsidR="00510AAA" w:rsidRDefault="00510AAA" w:rsidP="00510AAA"/>
                          <w:p w14:paraId="0E08C4E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177AAD1" w14:textId="77777777" w:rsidR="00510AAA" w:rsidRDefault="00510AAA" w:rsidP="00510AAA"/>
                          <w:p w14:paraId="66E0CAE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8D5A603" w14:textId="77777777" w:rsidR="00510AAA" w:rsidRDefault="00510AAA" w:rsidP="00510AAA"/>
                          <w:p w14:paraId="174EA41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EF91E5B" w14:textId="77777777" w:rsidR="00510AAA" w:rsidRDefault="00510AAA" w:rsidP="00510AAA"/>
                          <w:p w14:paraId="760E5E6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0486AFD" w14:textId="77777777" w:rsidR="00510AAA" w:rsidRDefault="00510AAA" w:rsidP="00510AAA"/>
                          <w:p w14:paraId="153D302C"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76DCDAA" w14:textId="77777777" w:rsidR="00510AAA" w:rsidRDefault="00510AAA" w:rsidP="00510AAA"/>
                          <w:p w14:paraId="7A77F01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6435DF4" w14:textId="77777777" w:rsidR="00510AAA" w:rsidRDefault="00510AAA" w:rsidP="00510AAA"/>
                          <w:p w14:paraId="4178362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C342B3" w14:textId="77777777" w:rsidR="00510AAA" w:rsidRDefault="00510AAA" w:rsidP="00510AAA"/>
                          <w:p w14:paraId="4CE2AB8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DA9C4E" w14:textId="77777777" w:rsidR="00510AAA" w:rsidRDefault="00510AAA" w:rsidP="00510AAA"/>
                          <w:p w14:paraId="13AB1C6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66D5A82" w14:textId="77777777" w:rsidR="00510AAA" w:rsidRDefault="00510AAA" w:rsidP="00510AAA"/>
                          <w:p w14:paraId="4C3604D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F63ACBA" w14:textId="77777777" w:rsidR="00510AAA" w:rsidRDefault="00510AAA" w:rsidP="00510AAA"/>
                          <w:p w14:paraId="3DE63D8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4D240D9" w14:textId="77777777" w:rsidR="00510AAA" w:rsidRDefault="00510AAA" w:rsidP="00510AAA"/>
                          <w:p w14:paraId="510EAD8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23248D" w14:textId="77777777" w:rsidR="00510AAA" w:rsidRDefault="00510AAA" w:rsidP="00510AAA"/>
                          <w:p w14:paraId="4E3E044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C36BD1C" w14:textId="77777777" w:rsidR="00510AAA" w:rsidRDefault="00510AAA" w:rsidP="00510AAA"/>
                          <w:p w14:paraId="1B01A02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86AE9B7" w14:textId="77777777" w:rsidR="00510AAA" w:rsidRDefault="00510AAA" w:rsidP="00510AAA"/>
                          <w:p w14:paraId="2894E5A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33A0449" w14:textId="77777777" w:rsidR="00510AAA" w:rsidRDefault="00510AAA" w:rsidP="00510AAA"/>
                          <w:p w14:paraId="13C36A9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ADC14DE" w14:textId="77777777" w:rsidR="00510AAA" w:rsidRDefault="00510AAA" w:rsidP="00510AAA"/>
                          <w:p w14:paraId="78195A7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FB094EB" w14:textId="77777777" w:rsidR="00510AAA" w:rsidRDefault="00510AAA" w:rsidP="00510AAA"/>
                          <w:p w14:paraId="344DE7C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BC22A4B" w14:textId="77777777" w:rsidR="00510AAA" w:rsidRDefault="00510AAA" w:rsidP="00510AAA"/>
                          <w:p w14:paraId="52DD470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DFAB1D6" w14:textId="77777777" w:rsidR="00510AAA" w:rsidRDefault="00510AAA" w:rsidP="00510AAA"/>
                          <w:p w14:paraId="65850D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C63A82A" w14:textId="77777777" w:rsidR="00510AAA" w:rsidRDefault="00510AAA" w:rsidP="00510AAA"/>
                          <w:p w14:paraId="563723B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C6299EC" w14:textId="77777777" w:rsidR="00510AAA" w:rsidRDefault="00510AAA" w:rsidP="00510AAA"/>
                          <w:p w14:paraId="0DB7B62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BD47BBE" w14:textId="77777777" w:rsidR="00510AAA" w:rsidRDefault="00510AAA" w:rsidP="00510AAA"/>
                          <w:p w14:paraId="019C05F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99E65D8" w14:textId="77777777" w:rsidR="00510AAA" w:rsidRDefault="00510AAA" w:rsidP="00510AAA"/>
                          <w:p w14:paraId="2CB5EC6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A3A3388" w14:textId="77777777" w:rsidR="00510AAA" w:rsidRDefault="00510AAA" w:rsidP="00510AAA"/>
                          <w:p w14:paraId="05D7D0A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36BA3BA" w14:textId="77777777" w:rsidR="00510AAA" w:rsidRDefault="00510AAA" w:rsidP="00510AAA"/>
                          <w:p w14:paraId="1374FE5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A4E65C4" w14:textId="77777777" w:rsidR="00510AAA" w:rsidRDefault="00510AAA" w:rsidP="00510AAA"/>
                          <w:p w14:paraId="7CA2C3F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B453B5E" w14:textId="77777777" w:rsidR="00510AAA" w:rsidRDefault="00510AAA" w:rsidP="00510AAA"/>
                          <w:p w14:paraId="7A034E3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BDBFE8C" w14:textId="77777777" w:rsidR="00510AAA" w:rsidRDefault="00510AAA" w:rsidP="00510AAA"/>
                          <w:p w14:paraId="71C1432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3A50F1" w14:textId="77777777" w:rsidR="00510AAA" w:rsidRDefault="00510AAA" w:rsidP="00510AAA"/>
                          <w:p w14:paraId="3E3FE75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49A105A" w14:textId="77777777" w:rsidR="00510AAA" w:rsidRDefault="00510AAA" w:rsidP="00510AAA"/>
                          <w:p w14:paraId="1572253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70969C5" w14:textId="77777777" w:rsidR="00510AAA" w:rsidRDefault="00510AAA" w:rsidP="00510AAA"/>
                          <w:p w14:paraId="1F2B816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31060A0" w14:textId="77777777" w:rsidR="00510AAA" w:rsidRDefault="00510AAA" w:rsidP="00510AAA"/>
                          <w:p w14:paraId="0657BEE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F438985" w14:textId="77777777" w:rsidR="00510AAA" w:rsidRDefault="00510AAA" w:rsidP="00510AAA"/>
                          <w:p w14:paraId="0CFF98D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497751A" w14:textId="77777777" w:rsidR="00510AAA" w:rsidRDefault="00510AAA" w:rsidP="00510AAA"/>
                          <w:p w14:paraId="0174501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63186E7" w14:textId="77777777" w:rsidR="00510AAA" w:rsidRDefault="00510AAA" w:rsidP="00510AAA"/>
                          <w:p w14:paraId="1511322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FBCAB46" w14:textId="77777777" w:rsidR="00510AAA" w:rsidRDefault="00510AAA" w:rsidP="00510AAA"/>
                          <w:p w14:paraId="1403785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2D831E" w14:textId="77777777" w:rsidR="00510AAA" w:rsidRDefault="00510AAA" w:rsidP="00510AAA"/>
                          <w:p w14:paraId="410BEEF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1DC38A1" w14:textId="77777777" w:rsidR="00510AAA" w:rsidRDefault="00510AAA" w:rsidP="00510AAA"/>
                          <w:p w14:paraId="78752E5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2807044" w14:textId="77777777" w:rsidR="00510AAA" w:rsidRDefault="00510AAA" w:rsidP="00510AAA"/>
                          <w:p w14:paraId="545FC06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8646E14" w14:textId="77777777" w:rsidR="00510AAA" w:rsidRDefault="00510AAA" w:rsidP="00510AAA"/>
                          <w:p w14:paraId="3FDFE67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B99E836" w14:textId="77777777" w:rsidR="00510AAA" w:rsidRDefault="00510AAA" w:rsidP="00510AAA"/>
                          <w:p w14:paraId="2A6E05D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9E28848" w14:textId="77777777" w:rsidR="00510AAA" w:rsidRDefault="00510AAA" w:rsidP="00510AAA"/>
                          <w:p w14:paraId="62930C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E42E72E" w14:textId="77777777" w:rsidR="00510AAA" w:rsidRDefault="00510AAA" w:rsidP="00510AAA"/>
                          <w:p w14:paraId="27ABA4F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EE4FFC8" w14:textId="77777777" w:rsidR="00510AAA" w:rsidRDefault="00510AAA" w:rsidP="00510AAA"/>
                          <w:p w14:paraId="32358A4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0596FC" w14:textId="77777777" w:rsidR="00510AAA" w:rsidRDefault="00510AAA" w:rsidP="00510AAA"/>
                          <w:p w14:paraId="307E244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243873F" w14:textId="77777777" w:rsidR="00510AAA" w:rsidRDefault="00510AAA" w:rsidP="00510AAA"/>
                          <w:p w14:paraId="23A85D9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D1B64AB" w14:textId="77777777" w:rsidR="00510AAA" w:rsidRDefault="00510AAA" w:rsidP="00510AAA"/>
                          <w:p w14:paraId="6EF19C6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0B1D86" w14:textId="77777777" w:rsidR="00510AAA" w:rsidRDefault="00510AAA" w:rsidP="00510AAA"/>
                          <w:p w14:paraId="3378775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F883B40" w14:textId="77777777" w:rsidR="00510AAA" w:rsidRDefault="00510AAA" w:rsidP="00510AAA"/>
                          <w:p w14:paraId="1855C18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2CEDD8CB" w14:textId="77777777" w:rsidR="00510AAA" w:rsidRDefault="00510AAA" w:rsidP="00510AAA"/>
                          <w:p w14:paraId="3BA2B68B"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6C41C151" w14:textId="77777777" w:rsidR="00510AAA" w:rsidRDefault="00510AAA" w:rsidP="00510AAA"/>
                          <w:p w14:paraId="31A243E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3914AC8C" w14:textId="77777777" w:rsidR="00510AAA" w:rsidRDefault="00510AAA" w:rsidP="00510AAA"/>
                          <w:p w14:paraId="692C3B5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0ED798E" w14:textId="77777777" w:rsidR="00510AAA" w:rsidRDefault="00510AAA" w:rsidP="00510AAA"/>
                          <w:p w14:paraId="115D2D9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EAA5D4F" w14:textId="77777777" w:rsidR="00510AAA" w:rsidRDefault="00510AAA" w:rsidP="00510AAA"/>
                          <w:p w14:paraId="28CA71A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977A261" w14:textId="77777777" w:rsidR="00510AAA" w:rsidRDefault="00510AAA" w:rsidP="00510AAA"/>
                          <w:p w14:paraId="7D9D6DB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B868602" w14:textId="77777777" w:rsidR="00510AAA" w:rsidRDefault="00510AAA" w:rsidP="00510AAA"/>
                          <w:p w14:paraId="12CFB8B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5ED4075" w14:textId="77777777" w:rsidR="00510AAA" w:rsidRDefault="00510AAA" w:rsidP="00510AAA"/>
                          <w:p w14:paraId="39CEA06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6EC1F01" w14:textId="77777777" w:rsidR="00510AAA" w:rsidRDefault="00510AAA" w:rsidP="00510AAA"/>
                          <w:p w14:paraId="6B6E3AC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ED3020B" w14:textId="77777777" w:rsidR="00510AAA" w:rsidRDefault="00510AAA" w:rsidP="00510AAA"/>
                          <w:p w14:paraId="0002611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653D4B8" w14:textId="77777777" w:rsidR="00510AAA" w:rsidRDefault="00510AAA" w:rsidP="00510AAA"/>
                          <w:p w14:paraId="0914927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5442EDB" w14:textId="77777777" w:rsidR="00510AAA" w:rsidRDefault="00510AAA" w:rsidP="00510AAA"/>
                          <w:p w14:paraId="53C66DE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E736247" w14:textId="77777777" w:rsidR="00510AAA" w:rsidRDefault="00510AAA" w:rsidP="00510AAA"/>
                          <w:p w14:paraId="2B8E277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78BF864" w14:textId="77777777" w:rsidR="00510AAA" w:rsidRDefault="00510AAA" w:rsidP="00510AAA"/>
                          <w:p w14:paraId="1FC4BBB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9633054" w14:textId="77777777" w:rsidR="00510AAA" w:rsidRDefault="00510AAA" w:rsidP="00510AAA"/>
                          <w:p w14:paraId="4D41EB3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4E9A1FA" w14:textId="77777777" w:rsidR="00510AAA" w:rsidRDefault="00510AAA" w:rsidP="00510AAA"/>
                          <w:p w14:paraId="41F7DD7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CF822ED" w14:textId="77777777" w:rsidR="00510AAA" w:rsidRDefault="00510AAA" w:rsidP="00510AAA"/>
                          <w:p w14:paraId="3660D23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B6E3677" w14:textId="77777777" w:rsidR="00510AAA" w:rsidRDefault="00510AAA" w:rsidP="00510AAA"/>
                          <w:p w14:paraId="0E2C57F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6364A75" w14:textId="77777777" w:rsidR="00510AAA" w:rsidRDefault="00510AAA" w:rsidP="00510AAA"/>
                          <w:p w14:paraId="7BD3542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5503A5A" w14:textId="77777777" w:rsidR="00510AAA" w:rsidRDefault="00510AAA" w:rsidP="00510AAA"/>
                          <w:p w14:paraId="21DB74F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B234C0B" w14:textId="77777777" w:rsidR="00510AAA" w:rsidRDefault="00510AAA" w:rsidP="00510AAA"/>
                          <w:p w14:paraId="14294F2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FCEB9D4" w14:textId="77777777" w:rsidR="00510AAA" w:rsidRDefault="00510AAA" w:rsidP="00510AAA"/>
                          <w:p w14:paraId="08BBBD0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54E91AD" w14:textId="77777777" w:rsidR="00510AAA" w:rsidRDefault="00510AAA" w:rsidP="00510AAA"/>
                          <w:p w14:paraId="52376A2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2F0E909" w14:textId="77777777" w:rsidR="00510AAA" w:rsidRDefault="00510AAA" w:rsidP="00510AAA"/>
                          <w:p w14:paraId="5F28C9F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AD83449" w14:textId="77777777" w:rsidR="00510AAA" w:rsidRDefault="00510AAA" w:rsidP="00510AAA"/>
                          <w:p w14:paraId="135AB98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A8C1DD4" w14:textId="77777777" w:rsidR="00510AAA" w:rsidRDefault="00510AAA" w:rsidP="00510AAA"/>
                          <w:p w14:paraId="0C6100D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069319D" w14:textId="77777777" w:rsidR="00510AAA" w:rsidRDefault="00510AAA" w:rsidP="00510AAA"/>
                          <w:p w14:paraId="5EA105C9"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267E13C" w14:textId="77777777" w:rsidR="00510AAA" w:rsidRDefault="00510AAA" w:rsidP="00510AAA"/>
                          <w:p w14:paraId="4638B4A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8766BAB" w14:textId="77777777" w:rsidR="00510AAA" w:rsidRDefault="00510AAA" w:rsidP="00510AAA"/>
                          <w:p w14:paraId="420D372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00A415E" w14:textId="77777777" w:rsidR="00510AAA" w:rsidRDefault="00510AAA" w:rsidP="00510AAA"/>
                          <w:p w14:paraId="747A775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940DCF6" w14:textId="77777777" w:rsidR="00510AAA" w:rsidRDefault="00510AAA" w:rsidP="00510AAA"/>
                          <w:p w14:paraId="68697E3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21AF9D0" w14:textId="77777777" w:rsidR="00510AAA" w:rsidRDefault="00510AAA" w:rsidP="00510AAA"/>
                          <w:p w14:paraId="4FEE7C8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B2B0F79" w14:textId="77777777" w:rsidR="00510AAA" w:rsidRDefault="00510AAA" w:rsidP="00510AAA"/>
                          <w:p w14:paraId="0DFD47B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8B3DD4A" w14:textId="77777777" w:rsidR="00510AAA" w:rsidRDefault="00510AAA" w:rsidP="00510AAA"/>
                          <w:p w14:paraId="373D3C1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3383BBE" w14:textId="77777777" w:rsidR="00510AAA" w:rsidRDefault="00510AAA" w:rsidP="00510AAA"/>
                          <w:p w14:paraId="5F58B0A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87CEAB3" w14:textId="77777777" w:rsidR="00510AAA" w:rsidRDefault="00510AAA" w:rsidP="00510AAA"/>
                          <w:p w14:paraId="1B44C98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8F49E48" w14:textId="77777777" w:rsidR="00510AAA" w:rsidRDefault="00510AAA" w:rsidP="00510AAA"/>
                          <w:p w14:paraId="1B69004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63B9E1F" w14:textId="77777777" w:rsidR="00510AAA" w:rsidRDefault="00510AAA" w:rsidP="00510AAA"/>
                          <w:p w14:paraId="582DE34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375EB38" w14:textId="77777777" w:rsidR="00510AAA" w:rsidRDefault="00510AAA" w:rsidP="00510AAA"/>
                          <w:p w14:paraId="0DCDB2E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7558051" w14:textId="77777777" w:rsidR="00510AAA" w:rsidRDefault="00510AAA" w:rsidP="00510AAA"/>
                          <w:p w14:paraId="16287DF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A744A36" w14:textId="77777777" w:rsidR="00510AAA" w:rsidRDefault="00510AAA" w:rsidP="00510AAA"/>
                          <w:p w14:paraId="4A4FD44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38F9FC0" w14:textId="77777777" w:rsidR="00510AAA" w:rsidRDefault="00510AAA" w:rsidP="00510AAA"/>
                          <w:p w14:paraId="67F0818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0A6371E" w14:textId="77777777" w:rsidR="00510AAA" w:rsidRDefault="00510AAA" w:rsidP="00510AAA"/>
                          <w:p w14:paraId="539D454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377844B" w14:textId="77777777" w:rsidR="00510AAA" w:rsidRDefault="00510AAA" w:rsidP="00510AAA"/>
                          <w:p w14:paraId="2B1B005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5EA0F28" w14:textId="77777777" w:rsidR="00510AAA" w:rsidRDefault="00510AAA" w:rsidP="00510AAA"/>
                          <w:p w14:paraId="3F5458C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1DED609" w14:textId="77777777" w:rsidR="00510AAA" w:rsidRDefault="00510AAA" w:rsidP="00510AAA"/>
                          <w:p w14:paraId="7CC5E7E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F5E00C0" w14:textId="77777777" w:rsidR="00510AAA" w:rsidRDefault="00510AAA" w:rsidP="00510AAA"/>
                          <w:p w14:paraId="644FA76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ED52813" w14:textId="77777777" w:rsidR="00510AAA" w:rsidRDefault="00510AAA" w:rsidP="00510AAA"/>
                          <w:p w14:paraId="326F5A1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DEE6A2" w14:textId="77777777" w:rsidR="00510AAA" w:rsidRDefault="00510AAA" w:rsidP="00510AAA"/>
                          <w:p w14:paraId="2642D85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D72C624" w14:textId="77777777" w:rsidR="00510AAA" w:rsidRDefault="00510AAA" w:rsidP="00510AAA"/>
                          <w:p w14:paraId="67283DE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DDC87D7" w14:textId="77777777" w:rsidR="00510AAA" w:rsidRDefault="00510AAA" w:rsidP="00510AAA"/>
                          <w:p w14:paraId="6053F54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FF6A601" w14:textId="77777777" w:rsidR="00510AAA" w:rsidRDefault="00510AAA" w:rsidP="00510AAA"/>
                          <w:p w14:paraId="044B20B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1332110" w14:textId="77777777" w:rsidR="00510AAA" w:rsidRDefault="00510AAA" w:rsidP="00510AAA"/>
                          <w:p w14:paraId="318844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3A83789" w14:textId="77777777" w:rsidR="00510AAA" w:rsidRDefault="00510AAA" w:rsidP="00510AAA"/>
                          <w:p w14:paraId="77676A2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560E6EF" w14:textId="77777777" w:rsidR="00510AAA" w:rsidRDefault="00510AAA" w:rsidP="00510AAA"/>
                          <w:p w14:paraId="01884DA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5177F37" w14:textId="77777777" w:rsidR="00510AAA" w:rsidRDefault="00510AAA" w:rsidP="00510AAA"/>
                          <w:p w14:paraId="51785DB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1B0EB2A" w14:textId="77777777" w:rsidR="00510AAA" w:rsidRDefault="00510AAA" w:rsidP="00510AAA"/>
                          <w:p w14:paraId="4B3A530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78FB977" w14:textId="77777777" w:rsidR="00510AAA" w:rsidRDefault="00510AAA" w:rsidP="00510AAA"/>
                          <w:p w14:paraId="7FCACB1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1DF2347" w14:textId="77777777" w:rsidR="00510AAA" w:rsidRDefault="00510AAA" w:rsidP="00510AAA"/>
                          <w:p w14:paraId="08592B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FE64C4D" w14:textId="77777777" w:rsidR="00510AAA" w:rsidRDefault="00510AAA" w:rsidP="00510AAA"/>
                          <w:p w14:paraId="210A036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8319A08" w14:textId="77777777" w:rsidR="00510AAA" w:rsidRDefault="00510AAA" w:rsidP="00510AAA"/>
                          <w:p w14:paraId="41EED1F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1F8C466" w14:textId="77777777" w:rsidR="00510AAA" w:rsidRDefault="00510AAA" w:rsidP="00510AAA"/>
                          <w:p w14:paraId="3F93393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E071415" w14:textId="77777777" w:rsidR="00510AAA" w:rsidRDefault="00510AAA" w:rsidP="00510AAA"/>
                          <w:p w14:paraId="409A21F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4163E12" w14:textId="77777777" w:rsidR="00510AAA" w:rsidRDefault="00510AAA" w:rsidP="00510AAA"/>
                          <w:p w14:paraId="145838F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78E4276" w14:textId="77777777" w:rsidR="00510AAA" w:rsidRDefault="00510AAA" w:rsidP="00510AAA"/>
                          <w:p w14:paraId="47985D7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468BB4" w14:textId="77777777" w:rsidR="00510AAA" w:rsidRDefault="00510AAA" w:rsidP="00510AAA"/>
                          <w:p w14:paraId="1C6A3A5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24C7C5D" w14:textId="77777777" w:rsidR="00510AAA" w:rsidRDefault="00510AAA" w:rsidP="00510AAA"/>
                          <w:p w14:paraId="3B4BB91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307FE11" w14:textId="77777777" w:rsidR="00510AAA" w:rsidRDefault="00510AAA" w:rsidP="00510AAA"/>
                          <w:p w14:paraId="44AACF2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7DA0A78" w14:textId="77777777" w:rsidR="00510AAA" w:rsidRDefault="00510AAA" w:rsidP="00510AAA"/>
                          <w:p w14:paraId="32D08EB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600A6C8" w14:textId="77777777" w:rsidR="00510AAA" w:rsidRDefault="00510AAA" w:rsidP="00510AAA"/>
                          <w:p w14:paraId="620AEA0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7C0B7D4" w14:textId="77777777" w:rsidR="00510AAA" w:rsidRDefault="00510AAA" w:rsidP="00510AAA"/>
                          <w:p w14:paraId="17591D1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0BD52AB" w14:textId="77777777" w:rsidR="00510AAA" w:rsidRDefault="00510AAA" w:rsidP="00510AAA"/>
                          <w:p w14:paraId="0A19522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08704D9A" w14:textId="77777777" w:rsidR="00510AAA" w:rsidRDefault="00510AAA" w:rsidP="00510AAA"/>
                          <w:p w14:paraId="575DB45B"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40DCF5BA" w14:textId="77777777" w:rsidR="00510AAA" w:rsidRDefault="00510AAA" w:rsidP="00510AAA"/>
                          <w:p w14:paraId="77CBC54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5F5BED10" w14:textId="77777777" w:rsidR="00510AAA" w:rsidRDefault="00510AAA" w:rsidP="00510AAA"/>
                          <w:p w14:paraId="64A2688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59134EC" w14:textId="77777777" w:rsidR="00510AAA" w:rsidRDefault="00510AAA" w:rsidP="00510AAA"/>
                          <w:p w14:paraId="6EA823D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372D9D9" w14:textId="77777777" w:rsidR="00510AAA" w:rsidRDefault="00510AAA" w:rsidP="00510AAA"/>
                          <w:p w14:paraId="281C3A4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DF413C6" w14:textId="77777777" w:rsidR="00510AAA" w:rsidRDefault="00510AAA" w:rsidP="00510AAA"/>
                          <w:p w14:paraId="77A7814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0182FCD" w14:textId="77777777" w:rsidR="00510AAA" w:rsidRDefault="00510AAA" w:rsidP="00510AAA"/>
                          <w:p w14:paraId="6AEEBA9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3791B14" w14:textId="77777777" w:rsidR="00510AAA" w:rsidRDefault="00510AAA" w:rsidP="00510AAA"/>
                          <w:p w14:paraId="3810C19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5DF3982" w14:textId="77777777" w:rsidR="00510AAA" w:rsidRDefault="00510AAA" w:rsidP="00510AAA"/>
                          <w:p w14:paraId="0FAE1BE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5712125" w14:textId="77777777" w:rsidR="00510AAA" w:rsidRDefault="00510AAA" w:rsidP="00510AAA"/>
                          <w:p w14:paraId="0011531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3ACB015" w14:textId="77777777" w:rsidR="00510AAA" w:rsidRDefault="00510AAA" w:rsidP="00510AAA"/>
                          <w:p w14:paraId="02EBE79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F20DB7C" w14:textId="77777777" w:rsidR="00510AAA" w:rsidRDefault="00510AAA" w:rsidP="00510AAA"/>
                          <w:p w14:paraId="1A90E40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38922C2" w14:textId="77777777" w:rsidR="00510AAA" w:rsidRDefault="00510AAA" w:rsidP="00510AAA"/>
                          <w:p w14:paraId="7F073F1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40D6F83" w14:textId="77777777" w:rsidR="00510AAA" w:rsidRDefault="00510AAA" w:rsidP="00510AAA"/>
                          <w:p w14:paraId="227BDA1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46B8F76" w14:textId="77777777" w:rsidR="00510AAA" w:rsidRDefault="00510AAA" w:rsidP="00510AAA"/>
                          <w:p w14:paraId="2D6B5E3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B091362" w14:textId="77777777" w:rsidR="00510AAA" w:rsidRDefault="00510AAA" w:rsidP="00510AAA"/>
                          <w:p w14:paraId="7639561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0A79E40" w14:textId="77777777" w:rsidR="00510AAA" w:rsidRDefault="00510AAA" w:rsidP="00510AAA"/>
                          <w:p w14:paraId="096EA93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55F2E2C" w14:textId="77777777" w:rsidR="00510AAA" w:rsidRDefault="00510AAA" w:rsidP="00510AAA"/>
                          <w:p w14:paraId="5F7B43D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6E6AB09" w14:textId="77777777" w:rsidR="00510AAA" w:rsidRDefault="00510AAA" w:rsidP="00510AAA"/>
                          <w:p w14:paraId="2A3C2B8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15E7072" w14:textId="77777777" w:rsidR="00510AAA" w:rsidRDefault="00510AAA" w:rsidP="00510AAA"/>
                          <w:p w14:paraId="7F0CAB2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40F5DB9" w14:textId="77777777" w:rsidR="00510AAA" w:rsidRDefault="00510AAA" w:rsidP="00510AAA"/>
                          <w:p w14:paraId="7C8B589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8D2CFFC" w14:textId="77777777" w:rsidR="00510AAA" w:rsidRDefault="00510AAA" w:rsidP="00510AAA"/>
                          <w:p w14:paraId="1A81A75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AFCFE81" w14:textId="77777777" w:rsidR="00510AAA" w:rsidRDefault="00510AAA" w:rsidP="00510AAA"/>
                          <w:p w14:paraId="56BC958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BC0F67F" w14:textId="77777777" w:rsidR="00510AAA" w:rsidRDefault="00510AAA" w:rsidP="00510AAA"/>
                          <w:p w14:paraId="54BD1E2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63BC5D1" w14:textId="77777777" w:rsidR="00510AAA" w:rsidRDefault="00510AAA" w:rsidP="00510AAA"/>
                          <w:p w14:paraId="6E20CD7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B77802F" w14:textId="77777777" w:rsidR="00510AAA" w:rsidRDefault="00510AAA" w:rsidP="00510AAA"/>
                          <w:p w14:paraId="327D743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1DF9C60" w14:textId="77777777" w:rsidR="00510AAA" w:rsidRDefault="00510AAA" w:rsidP="00510AAA"/>
                          <w:p w14:paraId="4A7ECC2B"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D6B576C" w14:textId="77777777" w:rsidR="00510AAA" w:rsidRDefault="00510AAA" w:rsidP="00510AAA"/>
                          <w:p w14:paraId="1A05C73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AB861EB" w14:textId="77777777" w:rsidR="00510AAA" w:rsidRDefault="00510AAA" w:rsidP="00510AAA"/>
                          <w:p w14:paraId="3E91658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AF03711" w14:textId="77777777" w:rsidR="00510AAA" w:rsidRDefault="00510AAA" w:rsidP="00510AAA"/>
                          <w:p w14:paraId="1C7D774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45561B8" w14:textId="77777777" w:rsidR="00510AAA" w:rsidRDefault="00510AAA" w:rsidP="00510AAA"/>
                          <w:p w14:paraId="2A92868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2404CE6" w14:textId="77777777" w:rsidR="00510AAA" w:rsidRDefault="00510AAA" w:rsidP="00510AAA"/>
                          <w:p w14:paraId="07D2FB8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40954EC" w14:textId="77777777" w:rsidR="00510AAA" w:rsidRDefault="00510AAA" w:rsidP="00510AAA"/>
                          <w:p w14:paraId="350BAF8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C58FCE6" w14:textId="77777777" w:rsidR="00510AAA" w:rsidRDefault="00510AAA" w:rsidP="00510AAA"/>
                          <w:p w14:paraId="1CEAC1E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51D4CD3" w14:textId="77777777" w:rsidR="00510AAA" w:rsidRDefault="00510AAA" w:rsidP="00510AAA"/>
                          <w:p w14:paraId="0019244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F927C4E" w14:textId="77777777" w:rsidR="00510AAA" w:rsidRDefault="00510AAA" w:rsidP="00510AAA"/>
                          <w:p w14:paraId="11B7B07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EFA0E43" w14:textId="77777777" w:rsidR="00510AAA" w:rsidRDefault="00510AAA" w:rsidP="00510AAA"/>
                          <w:p w14:paraId="6A02074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ADE91C0" w14:textId="77777777" w:rsidR="00510AAA" w:rsidRDefault="00510AAA" w:rsidP="00510AAA"/>
                          <w:p w14:paraId="778A53D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0BFE1FC" w14:textId="77777777" w:rsidR="00510AAA" w:rsidRDefault="00510AAA" w:rsidP="00510AAA"/>
                          <w:p w14:paraId="2C4D49E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C18F617" w14:textId="77777777" w:rsidR="00510AAA" w:rsidRDefault="00510AAA" w:rsidP="00510AAA"/>
                          <w:p w14:paraId="54A59BA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0516AEC" w14:textId="77777777" w:rsidR="00510AAA" w:rsidRDefault="00510AAA" w:rsidP="00510AAA"/>
                          <w:p w14:paraId="7E7FD95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9C1D752" w14:textId="77777777" w:rsidR="00510AAA" w:rsidRDefault="00510AAA" w:rsidP="00510AAA"/>
                          <w:p w14:paraId="6C6E09E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47DD334" w14:textId="77777777" w:rsidR="00510AAA" w:rsidRDefault="00510AAA" w:rsidP="00510AAA"/>
                          <w:p w14:paraId="7A1C636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1E6DBD" w14:textId="77777777" w:rsidR="00510AAA" w:rsidRDefault="00510AAA" w:rsidP="00510AAA"/>
                          <w:p w14:paraId="6064C74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53E8E12" w14:textId="77777777" w:rsidR="00510AAA" w:rsidRDefault="00510AAA" w:rsidP="00510AAA"/>
                          <w:p w14:paraId="1BDD0BC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A189BF8" w14:textId="77777777" w:rsidR="00510AAA" w:rsidRDefault="00510AAA" w:rsidP="00510AAA"/>
                          <w:p w14:paraId="6D243D0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471243" w14:textId="77777777" w:rsidR="00510AAA" w:rsidRDefault="00510AAA" w:rsidP="00510AAA"/>
                          <w:p w14:paraId="1B94559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4A4D6CE" w14:textId="77777777" w:rsidR="00510AAA" w:rsidRDefault="00510AAA" w:rsidP="00510AAA"/>
                          <w:p w14:paraId="62D158D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44A8FFF" w14:textId="77777777" w:rsidR="00510AAA" w:rsidRDefault="00510AAA" w:rsidP="00510AAA"/>
                          <w:p w14:paraId="0B82D33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4EE0447" w14:textId="77777777" w:rsidR="00510AAA" w:rsidRDefault="00510AAA" w:rsidP="00510AAA"/>
                          <w:p w14:paraId="2A26F81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407DA67" w14:textId="77777777" w:rsidR="00510AAA" w:rsidRDefault="00510AAA" w:rsidP="00510AAA"/>
                          <w:p w14:paraId="2C5271A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1DF7533" w14:textId="77777777" w:rsidR="00510AAA" w:rsidRDefault="00510AAA" w:rsidP="00510AAA"/>
                          <w:p w14:paraId="24A01BB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D531A03" w14:textId="77777777" w:rsidR="00510AAA" w:rsidRDefault="00510AAA" w:rsidP="00510AAA"/>
                          <w:p w14:paraId="6819AE3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C3D7EF9" w14:textId="77777777" w:rsidR="00510AAA" w:rsidRDefault="00510AAA" w:rsidP="00510AAA"/>
                          <w:p w14:paraId="1E3CEE2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880909" w14:textId="77777777" w:rsidR="00510AAA" w:rsidRDefault="00510AAA" w:rsidP="00510AAA"/>
                          <w:p w14:paraId="57CF55B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8183734" w14:textId="77777777" w:rsidR="00510AAA" w:rsidRDefault="00510AAA" w:rsidP="00510AAA"/>
                          <w:p w14:paraId="640AAB0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850A715" w14:textId="77777777" w:rsidR="00510AAA" w:rsidRDefault="00510AAA" w:rsidP="00510AAA"/>
                          <w:p w14:paraId="19267B3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450C0DE" w14:textId="77777777" w:rsidR="00510AAA" w:rsidRDefault="00510AAA" w:rsidP="00510AAA"/>
                          <w:p w14:paraId="5903FC1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8EAA027" w14:textId="77777777" w:rsidR="00510AAA" w:rsidRDefault="00510AAA" w:rsidP="00510AAA"/>
                          <w:p w14:paraId="2C0EA89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965CFEA" w14:textId="77777777" w:rsidR="00510AAA" w:rsidRDefault="00510AAA" w:rsidP="00510AAA"/>
                          <w:p w14:paraId="61E62CE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655A582" w14:textId="77777777" w:rsidR="00510AAA" w:rsidRDefault="00510AAA" w:rsidP="00510AAA"/>
                          <w:p w14:paraId="2EBB554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3C35198" w14:textId="77777777" w:rsidR="00510AAA" w:rsidRDefault="00510AAA" w:rsidP="00510AAA"/>
                          <w:p w14:paraId="571E150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8197B18" w14:textId="77777777" w:rsidR="00510AAA" w:rsidRDefault="00510AAA" w:rsidP="00510AAA"/>
                          <w:p w14:paraId="4494217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1D55CC1" w14:textId="77777777" w:rsidR="00510AAA" w:rsidRDefault="00510AAA" w:rsidP="00510AAA"/>
                          <w:p w14:paraId="71540F4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0DA4B31" w14:textId="77777777" w:rsidR="00510AAA" w:rsidRDefault="00510AAA" w:rsidP="00510AAA"/>
                          <w:p w14:paraId="11837D1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C623FC7" w14:textId="77777777" w:rsidR="00510AAA" w:rsidRDefault="00510AAA" w:rsidP="00510AAA"/>
                          <w:p w14:paraId="6035BB7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866908B" w14:textId="77777777" w:rsidR="00510AAA" w:rsidRDefault="00510AAA" w:rsidP="00510AAA"/>
                          <w:p w14:paraId="61C3C7B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D17932" w14:textId="77777777" w:rsidR="00510AAA" w:rsidRDefault="00510AAA" w:rsidP="00510AAA"/>
                          <w:p w14:paraId="3523321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245FF77" w14:textId="77777777" w:rsidR="00510AAA" w:rsidRDefault="00510AAA" w:rsidP="00510AAA"/>
                          <w:p w14:paraId="726640E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7D50BD3" w14:textId="77777777" w:rsidR="00510AAA" w:rsidRDefault="00510AAA" w:rsidP="00510AAA"/>
                          <w:p w14:paraId="23338E1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BE00764" w14:textId="77777777" w:rsidR="00510AAA" w:rsidRDefault="00510AAA" w:rsidP="00510AAA"/>
                          <w:p w14:paraId="2C884FC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4699E4D" w14:textId="77777777" w:rsidR="00510AAA" w:rsidRDefault="00510AAA" w:rsidP="00510AAA"/>
                          <w:p w14:paraId="62EAA00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E090A66" w14:textId="77777777" w:rsidR="00510AAA" w:rsidRDefault="00510AAA" w:rsidP="00510AAA"/>
                          <w:p w14:paraId="1BE0C233"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1886DB86" w14:textId="77777777" w:rsidR="00510AAA" w:rsidRDefault="00510AAA" w:rsidP="00510AAA"/>
                          <w:p w14:paraId="08A0519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0967B4C7" w14:textId="77777777" w:rsidR="00510AAA" w:rsidRDefault="00510AAA" w:rsidP="00510AAA"/>
                          <w:p w14:paraId="6A8EE75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74F0061" w14:textId="77777777" w:rsidR="00510AAA" w:rsidRDefault="00510AAA" w:rsidP="00510AAA"/>
                          <w:p w14:paraId="7CCE4D0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16EADF6" w14:textId="77777777" w:rsidR="00510AAA" w:rsidRDefault="00510AAA" w:rsidP="00510AAA"/>
                          <w:p w14:paraId="5E147FB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374AF60" w14:textId="77777777" w:rsidR="00510AAA" w:rsidRDefault="00510AAA" w:rsidP="00510AAA"/>
                          <w:p w14:paraId="3E78E78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F578807" w14:textId="77777777" w:rsidR="00510AAA" w:rsidRDefault="00510AAA" w:rsidP="00510AAA"/>
                          <w:p w14:paraId="1C0A47C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170E2A7" w14:textId="77777777" w:rsidR="00510AAA" w:rsidRDefault="00510AAA" w:rsidP="00510AAA"/>
                          <w:p w14:paraId="72B40B7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027C1AD" w14:textId="77777777" w:rsidR="00510AAA" w:rsidRDefault="00510AAA" w:rsidP="00510AAA"/>
                          <w:p w14:paraId="103DB23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9EB7DF8" w14:textId="77777777" w:rsidR="00510AAA" w:rsidRDefault="00510AAA" w:rsidP="00510AAA"/>
                          <w:p w14:paraId="4A4C509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CBC976E" w14:textId="77777777" w:rsidR="00510AAA" w:rsidRDefault="00510AAA" w:rsidP="00510AAA"/>
                          <w:p w14:paraId="1A0A4A5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7D32E0C" w14:textId="77777777" w:rsidR="00510AAA" w:rsidRDefault="00510AAA" w:rsidP="00510AAA"/>
                          <w:p w14:paraId="1B9A438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81E2CC0" w14:textId="77777777" w:rsidR="00510AAA" w:rsidRDefault="00510AAA" w:rsidP="00510AAA"/>
                          <w:p w14:paraId="08A781E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D2ECDE3" w14:textId="77777777" w:rsidR="00510AAA" w:rsidRDefault="00510AAA" w:rsidP="00510AAA"/>
                          <w:p w14:paraId="279D50F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936C800" w14:textId="77777777" w:rsidR="00510AAA" w:rsidRDefault="00510AAA" w:rsidP="00510AAA"/>
                          <w:p w14:paraId="25A3866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D683EE4" w14:textId="77777777" w:rsidR="00510AAA" w:rsidRDefault="00510AAA" w:rsidP="00510AAA"/>
                          <w:p w14:paraId="7341750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132D92B" w14:textId="77777777" w:rsidR="00510AAA" w:rsidRDefault="00510AAA" w:rsidP="00510AAA"/>
                          <w:p w14:paraId="06C221D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097DE36" w14:textId="77777777" w:rsidR="00510AAA" w:rsidRDefault="00510AAA" w:rsidP="00510AAA"/>
                          <w:p w14:paraId="3D34998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5F3B18E" w14:textId="77777777" w:rsidR="00510AAA" w:rsidRDefault="00510AAA" w:rsidP="00510AAA"/>
                          <w:p w14:paraId="10EF6DA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C4F5E90" w14:textId="77777777" w:rsidR="00510AAA" w:rsidRDefault="00510AAA" w:rsidP="00510AAA"/>
                          <w:p w14:paraId="1BEB968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7FB69B4" w14:textId="77777777" w:rsidR="00510AAA" w:rsidRDefault="00510AAA" w:rsidP="00510AAA"/>
                          <w:p w14:paraId="4312E6F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7349EDA" w14:textId="77777777" w:rsidR="00510AAA" w:rsidRDefault="00510AAA" w:rsidP="00510AAA"/>
                          <w:p w14:paraId="48BEDF5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D8B1E1D" w14:textId="77777777" w:rsidR="00510AAA" w:rsidRDefault="00510AAA" w:rsidP="00510AAA"/>
                          <w:p w14:paraId="3D0F34F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B70FB26" w14:textId="77777777" w:rsidR="00510AAA" w:rsidRDefault="00510AAA" w:rsidP="00510AAA"/>
                          <w:p w14:paraId="085F927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58362EE" w14:textId="77777777" w:rsidR="00510AAA" w:rsidRDefault="00510AAA" w:rsidP="00510AAA"/>
                          <w:p w14:paraId="2C77340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413DC23" w14:textId="77777777" w:rsidR="00510AAA" w:rsidRDefault="00510AAA" w:rsidP="00510AAA"/>
                          <w:p w14:paraId="38F124A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616D5FC" w14:textId="77777777" w:rsidR="00510AAA" w:rsidRDefault="00510AAA" w:rsidP="00510AAA"/>
                          <w:p w14:paraId="051BDF72"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957C30D" w14:textId="77777777" w:rsidR="00510AAA" w:rsidRDefault="00510AAA" w:rsidP="00510AAA"/>
                          <w:p w14:paraId="56E28AC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F227CA" w14:textId="77777777" w:rsidR="00510AAA" w:rsidRDefault="00510AAA" w:rsidP="00510AAA"/>
                          <w:p w14:paraId="23ED5F2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673A4C" w14:textId="77777777" w:rsidR="00510AAA" w:rsidRDefault="00510AAA" w:rsidP="00510AAA"/>
                          <w:p w14:paraId="6734501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CF29F49" w14:textId="77777777" w:rsidR="00510AAA" w:rsidRDefault="00510AAA" w:rsidP="00510AAA"/>
                          <w:p w14:paraId="62D58E2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5BC72AC" w14:textId="77777777" w:rsidR="00510AAA" w:rsidRDefault="00510AAA" w:rsidP="00510AAA"/>
                          <w:p w14:paraId="198802E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1E450A1" w14:textId="77777777" w:rsidR="00510AAA" w:rsidRDefault="00510AAA" w:rsidP="00510AAA"/>
                          <w:p w14:paraId="7EF5FBD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DCC4326" w14:textId="77777777" w:rsidR="00510AAA" w:rsidRDefault="00510AAA" w:rsidP="00510AAA"/>
                          <w:p w14:paraId="6038D80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FC377F9" w14:textId="77777777" w:rsidR="00510AAA" w:rsidRDefault="00510AAA" w:rsidP="00510AAA"/>
                          <w:p w14:paraId="08DE94F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E05141A" w14:textId="77777777" w:rsidR="00510AAA" w:rsidRDefault="00510AAA" w:rsidP="00510AAA"/>
                          <w:p w14:paraId="03E123E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F2A40EF" w14:textId="77777777" w:rsidR="00510AAA" w:rsidRDefault="00510AAA" w:rsidP="00510AAA"/>
                          <w:p w14:paraId="4309F4A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FFA9C3A" w14:textId="77777777" w:rsidR="00510AAA" w:rsidRDefault="00510AAA" w:rsidP="00510AAA"/>
                          <w:p w14:paraId="7C4851C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D774C09" w14:textId="77777777" w:rsidR="00510AAA" w:rsidRDefault="00510AAA" w:rsidP="00510AAA"/>
                          <w:p w14:paraId="64ACED6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91B82AB" w14:textId="77777777" w:rsidR="00510AAA" w:rsidRDefault="00510AAA" w:rsidP="00510AAA"/>
                          <w:p w14:paraId="0F70D18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62422F4" w14:textId="77777777" w:rsidR="00510AAA" w:rsidRDefault="00510AAA" w:rsidP="00510AAA"/>
                          <w:p w14:paraId="635DD9D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7AAF80" w14:textId="77777777" w:rsidR="00510AAA" w:rsidRDefault="00510AAA" w:rsidP="00510AAA"/>
                          <w:p w14:paraId="57AB834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9D873CA" w14:textId="77777777" w:rsidR="00510AAA" w:rsidRDefault="00510AAA" w:rsidP="00510AAA"/>
                          <w:p w14:paraId="2FDEF84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7E7AB37" w14:textId="77777777" w:rsidR="00510AAA" w:rsidRDefault="00510AAA" w:rsidP="00510AAA"/>
                          <w:p w14:paraId="2DA0144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136C394" w14:textId="77777777" w:rsidR="00510AAA" w:rsidRDefault="00510AAA" w:rsidP="00510AAA"/>
                          <w:p w14:paraId="5CF9F22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BCBF039" w14:textId="77777777" w:rsidR="00510AAA" w:rsidRDefault="00510AAA" w:rsidP="00510AAA"/>
                          <w:p w14:paraId="59CBB90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78671B2" w14:textId="77777777" w:rsidR="00510AAA" w:rsidRDefault="00510AAA" w:rsidP="00510AAA"/>
                          <w:p w14:paraId="7BC4BB4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551E903" w14:textId="77777777" w:rsidR="00510AAA" w:rsidRDefault="00510AAA" w:rsidP="00510AAA"/>
                          <w:p w14:paraId="7264FDE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76DF471" w14:textId="77777777" w:rsidR="00510AAA" w:rsidRDefault="00510AAA" w:rsidP="00510AAA"/>
                          <w:p w14:paraId="4047656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E09C570" w14:textId="77777777" w:rsidR="00510AAA" w:rsidRDefault="00510AAA" w:rsidP="00510AAA"/>
                          <w:p w14:paraId="27E802D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AC127C8" w14:textId="77777777" w:rsidR="00510AAA" w:rsidRDefault="00510AAA" w:rsidP="00510AAA"/>
                          <w:p w14:paraId="2F1FCFF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2791170" w14:textId="77777777" w:rsidR="00510AAA" w:rsidRDefault="00510AAA" w:rsidP="00510AAA"/>
                          <w:p w14:paraId="299EDB1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E46EBDF" w14:textId="77777777" w:rsidR="00510AAA" w:rsidRDefault="00510AAA" w:rsidP="00510AAA"/>
                          <w:p w14:paraId="11D3BBE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2DC6A5C" w14:textId="77777777" w:rsidR="00510AAA" w:rsidRDefault="00510AAA" w:rsidP="00510AAA"/>
                          <w:p w14:paraId="5CE8EBF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EB04FF2" w14:textId="77777777" w:rsidR="00510AAA" w:rsidRDefault="00510AAA" w:rsidP="00510AAA"/>
                          <w:p w14:paraId="7CF7EE1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E771B2A" w14:textId="77777777" w:rsidR="00510AAA" w:rsidRDefault="00510AAA" w:rsidP="00510AAA"/>
                          <w:p w14:paraId="4A59F67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852309D" w14:textId="77777777" w:rsidR="00510AAA" w:rsidRDefault="00510AAA" w:rsidP="00510AAA"/>
                          <w:p w14:paraId="041FE60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6C78EA7" w14:textId="77777777" w:rsidR="00510AAA" w:rsidRDefault="00510AAA" w:rsidP="00510AAA"/>
                          <w:p w14:paraId="40B871C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EF2130B" w14:textId="77777777" w:rsidR="00510AAA" w:rsidRDefault="00510AAA" w:rsidP="00510AAA"/>
                          <w:p w14:paraId="27D183D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BBB5F84" w14:textId="77777777" w:rsidR="00510AAA" w:rsidRDefault="00510AAA" w:rsidP="00510AAA"/>
                          <w:p w14:paraId="4E4C1C5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8E78008" w14:textId="77777777" w:rsidR="00510AAA" w:rsidRDefault="00510AAA" w:rsidP="00510AAA"/>
                          <w:p w14:paraId="4427919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D0A24A7" w14:textId="77777777" w:rsidR="00510AAA" w:rsidRDefault="00510AAA" w:rsidP="00510AAA"/>
                          <w:p w14:paraId="492CF4B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CB59082" w14:textId="77777777" w:rsidR="00510AAA" w:rsidRDefault="00510AAA" w:rsidP="00510AAA"/>
                          <w:p w14:paraId="3C75BE9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C1E82C0" w14:textId="77777777" w:rsidR="00510AAA" w:rsidRDefault="00510AAA" w:rsidP="00510AAA"/>
                          <w:p w14:paraId="098AC0F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B189214" w14:textId="77777777" w:rsidR="00510AAA" w:rsidRDefault="00510AAA" w:rsidP="00510AAA"/>
                          <w:p w14:paraId="68A8C96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4360D7" w14:textId="77777777" w:rsidR="00510AAA" w:rsidRDefault="00510AAA" w:rsidP="00510AAA"/>
                          <w:p w14:paraId="69E6EB9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AE84D94" w14:textId="77777777" w:rsidR="00510AAA" w:rsidRDefault="00510AAA" w:rsidP="00510AAA"/>
                          <w:p w14:paraId="1CF5052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ED46417" w14:textId="77777777" w:rsidR="00510AAA" w:rsidRDefault="00510AAA" w:rsidP="00510AAA"/>
                          <w:p w14:paraId="3510B0E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C5F7325" w14:textId="77777777" w:rsidR="00510AAA" w:rsidRDefault="00510AAA" w:rsidP="00510AAA"/>
                          <w:p w14:paraId="54D13B7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9E41D92" w14:textId="77777777" w:rsidR="00510AAA" w:rsidRDefault="00510AAA" w:rsidP="00510AAA"/>
                          <w:p w14:paraId="3F4F71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5B6F22A" w14:textId="77777777" w:rsidR="00510AAA" w:rsidRDefault="00510AAA" w:rsidP="00510AAA"/>
                          <w:p w14:paraId="3675356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98DE1AB" w14:textId="77777777" w:rsidR="00510AAA" w:rsidRDefault="00510AAA" w:rsidP="00510AAA"/>
                          <w:p w14:paraId="63173AA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0D3126B5" w14:textId="77777777" w:rsidR="00510AAA" w:rsidRDefault="00510AAA" w:rsidP="00510AAA"/>
                          <w:p w14:paraId="31A696AA"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5EEED857" w14:textId="77777777" w:rsidR="00510AAA" w:rsidRDefault="00510AAA" w:rsidP="00510AAA"/>
                          <w:p w14:paraId="0BEE609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52FD4D29" w14:textId="77777777" w:rsidR="00510AAA" w:rsidRDefault="00510AAA" w:rsidP="00510AAA"/>
                          <w:p w14:paraId="5A860DD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3CDB2D1" w14:textId="77777777" w:rsidR="00510AAA" w:rsidRDefault="00510AAA" w:rsidP="00510AAA"/>
                          <w:p w14:paraId="6551E13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13A5E17" w14:textId="77777777" w:rsidR="00510AAA" w:rsidRDefault="00510AAA" w:rsidP="00510AAA"/>
                          <w:p w14:paraId="0738610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8EF7774" w14:textId="77777777" w:rsidR="00510AAA" w:rsidRDefault="00510AAA" w:rsidP="00510AAA"/>
                          <w:p w14:paraId="35C6672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770C825" w14:textId="77777777" w:rsidR="00510AAA" w:rsidRDefault="00510AAA" w:rsidP="00510AAA"/>
                          <w:p w14:paraId="5CBB000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CFC8BB9" w14:textId="77777777" w:rsidR="00510AAA" w:rsidRDefault="00510AAA" w:rsidP="00510AAA"/>
                          <w:p w14:paraId="4F88EBC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2C94A1E" w14:textId="77777777" w:rsidR="00510AAA" w:rsidRDefault="00510AAA" w:rsidP="00510AAA"/>
                          <w:p w14:paraId="0F2D362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483DE38" w14:textId="77777777" w:rsidR="00510AAA" w:rsidRDefault="00510AAA" w:rsidP="00510AAA"/>
                          <w:p w14:paraId="61F0F8F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48AECEB" w14:textId="77777777" w:rsidR="00510AAA" w:rsidRDefault="00510AAA" w:rsidP="00510AAA"/>
                          <w:p w14:paraId="10AFFC7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A7630D5" w14:textId="77777777" w:rsidR="00510AAA" w:rsidRDefault="00510AAA" w:rsidP="00510AAA"/>
                          <w:p w14:paraId="333C4B0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B16F162" w14:textId="77777777" w:rsidR="00510AAA" w:rsidRDefault="00510AAA" w:rsidP="00510AAA"/>
                          <w:p w14:paraId="2A370C0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CD530B4" w14:textId="77777777" w:rsidR="00510AAA" w:rsidRDefault="00510AAA" w:rsidP="00510AAA"/>
                          <w:p w14:paraId="39BA19C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37C67A0" w14:textId="77777777" w:rsidR="00510AAA" w:rsidRDefault="00510AAA" w:rsidP="00510AAA"/>
                          <w:p w14:paraId="46A027A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91E63A0" w14:textId="77777777" w:rsidR="00510AAA" w:rsidRDefault="00510AAA" w:rsidP="00510AAA"/>
                          <w:p w14:paraId="6DE0B3C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05EFF5D" w14:textId="77777777" w:rsidR="00510AAA" w:rsidRDefault="00510AAA" w:rsidP="00510AAA"/>
                          <w:p w14:paraId="377773A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C9D3BA3" w14:textId="77777777" w:rsidR="00510AAA" w:rsidRDefault="00510AAA" w:rsidP="00510AAA"/>
                          <w:p w14:paraId="3705D83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644CDDB" w14:textId="77777777" w:rsidR="00510AAA" w:rsidRDefault="00510AAA" w:rsidP="00510AAA"/>
                          <w:p w14:paraId="489A51E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3440060" w14:textId="77777777" w:rsidR="00510AAA" w:rsidRDefault="00510AAA" w:rsidP="00510AAA"/>
                          <w:p w14:paraId="42CF425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430A074" w14:textId="77777777" w:rsidR="00510AAA" w:rsidRDefault="00510AAA" w:rsidP="00510AAA"/>
                          <w:p w14:paraId="7888595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1D8E262" w14:textId="77777777" w:rsidR="00510AAA" w:rsidRDefault="00510AAA" w:rsidP="00510AAA"/>
                          <w:p w14:paraId="187199D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9280846" w14:textId="77777777" w:rsidR="00510AAA" w:rsidRDefault="00510AAA" w:rsidP="00510AAA"/>
                          <w:p w14:paraId="6FD25B9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4109ADA" w14:textId="77777777" w:rsidR="00510AAA" w:rsidRDefault="00510AAA" w:rsidP="00510AAA"/>
                          <w:p w14:paraId="3C1185B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743CCAC" w14:textId="77777777" w:rsidR="00510AAA" w:rsidRDefault="00510AAA" w:rsidP="00510AAA"/>
                          <w:p w14:paraId="4F0F9A6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4A26869" w14:textId="77777777" w:rsidR="00510AAA" w:rsidRDefault="00510AAA" w:rsidP="00510AAA"/>
                          <w:p w14:paraId="058C509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2FBD55E" w14:textId="77777777" w:rsidR="00510AAA" w:rsidRDefault="00510AAA" w:rsidP="00510AAA"/>
                          <w:p w14:paraId="4235594E"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3AFDD61" w14:textId="77777777" w:rsidR="00510AAA" w:rsidRDefault="00510AAA" w:rsidP="00510AAA"/>
                          <w:p w14:paraId="5CCC961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FA812D5" w14:textId="77777777" w:rsidR="00510AAA" w:rsidRDefault="00510AAA" w:rsidP="00510AAA"/>
                          <w:p w14:paraId="5DE73A9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AC06C95" w14:textId="77777777" w:rsidR="00510AAA" w:rsidRDefault="00510AAA" w:rsidP="00510AAA"/>
                          <w:p w14:paraId="131257E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1C35FEF" w14:textId="77777777" w:rsidR="00510AAA" w:rsidRDefault="00510AAA" w:rsidP="00510AAA"/>
                          <w:p w14:paraId="7F4428F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E38C93" w14:textId="77777777" w:rsidR="00510AAA" w:rsidRDefault="00510AAA" w:rsidP="00510AAA"/>
                          <w:p w14:paraId="5894DA5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1881317" w14:textId="77777777" w:rsidR="00510AAA" w:rsidRDefault="00510AAA" w:rsidP="00510AAA"/>
                          <w:p w14:paraId="3C51460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4F75661" w14:textId="77777777" w:rsidR="00510AAA" w:rsidRDefault="00510AAA" w:rsidP="00510AAA"/>
                          <w:p w14:paraId="6FB97BA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9CAEE79" w14:textId="77777777" w:rsidR="00510AAA" w:rsidRDefault="00510AAA" w:rsidP="00510AAA"/>
                          <w:p w14:paraId="392B62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0638BAE" w14:textId="77777777" w:rsidR="00510AAA" w:rsidRDefault="00510AAA" w:rsidP="00510AAA"/>
                          <w:p w14:paraId="15F278C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210AA6A" w14:textId="77777777" w:rsidR="00510AAA" w:rsidRDefault="00510AAA" w:rsidP="00510AAA"/>
                          <w:p w14:paraId="24664D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3B7C254" w14:textId="77777777" w:rsidR="00510AAA" w:rsidRDefault="00510AAA" w:rsidP="00510AAA"/>
                          <w:p w14:paraId="3BA6C50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7E1F723" w14:textId="77777777" w:rsidR="00510AAA" w:rsidRDefault="00510AAA" w:rsidP="00510AAA"/>
                          <w:p w14:paraId="02D2BFC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A13E266" w14:textId="77777777" w:rsidR="00510AAA" w:rsidRDefault="00510AAA" w:rsidP="00510AAA"/>
                          <w:p w14:paraId="17E14A3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8E9AED9" w14:textId="77777777" w:rsidR="00510AAA" w:rsidRDefault="00510AAA" w:rsidP="00510AAA"/>
                          <w:p w14:paraId="77E5868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661499" w14:textId="77777777" w:rsidR="00510AAA" w:rsidRDefault="00510AAA" w:rsidP="00510AAA"/>
                          <w:p w14:paraId="563116A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43F2C82" w14:textId="77777777" w:rsidR="00510AAA" w:rsidRDefault="00510AAA" w:rsidP="00510AAA"/>
                          <w:p w14:paraId="769B4C4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EC9D320" w14:textId="77777777" w:rsidR="00510AAA" w:rsidRDefault="00510AAA" w:rsidP="00510AAA"/>
                          <w:p w14:paraId="5FB5475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87FCBB2" w14:textId="77777777" w:rsidR="00510AAA" w:rsidRDefault="00510AAA" w:rsidP="00510AAA"/>
                          <w:p w14:paraId="69B650B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2446424" w14:textId="77777777" w:rsidR="00510AAA" w:rsidRDefault="00510AAA" w:rsidP="00510AAA"/>
                          <w:p w14:paraId="64C267C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1135D8A" w14:textId="77777777" w:rsidR="00510AAA" w:rsidRDefault="00510AAA" w:rsidP="00510AAA"/>
                          <w:p w14:paraId="2EF8255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0BE3D67" w14:textId="77777777" w:rsidR="00510AAA" w:rsidRDefault="00510AAA" w:rsidP="00510AAA"/>
                          <w:p w14:paraId="1D46390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A060275" w14:textId="77777777" w:rsidR="00510AAA" w:rsidRDefault="00510AAA" w:rsidP="00510AAA"/>
                          <w:p w14:paraId="439903B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030E81F" w14:textId="77777777" w:rsidR="00510AAA" w:rsidRDefault="00510AAA" w:rsidP="00510AAA"/>
                          <w:p w14:paraId="4F45E4D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7692EC6" w14:textId="77777777" w:rsidR="00510AAA" w:rsidRDefault="00510AAA" w:rsidP="00510AAA"/>
                          <w:p w14:paraId="293448E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5DCCF9B" w14:textId="77777777" w:rsidR="00510AAA" w:rsidRDefault="00510AAA" w:rsidP="00510AAA"/>
                          <w:p w14:paraId="13154E6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36E21EF" w14:textId="77777777" w:rsidR="00510AAA" w:rsidRDefault="00510AAA" w:rsidP="00510AAA"/>
                          <w:p w14:paraId="2318971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169B304" w14:textId="77777777" w:rsidR="00510AAA" w:rsidRDefault="00510AAA" w:rsidP="00510AAA"/>
                          <w:p w14:paraId="4F05498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8E2151D" w14:textId="77777777" w:rsidR="00510AAA" w:rsidRDefault="00510AAA" w:rsidP="00510AAA"/>
                          <w:p w14:paraId="3450B56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74C0F48" w14:textId="77777777" w:rsidR="00510AAA" w:rsidRDefault="00510AAA" w:rsidP="00510AAA"/>
                          <w:p w14:paraId="5BF2EEF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1C70B5F" w14:textId="77777777" w:rsidR="00510AAA" w:rsidRDefault="00510AAA" w:rsidP="00510AAA"/>
                          <w:p w14:paraId="1C0BFC7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2E19A4E" w14:textId="77777777" w:rsidR="00510AAA" w:rsidRDefault="00510AAA" w:rsidP="00510AAA"/>
                          <w:p w14:paraId="73E96ED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D4DF30A" w14:textId="77777777" w:rsidR="00510AAA" w:rsidRDefault="00510AAA" w:rsidP="00510AAA"/>
                          <w:p w14:paraId="1271A4A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CC70C63" w14:textId="77777777" w:rsidR="00510AAA" w:rsidRDefault="00510AAA" w:rsidP="00510AAA"/>
                          <w:p w14:paraId="6B330AC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0307152" w14:textId="77777777" w:rsidR="00510AAA" w:rsidRDefault="00510AAA" w:rsidP="00510AAA"/>
                          <w:p w14:paraId="7D781D2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40303CA" w14:textId="77777777" w:rsidR="00510AAA" w:rsidRDefault="00510AAA" w:rsidP="00510AAA"/>
                          <w:p w14:paraId="02B50CD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6BB41C4" w14:textId="77777777" w:rsidR="00510AAA" w:rsidRDefault="00510AAA" w:rsidP="00510AAA"/>
                          <w:p w14:paraId="08D6E0F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681F9CA" w14:textId="77777777" w:rsidR="00510AAA" w:rsidRDefault="00510AAA" w:rsidP="00510AAA"/>
                          <w:p w14:paraId="335896D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89FBBDA" w14:textId="77777777" w:rsidR="00510AAA" w:rsidRDefault="00510AAA" w:rsidP="00510AAA"/>
                          <w:p w14:paraId="52F67CC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51E9FCF" w14:textId="77777777" w:rsidR="00510AAA" w:rsidRDefault="00510AAA" w:rsidP="00510AAA"/>
                          <w:p w14:paraId="12E5B22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0F02F81" w14:textId="77777777" w:rsidR="00510AAA" w:rsidRDefault="00510AAA" w:rsidP="00510AAA"/>
                          <w:p w14:paraId="695B173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6969163" w14:textId="77777777" w:rsidR="00510AAA" w:rsidRDefault="00510AAA" w:rsidP="00510AAA"/>
                          <w:p w14:paraId="39547F3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9A08125" w14:textId="77777777" w:rsidR="00510AAA" w:rsidRDefault="00510AAA" w:rsidP="00510AAA"/>
                          <w:p w14:paraId="1D875C6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CF1C8B1" w14:textId="77777777" w:rsidR="00510AAA" w:rsidRDefault="00510AAA" w:rsidP="00510AAA"/>
                          <w:p w14:paraId="12AD1B4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5FB1DED" w14:textId="77777777" w:rsidR="00510AAA" w:rsidRDefault="00510AAA" w:rsidP="00510AAA"/>
                          <w:p w14:paraId="5DB7BF0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D273BCA" w14:textId="77777777" w:rsidR="00510AAA" w:rsidRDefault="00510AAA" w:rsidP="00510AAA"/>
                          <w:p w14:paraId="152D979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111D4237" w14:textId="77777777" w:rsidR="00510AAA" w:rsidRDefault="00510AAA" w:rsidP="00510AAA"/>
                          <w:p w14:paraId="2A8200F6"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586BB40F" w14:textId="77777777" w:rsidR="00510AAA" w:rsidRDefault="00510AAA" w:rsidP="00510AAA"/>
                          <w:p w14:paraId="36E7835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6AA72714" w14:textId="77777777" w:rsidR="00510AAA" w:rsidRDefault="00510AAA" w:rsidP="00510AAA"/>
                          <w:p w14:paraId="29930F1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9B7DE79" w14:textId="77777777" w:rsidR="00510AAA" w:rsidRDefault="00510AAA" w:rsidP="00510AAA"/>
                          <w:p w14:paraId="6DDE830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C5475F0" w14:textId="77777777" w:rsidR="00510AAA" w:rsidRDefault="00510AAA" w:rsidP="00510AAA"/>
                          <w:p w14:paraId="1F3D310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98FE11F" w14:textId="77777777" w:rsidR="00510AAA" w:rsidRDefault="00510AAA" w:rsidP="00510AAA"/>
                          <w:p w14:paraId="6FBC1F7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F107486" w14:textId="77777777" w:rsidR="00510AAA" w:rsidRDefault="00510AAA" w:rsidP="00510AAA"/>
                          <w:p w14:paraId="5552ED0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95D0AA6" w14:textId="77777777" w:rsidR="00510AAA" w:rsidRDefault="00510AAA" w:rsidP="00510AAA"/>
                          <w:p w14:paraId="316E76F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5D6DAD0" w14:textId="77777777" w:rsidR="00510AAA" w:rsidRDefault="00510AAA" w:rsidP="00510AAA"/>
                          <w:p w14:paraId="4E954BC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08918FD" w14:textId="77777777" w:rsidR="00510AAA" w:rsidRDefault="00510AAA" w:rsidP="00510AAA"/>
                          <w:p w14:paraId="369079E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FA069A7" w14:textId="77777777" w:rsidR="00510AAA" w:rsidRDefault="00510AAA" w:rsidP="00510AAA"/>
                          <w:p w14:paraId="28021F5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479D147" w14:textId="77777777" w:rsidR="00510AAA" w:rsidRDefault="00510AAA" w:rsidP="00510AAA"/>
                          <w:p w14:paraId="005E8E3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682FD3E" w14:textId="77777777" w:rsidR="00510AAA" w:rsidRDefault="00510AAA" w:rsidP="00510AAA"/>
                          <w:p w14:paraId="2A3A19E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1FF9340" w14:textId="77777777" w:rsidR="00510AAA" w:rsidRDefault="00510AAA" w:rsidP="00510AAA"/>
                          <w:p w14:paraId="14C0AEC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EFEE349" w14:textId="77777777" w:rsidR="00510AAA" w:rsidRDefault="00510AAA" w:rsidP="00510AAA"/>
                          <w:p w14:paraId="5362482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C77CC52" w14:textId="77777777" w:rsidR="00510AAA" w:rsidRDefault="00510AAA" w:rsidP="00510AAA"/>
                          <w:p w14:paraId="1AE66E2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51CE4DA" w14:textId="77777777" w:rsidR="00510AAA" w:rsidRDefault="00510AAA" w:rsidP="00510AAA"/>
                          <w:p w14:paraId="10843D6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C33CFAA" w14:textId="77777777" w:rsidR="00510AAA" w:rsidRDefault="00510AAA" w:rsidP="00510AAA"/>
                          <w:p w14:paraId="2AB2784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BBD65F5" w14:textId="77777777" w:rsidR="00510AAA" w:rsidRDefault="00510AAA" w:rsidP="00510AAA"/>
                          <w:p w14:paraId="4BFD2EE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AFC8DDC" w14:textId="77777777" w:rsidR="00510AAA" w:rsidRDefault="00510AAA" w:rsidP="00510AAA"/>
                          <w:p w14:paraId="55DB112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02D0185" w14:textId="77777777" w:rsidR="00510AAA" w:rsidRDefault="00510AAA" w:rsidP="00510AAA"/>
                          <w:p w14:paraId="69A01FA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EEC6AA5" w14:textId="77777777" w:rsidR="00510AAA" w:rsidRDefault="00510AAA" w:rsidP="00510AAA"/>
                          <w:p w14:paraId="0EC40F4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28A5695" w14:textId="77777777" w:rsidR="00510AAA" w:rsidRDefault="00510AAA" w:rsidP="00510AAA"/>
                          <w:p w14:paraId="6028526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5EEA6DF" w14:textId="77777777" w:rsidR="00510AAA" w:rsidRDefault="00510AAA" w:rsidP="00510AAA"/>
                          <w:p w14:paraId="2F845DE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412424E" w14:textId="77777777" w:rsidR="00510AAA" w:rsidRDefault="00510AAA" w:rsidP="00510AAA"/>
                          <w:p w14:paraId="4B865B5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C6AEA80" w14:textId="77777777" w:rsidR="00510AAA" w:rsidRDefault="00510AAA" w:rsidP="00510AAA"/>
                          <w:p w14:paraId="2CB31EC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EB139F8" w14:textId="77777777" w:rsidR="00510AAA" w:rsidRDefault="00510AAA" w:rsidP="00510AAA"/>
                          <w:p w14:paraId="2009D256"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3D6EECE" w14:textId="77777777" w:rsidR="00510AAA" w:rsidRDefault="00510AAA" w:rsidP="00510AAA"/>
                          <w:p w14:paraId="57942C3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A7098C9" w14:textId="77777777" w:rsidR="00510AAA" w:rsidRDefault="00510AAA" w:rsidP="00510AAA"/>
                          <w:p w14:paraId="7CA2455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849F649" w14:textId="77777777" w:rsidR="00510AAA" w:rsidRDefault="00510AAA" w:rsidP="00510AAA"/>
                          <w:p w14:paraId="487A41D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53C7733" w14:textId="77777777" w:rsidR="00510AAA" w:rsidRDefault="00510AAA" w:rsidP="00510AAA"/>
                          <w:p w14:paraId="4BB5ABC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38CD43B" w14:textId="77777777" w:rsidR="00510AAA" w:rsidRDefault="00510AAA" w:rsidP="00510AAA"/>
                          <w:p w14:paraId="1CB69F7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51095BD" w14:textId="77777777" w:rsidR="00510AAA" w:rsidRDefault="00510AAA" w:rsidP="00510AAA"/>
                          <w:p w14:paraId="084D30A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4504AF7" w14:textId="77777777" w:rsidR="00510AAA" w:rsidRDefault="00510AAA" w:rsidP="00510AAA"/>
                          <w:p w14:paraId="6758A67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EF72109" w14:textId="77777777" w:rsidR="00510AAA" w:rsidRDefault="00510AAA" w:rsidP="00510AAA"/>
                          <w:p w14:paraId="79BB2F2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D0C1587" w14:textId="77777777" w:rsidR="00510AAA" w:rsidRDefault="00510AAA" w:rsidP="00510AAA"/>
                          <w:p w14:paraId="73A29E5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0A1D962" w14:textId="77777777" w:rsidR="00510AAA" w:rsidRDefault="00510AAA" w:rsidP="00510AAA"/>
                          <w:p w14:paraId="1C1D53A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C1EF959" w14:textId="77777777" w:rsidR="00510AAA" w:rsidRDefault="00510AAA" w:rsidP="00510AAA"/>
                          <w:p w14:paraId="3B50905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CBE3E9C" w14:textId="77777777" w:rsidR="00510AAA" w:rsidRDefault="00510AAA" w:rsidP="00510AAA"/>
                          <w:p w14:paraId="4974BAD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2FBD18" w14:textId="77777777" w:rsidR="00510AAA" w:rsidRDefault="00510AAA" w:rsidP="00510AAA"/>
                          <w:p w14:paraId="2875FB0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12C86BF" w14:textId="77777777" w:rsidR="00510AAA" w:rsidRDefault="00510AAA" w:rsidP="00510AAA"/>
                          <w:p w14:paraId="343A3E9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9808565" w14:textId="77777777" w:rsidR="00510AAA" w:rsidRDefault="00510AAA" w:rsidP="00510AAA"/>
                          <w:p w14:paraId="128A394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BC50EFF" w14:textId="77777777" w:rsidR="00510AAA" w:rsidRDefault="00510AAA" w:rsidP="00510AAA"/>
                          <w:p w14:paraId="31DD262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C0E6883" w14:textId="77777777" w:rsidR="00510AAA" w:rsidRDefault="00510AAA" w:rsidP="00510AAA"/>
                          <w:p w14:paraId="1FCC2D1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6EB0B2B" w14:textId="77777777" w:rsidR="00510AAA" w:rsidRDefault="00510AAA" w:rsidP="00510AAA"/>
                          <w:p w14:paraId="321870D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EAD2066" w14:textId="77777777" w:rsidR="00510AAA" w:rsidRDefault="00510AAA" w:rsidP="00510AAA"/>
                          <w:p w14:paraId="02C0C96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8FBB1C3" w14:textId="77777777" w:rsidR="00510AAA" w:rsidRDefault="00510AAA" w:rsidP="00510AAA"/>
                          <w:p w14:paraId="2ADF5FE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66F1E7F" w14:textId="77777777" w:rsidR="00510AAA" w:rsidRDefault="00510AAA" w:rsidP="00510AAA"/>
                          <w:p w14:paraId="7FF1D87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C09F70A" w14:textId="77777777" w:rsidR="00510AAA" w:rsidRDefault="00510AAA" w:rsidP="00510AAA"/>
                          <w:p w14:paraId="2557224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ACA1FE9" w14:textId="77777777" w:rsidR="00510AAA" w:rsidRDefault="00510AAA" w:rsidP="00510AAA"/>
                          <w:p w14:paraId="5736F0A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1BA3929" w14:textId="77777777" w:rsidR="00510AAA" w:rsidRDefault="00510AAA" w:rsidP="00510AAA"/>
                          <w:p w14:paraId="102FD09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561B32E" w14:textId="77777777" w:rsidR="00510AAA" w:rsidRDefault="00510AAA" w:rsidP="00510AAA"/>
                          <w:p w14:paraId="6023B76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53F3C56" w14:textId="77777777" w:rsidR="00510AAA" w:rsidRDefault="00510AAA" w:rsidP="00510AAA"/>
                          <w:p w14:paraId="75FA943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9160908" w14:textId="77777777" w:rsidR="00510AAA" w:rsidRDefault="00510AAA" w:rsidP="00510AAA"/>
                          <w:p w14:paraId="4D65512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2E6DF18" w14:textId="77777777" w:rsidR="00510AAA" w:rsidRDefault="00510AAA" w:rsidP="00510AAA"/>
                          <w:p w14:paraId="2E096FB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0F8AB6" w14:textId="77777777" w:rsidR="00510AAA" w:rsidRDefault="00510AAA" w:rsidP="00510AAA"/>
                          <w:p w14:paraId="5E4929A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7D0CF94" w14:textId="77777777" w:rsidR="00510AAA" w:rsidRDefault="00510AAA" w:rsidP="00510AAA"/>
                          <w:p w14:paraId="60B832A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57C6BB1" w14:textId="77777777" w:rsidR="00510AAA" w:rsidRDefault="00510AAA" w:rsidP="00510AAA"/>
                          <w:p w14:paraId="613C272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BB74322" w14:textId="77777777" w:rsidR="00510AAA" w:rsidRDefault="00510AAA" w:rsidP="00510AAA"/>
                          <w:p w14:paraId="2097572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8F6566A" w14:textId="77777777" w:rsidR="00510AAA" w:rsidRDefault="00510AAA" w:rsidP="00510AAA"/>
                          <w:p w14:paraId="4D5E210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F253746" w14:textId="77777777" w:rsidR="00510AAA" w:rsidRDefault="00510AAA" w:rsidP="00510AAA"/>
                          <w:p w14:paraId="41C6415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DC54FF7" w14:textId="77777777" w:rsidR="00510AAA" w:rsidRDefault="00510AAA" w:rsidP="00510AAA"/>
                          <w:p w14:paraId="45999AC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0D2F133" w14:textId="77777777" w:rsidR="00510AAA" w:rsidRDefault="00510AAA" w:rsidP="00510AAA"/>
                          <w:p w14:paraId="277BFA8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A4623EB" w14:textId="77777777" w:rsidR="00510AAA" w:rsidRDefault="00510AAA" w:rsidP="00510AAA"/>
                          <w:p w14:paraId="4FDCCE4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E266D0" w14:textId="77777777" w:rsidR="00510AAA" w:rsidRDefault="00510AAA" w:rsidP="00510AAA"/>
                          <w:p w14:paraId="5C8F1E6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98EB513" w14:textId="77777777" w:rsidR="00510AAA" w:rsidRDefault="00510AAA" w:rsidP="00510AAA"/>
                          <w:p w14:paraId="72C5A1A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D8226C" w14:textId="77777777" w:rsidR="00510AAA" w:rsidRDefault="00510AAA" w:rsidP="00510AAA"/>
                          <w:p w14:paraId="58AD421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9CDDA7B" w14:textId="77777777" w:rsidR="00510AAA" w:rsidRDefault="00510AAA" w:rsidP="00510AAA"/>
                          <w:p w14:paraId="39435DE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87629C0" w14:textId="77777777" w:rsidR="00510AAA" w:rsidRDefault="00510AAA" w:rsidP="00510AAA"/>
                          <w:p w14:paraId="182CABD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4C9A2C4" w14:textId="77777777" w:rsidR="00510AAA" w:rsidRDefault="00510AAA" w:rsidP="00510AAA"/>
                          <w:p w14:paraId="4675E12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34AF4CD" w14:textId="77777777" w:rsidR="00510AAA" w:rsidRDefault="00510AAA" w:rsidP="00510AAA"/>
                          <w:p w14:paraId="5D9E245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6E48BC6" w14:textId="77777777" w:rsidR="00510AAA" w:rsidRDefault="00510AAA" w:rsidP="00510AAA"/>
                          <w:p w14:paraId="58D2FBE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31179A80" w14:textId="77777777" w:rsidR="00510AAA" w:rsidRDefault="00510AAA" w:rsidP="00510AAA"/>
                          <w:p w14:paraId="718EED73"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13384386" w14:textId="77777777" w:rsidR="00510AAA" w:rsidRDefault="00510AAA" w:rsidP="00510AAA"/>
                          <w:p w14:paraId="7083312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7400F429" w14:textId="77777777" w:rsidR="00510AAA" w:rsidRDefault="00510AAA" w:rsidP="00510AAA"/>
                          <w:p w14:paraId="63A3D13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E9D07DD" w14:textId="77777777" w:rsidR="00510AAA" w:rsidRDefault="00510AAA" w:rsidP="00510AAA"/>
                          <w:p w14:paraId="0943729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B8EF0E0" w14:textId="77777777" w:rsidR="00510AAA" w:rsidRDefault="00510AAA" w:rsidP="00510AAA"/>
                          <w:p w14:paraId="35BBB72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D6E8E69" w14:textId="77777777" w:rsidR="00510AAA" w:rsidRDefault="00510AAA" w:rsidP="00510AAA"/>
                          <w:p w14:paraId="155A4F4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4A01775" w14:textId="77777777" w:rsidR="00510AAA" w:rsidRDefault="00510AAA" w:rsidP="00510AAA"/>
                          <w:p w14:paraId="4CB0B3F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1F55ACF" w14:textId="77777777" w:rsidR="00510AAA" w:rsidRDefault="00510AAA" w:rsidP="00510AAA"/>
                          <w:p w14:paraId="2CA97AA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CD284F8" w14:textId="77777777" w:rsidR="00510AAA" w:rsidRDefault="00510AAA" w:rsidP="00510AAA"/>
                          <w:p w14:paraId="3344226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7E93451" w14:textId="77777777" w:rsidR="00510AAA" w:rsidRDefault="00510AAA" w:rsidP="00510AAA"/>
                          <w:p w14:paraId="2888F24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8C34205" w14:textId="77777777" w:rsidR="00510AAA" w:rsidRDefault="00510AAA" w:rsidP="00510AAA"/>
                          <w:p w14:paraId="65C8847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88DDFF4" w14:textId="77777777" w:rsidR="00510AAA" w:rsidRDefault="00510AAA" w:rsidP="00510AAA"/>
                          <w:p w14:paraId="55D58BF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C67C4B7" w14:textId="77777777" w:rsidR="00510AAA" w:rsidRDefault="00510AAA" w:rsidP="00510AAA"/>
                          <w:p w14:paraId="33F2AAF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F94F986" w14:textId="77777777" w:rsidR="00510AAA" w:rsidRDefault="00510AAA" w:rsidP="00510AAA"/>
                          <w:p w14:paraId="1135944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F8702F2" w14:textId="77777777" w:rsidR="00510AAA" w:rsidRDefault="00510AAA" w:rsidP="00510AAA"/>
                          <w:p w14:paraId="0988E7D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433DCFA" w14:textId="77777777" w:rsidR="00510AAA" w:rsidRDefault="00510AAA" w:rsidP="00510AAA"/>
                          <w:p w14:paraId="34B15EE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39295F8" w14:textId="77777777" w:rsidR="00510AAA" w:rsidRDefault="00510AAA" w:rsidP="00510AAA"/>
                          <w:p w14:paraId="798FFA9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38D9F91" w14:textId="77777777" w:rsidR="00510AAA" w:rsidRDefault="00510AAA" w:rsidP="00510AAA"/>
                          <w:p w14:paraId="0B2F4B6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06B8994" w14:textId="77777777" w:rsidR="00510AAA" w:rsidRDefault="00510AAA" w:rsidP="00510AAA"/>
                          <w:p w14:paraId="2889B53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5FA5054" w14:textId="77777777" w:rsidR="00510AAA" w:rsidRDefault="00510AAA" w:rsidP="00510AAA"/>
                          <w:p w14:paraId="2EE893B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B76935E" w14:textId="77777777" w:rsidR="00510AAA" w:rsidRDefault="00510AAA" w:rsidP="00510AAA"/>
                          <w:p w14:paraId="7F003B1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6E8A9B1" w14:textId="77777777" w:rsidR="00510AAA" w:rsidRDefault="00510AAA" w:rsidP="00510AAA"/>
                          <w:p w14:paraId="66C2C35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8CCCADA" w14:textId="77777777" w:rsidR="00510AAA" w:rsidRDefault="00510AAA" w:rsidP="00510AAA"/>
                          <w:p w14:paraId="438EFCC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F83B06F" w14:textId="77777777" w:rsidR="00510AAA" w:rsidRDefault="00510AAA" w:rsidP="00510AAA"/>
                          <w:p w14:paraId="5A148C3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6154A194" w14:textId="77777777" w:rsidR="00510AAA" w:rsidRDefault="00510AAA" w:rsidP="00510AAA"/>
                          <w:p w14:paraId="06C7850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F483F35" w14:textId="77777777" w:rsidR="00510AAA" w:rsidRDefault="00510AAA" w:rsidP="00510AAA"/>
                          <w:p w14:paraId="01AD94E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B36CBD7" w14:textId="77777777" w:rsidR="00510AAA" w:rsidRDefault="00510AAA" w:rsidP="00510AAA"/>
                          <w:p w14:paraId="0036FA76"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83334F1" w14:textId="77777777" w:rsidR="00510AAA" w:rsidRDefault="00510AAA" w:rsidP="00510AAA"/>
                          <w:p w14:paraId="3F82E49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B88FB7B" w14:textId="77777777" w:rsidR="00510AAA" w:rsidRDefault="00510AAA" w:rsidP="00510AAA"/>
                          <w:p w14:paraId="71246A1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D079881" w14:textId="77777777" w:rsidR="00510AAA" w:rsidRDefault="00510AAA" w:rsidP="00510AAA"/>
                          <w:p w14:paraId="477248B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65D0CCC" w14:textId="77777777" w:rsidR="00510AAA" w:rsidRDefault="00510AAA" w:rsidP="00510AAA"/>
                          <w:p w14:paraId="3AC09FF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AC48C03" w14:textId="77777777" w:rsidR="00510AAA" w:rsidRDefault="00510AAA" w:rsidP="00510AAA"/>
                          <w:p w14:paraId="313C100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840AF11" w14:textId="77777777" w:rsidR="00510AAA" w:rsidRDefault="00510AAA" w:rsidP="00510AAA"/>
                          <w:p w14:paraId="1489120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985F4EE" w14:textId="77777777" w:rsidR="00510AAA" w:rsidRDefault="00510AAA" w:rsidP="00510AAA"/>
                          <w:p w14:paraId="53122C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B41DC66" w14:textId="77777777" w:rsidR="00510AAA" w:rsidRDefault="00510AAA" w:rsidP="00510AAA"/>
                          <w:p w14:paraId="28B134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12CB889" w14:textId="77777777" w:rsidR="00510AAA" w:rsidRDefault="00510AAA" w:rsidP="00510AAA"/>
                          <w:p w14:paraId="1BB02D1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0BEDCF1" w14:textId="77777777" w:rsidR="00510AAA" w:rsidRDefault="00510AAA" w:rsidP="00510AAA"/>
                          <w:p w14:paraId="452EE09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26BE9C9" w14:textId="77777777" w:rsidR="00510AAA" w:rsidRDefault="00510AAA" w:rsidP="00510AAA"/>
                          <w:p w14:paraId="70F49C6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322350C" w14:textId="77777777" w:rsidR="00510AAA" w:rsidRDefault="00510AAA" w:rsidP="00510AAA"/>
                          <w:p w14:paraId="025A0EC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3F51CFD" w14:textId="77777777" w:rsidR="00510AAA" w:rsidRDefault="00510AAA" w:rsidP="00510AAA"/>
                          <w:p w14:paraId="7D66010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D43838D" w14:textId="77777777" w:rsidR="00510AAA" w:rsidRDefault="00510AAA" w:rsidP="00510AAA"/>
                          <w:p w14:paraId="321A8FA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00645A0" w14:textId="77777777" w:rsidR="00510AAA" w:rsidRDefault="00510AAA" w:rsidP="00510AAA"/>
                          <w:p w14:paraId="4BA9CEE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C748F6C" w14:textId="77777777" w:rsidR="00510AAA" w:rsidRDefault="00510AAA" w:rsidP="00510AAA"/>
                          <w:p w14:paraId="2EAF11F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D5090D0" w14:textId="77777777" w:rsidR="00510AAA" w:rsidRDefault="00510AAA" w:rsidP="00510AAA"/>
                          <w:p w14:paraId="66D046D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F3B7B2D" w14:textId="77777777" w:rsidR="00510AAA" w:rsidRDefault="00510AAA" w:rsidP="00510AAA"/>
                          <w:p w14:paraId="07F166F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3079746" w14:textId="77777777" w:rsidR="00510AAA" w:rsidRDefault="00510AAA" w:rsidP="00510AAA"/>
                          <w:p w14:paraId="6543433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075F582" w14:textId="77777777" w:rsidR="00510AAA" w:rsidRDefault="00510AAA" w:rsidP="00510AAA"/>
                          <w:p w14:paraId="2858715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83D6D" id="תיבת טקסט 10" o:spid="_x0000_s1033" type="#_x0000_t202" style="position:absolute;left:0;text-align:left;margin-left:371.35pt;margin-top:6.7pt;width:126.1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" fillcolor="white [3201]" strokecolor="black [3200]" strokeweight="2pt">
                <v:textbox>
                  <w:txbxContent>
                    <w:p w14:paraId="411B183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77DDA44" w14:textId="77777777" w:rsidR="00510AAA" w:rsidRDefault="00510AAA" w:rsidP="00510AAA"/>
                    <w:p w14:paraId="422B311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E06A5F5" w14:textId="77777777" w:rsidR="00510AAA" w:rsidRDefault="00510AAA" w:rsidP="00510AAA"/>
                    <w:p w14:paraId="30196BB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A47134A" w14:textId="77777777" w:rsidR="00510AAA" w:rsidRDefault="00510AAA" w:rsidP="00510AAA"/>
                    <w:p w14:paraId="73BBF1B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C351902" w14:textId="77777777" w:rsidR="00510AAA" w:rsidRDefault="00510AAA" w:rsidP="00510AAA"/>
                    <w:p w14:paraId="6C0D0A4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4F9072" w14:textId="77777777" w:rsidR="00510AAA" w:rsidRDefault="00510AAA" w:rsidP="00510AAA"/>
                    <w:p w14:paraId="466532A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3558803" w14:textId="77777777" w:rsidR="00510AAA" w:rsidRDefault="00510AAA" w:rsidP="00510AAA"/>
                    <w:p w14:paraId="734FB64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4109DCE" w14:textId="77777777" w:rsidR="00510AAA" w:rsidRDefault="00510AAA" w:rsidP="00510AAA"/>
                    <w:p w14:paraId="1C82C3C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F9D57E6" w14:textId="77777777" w:rsidR="00510AAA" w:rsidRDefault="00510AAA" w:rsidP="00510AAA"/>
                    <w:p w14:paraId="3241EBA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5F9F1A9" w14:textId="77777777" w:rsidR="00510AAA" w:rsidRDefault="00510AAA" w:rsidP="00510AAA"/>
                    <w:p w14:paraId="00B8964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4699F8C" w14:textId="77777777" w:rsidR="00510AAA" w:rsidRDefault="00510AAA" w:rsidP="00510AAA"/>
                    <w:p w14:paraId="231A867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A568E8" w14:textId="77777777" w:rsidR="00510AAA" w:rsidRDefault="00510AAA" w:rsidP="00510AAA"/>
                    <w:p w14:paraId="23B678C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A4444BC" w14:textId="77777777" w:rsidR="00510AAA" w:rsidRDefault="00510AAA" w:rsidP="00510AAA"/>
                    <w:p w14:paraId="180D9CF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D4C74B1" w14:textId="77777777" w:rsidR="00510AAA" w:rsidRDefault="00510AAA" w:rsidP="00510AAA"/>
                    <w:p w14:paraId="5925A1E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3C05769" w14:textId="77777777" w:rsidR="00510AAA" w:rsidRDefault="00510AAA" w:rsidP="00510AAA"/>
                    <w:p w14:paraId="54E617B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A2950CE" w14:textId="77777777" w:rsidR="00510AAA" w:rsidRDefault="00510AAA" w:rsidP="00510AAA"/>
                    <w:p w14:paraId="3E0DA99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D2F7C31" w14:textId="77777777" w:rsidR="00510AAA" w:rsidRDefault="00510AAA" w:rsidP="00510AAA"/>
                    <w:p w14:paraId="11BC2D1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B1A4AD4" w14:textId="77777777" w:rsidR="00510AAA" w:rsidRDefault="00510AAA" w:rsidP="00510AAA"/>
                    <w:p w14:paraId="3AB59CC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4D52FD" w14:textId="77777777" w:rsidR="00510AAA" w:rsidRDefault="00510AAA" w:rsidP="00510AAA"/>
                    <w:p w14:paraId="0575B10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F15B383" w14:textId="77777777" w:rsidR="00510AAA" w:rsidRDefault="00510AAA" w:rsidP="00510AAA"/>
                    <w:p w14:paraId="4E946B2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DE8FDB" w14:textId="77777777" w:rsidR="00510AAA" w:rsidRDefault="00510AAA" w:rsidP="00510AAA"/>
                    <w:p w14:paraId="2B41873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BEE48B1" w14:textId="77777777" w:rsidR="00510AAA" w:rsidRDefault="00510AAA" w:rsidP="00510AAA"/>
                    <w:p w14:paraId="4F6768B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D2A34F0" w14:textId="77777777" w:rsidR="00510AAA" w:rsidRDefault="00510AAA" w:rsidP="00510AAA"/>
                    <w:p w14:paraId="673DB4F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553BF58" w14:textId="77777777" w:rsidR="00510AAA" w:rsidRDefault="00510AAA" w:rsidP="00510AAA"/>
                    <w:p w14:paraId="38E0707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547EC89" w14:textId="77777777" w:rsidR="00510AAA" w:rsidRDefault="00510AAA" w:rsidP="00510AAA"/>
                    <w:p w14:paraId="034A130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4BC96D94" w14:textId="77777777" w:rsidR="00510AAA" w:rsidRDefault="00510AAA" w:rsidP="00510AAA"/>
                    <w:p w14:paraId="097DA5C8"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44D9A10" w14:textId="77777777" w:rsidR="00510AAA" w:rsidRDefault="00510AAA" w:rsidP="00510AAA"/>
                    <w:p w14:paraId="201C185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70DE110D" w14:textId="77777777" w:rsidR="00510AAA" w:rsidRDefault="00510AAA" w:rsidP="00510AAA"/>
                    <w:p w14:paraId="124104F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367C766" w14:textId="77777777" w:rsidR="00510AAA" w:rsidRDefault="00510AAA" w:rsidP="00510AAA"/>
                    <w:p w14:paraId="1F598E3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9B0A420" w14:textId="77777777" w:rsidR="00510AAA" w:rsidRDefault="00510AAA" w:rsidP="00510AAA"/>
                    <w:p w14:paraId="18952D8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E015077" w14:textId="77777777" w:rsidR="00510AAA" w:rsidRDefault="00510AAA" w:rsidP="00510AAA"/>
                    <w:p w14:paraId="0378C1B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AAB82AF" w14:textId="77777777" w:rsidR="00510AAA" w:rsidRDefault="00510AAA" w:rsidP="00510AAA"/>
                    <w:p w14:paraId="30C1562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413FE0D" w14:textId="77777777" w:rsidR="00510AAA" w:rsidRDefault="00510AAA" w:rsidP="00510AAA"/>
                    <w:p w14:paraId="0E05FC5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6AD3666" w14:textId="77777777" w:rsidR="00510AAA" w:rsidRDefault="00510AAA" w:rsidP="00510AAA"/>
                    <w:p w14:paraId="0E0C966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3F30C32" w14:textId="77777777" w:rsidR="00510AAA" w:rsidRDefault="00510AAA" w:rsidP="00510AAA"/>
                    <w:p w14:paraId="6E2789A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DD9451A" w14:textId="77777777" w:rsidR="00510AAA" w:rsidRDefault="00510AAA" w:rsidP="00510AAA"/>
                    <w:p w14:paraId="133CEA8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2FD6501" w14:textId="77777777" w:rsidR="00510AAA" w:rsidRDefault="00510AAA" w:rsidP="00510AAA"/>
                    <w:p w14:paraId="6E18A0C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1DD65E3" w14:textId="77777777" w:rsidR="00510AAA" w:rsidRDefault="00510AAA" w:rsidP="00510AAA"/>
                    <w:p w14:paraId="659A7CB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2AF9514" w14:textId="77777777" w:rsidR="00510AAA" w:rsidRDefault="00510AAA" w:rsidP="00510AAA"/>
                    <w:p w14:paraId="54F7123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58345EA" w14:textId="77777777" w:rsidR="00510AAA" w:rsidRDefault="00510AAA" w:rsidP="00510AAA"/>
                    <w:p w14:paraId="381DEBB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EE9814E" w14:textId="77777777" w:rsidR="00510AAA" w:rsidRDefault="00510AAA" w:rsidP="00510AAA"/>
                    <w:p w14:paraId="0F1290C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6485364" w14:textId="77777777" w:rsidR="00510AAA" w:rsidRDefault="00510AAA" w:rsidP="00510AAA"/>
                    <w:p w14:paraId="2FB4194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B3A1BCC" w14:textId="77777777" w:rsidR="00510AAA" w:rsidRDefault="00510AAA" w:rsidP="00510AAA"/>
                    <w:p w14:paraId="6F492FA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65B5417A" w14:textId="77777777" w:rsidR="00510AAA" w:rsidRDefault="00510AAA" w:rsidP="00510AAA"/>
                    <w:p w14:paraId="759DC74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0F1CB99" w14:textId="77777777" w:rsidR="00510AAA" w:rsidRDefault="00510AAA" w:rsidP="00510AAA"/>
                    <w:p w14:paraId="171C956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E9C950B" w14:textId="77777777" w:rsidR="00510AAA" w:rsidRDefault="00510AAA" w:rsidP="00510AAA"/>
                    <w:p w14:paraId="180E8DC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162E444" w14:textId="77777777" w:rsidR="00510AAA" w:rsidRDefault="00510AAA" w:rsidP="00510AAA"/>
                    <w:p w14:paraId="49DBC2A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EC7FC48" w14:textId="77777777" w:rsidR="00510AAA" w:rsidRDefault="00510AAA" w:rsidP="00510AAA"/>
                    <w:p w14:paraId="2926132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4B96D1A" w14:textId="77777777" w:rsidR="00510AAA" w:rsidRDefault="00510AAA" w:rsidP="00510AAA"/>
                    <w:p w14:paraId="489B3F2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6D3C585" w14:textId="77777777" w:rsidR="00510AAA" w:rsidRDefault="00510AAA" w:rsidP="00510AAA"/>
                    <w:p w14:paraId="054D31D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D7D0919" w14:textId="77777777" w:rsidR="00510AAA" w:rsidRDefault="00510AAA" w:rsidP="00510AAA"/>
                    <w:p w14:paraId="40D2ECA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6CEBEED" w14:textId="77777777" w:rsidR="00510AAA" w:rsidRDefault="00510AAA" w:rsidP="00510AAA"/>
                    <w:p w14:paraId="747F83A1"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AE9A94E" w14:textId="77777777" w:rsidR="00510AAA" w:rsidRDefault="00510AAA" w:rsidP="00510AAA"/>
                    <w:p w14:paraId="5110EBE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135E8B7" w14:textId="77777777" w:rsidR="00510AAA" w:rsidRDefault="00510AAA" w:rsidP="00510AAA"/>
                    <w:p w14:paraId="5C2D5D0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356468E" w14:textId="77777777" w:rsidR="00510AAA" w:rsidRDefault="00510AAA" w:rsidP="00510AAA"/>
                    <w:p w14:paraId="2FDDA93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5B0EDC8" w14:textId="77777777" w:rsidR="00510AAA" w:rsidRDefault="00510AAA" w:rsidP="00510AAA"/>
                    <w:p w14:paraId="4F9EECD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EF0F67C" w14:textId="77777777" w:rsidR="00510AAA" w:rsidRDefault="00510AAA" w:rsidP="00510AAA"/>
                    <w:p w14:paraId="1D2CA8A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54DB0BB" w14:textId="77777777" w:rsidR="00510AAA" w:rsidRDefault="00510AAA" w:rsidP="00510AAA"/>
                    <w:p w14:paraId="2081CF0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EEFF1E5" w14:textId="77777777" w:rsidR="00510AAA" w:rsidRDefault="00510AAA" w:rsidP="00510AAA"/>
                    <w:p w14:paraId="461FBA6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A3FD870" w14:textId="77777777" w:rsidR="00510AAA" w:rsidRDefault="00510AAA" w:rsidP="00510AAA"/>
                    <w:p w14:paraId="0E5F2FA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B41A3E" w14:textId="77777777" w:rsidR="00510AAA" w:rsidRDefault="00510AAA" w:rsidP="00510AAA"/>
                    <w:p w14:paraId="3C5FB10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E17917E" w14:textId="77777777" w:rsidR="00510AAA" w:rsidRDefault="00510AAA" w:rsidP="00510AAA"/>
                    <w:p w14:paraId="293565D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090C57F" w14:textId="77777777" w:rsidR="00510AAA" w:rsidRDefault="00510AAA" w:rsidP="00510AAA"/>
                    <w:p w14:paraId="4CF54B3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952572A" w14:textId="77777777" w:rsidR="00510AAA" w:rsidRDefault="00510AAA" w:rsidP="00510AAA"/>
                    <w:p w14:paraId="66E6CCA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F473B1A" w14:textId="77777777" w:rsidR="00510AAA" w:rsidRDefault="00510AAA" w:rsidP="00510AAA"/>
                    <w:p w14:paraId="2AB3330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7B8900B" w14:textId="77777777" w:rsidR="00510AAA" w:rsidRDefault="00510AAA" w:rsidP="00510AAA"/>
                    <w:p w14:paraId="3E7AD84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9C8E7CE" w14:textId="77777777" w:rsidR="00510AAA" w:rsidRDefault="00510AAA" w:rsidP="00510AAA"/>
                    <w:p w14:paraId="7B71778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03E1B1" w14:textId="77777777" w:rsidR="00510AAA" w:rsidRDefault="00510AAA" w:rsidP="00510AAA"/>
                    <w:p w14:paraId="6EF6272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49EE6B" w14:textId="77777777" w:rsidR="00510AAA" w:rsidRDefault="00510AAA" w:rsidP="00510AAA"/>
                    <w:p w14:paraId="534C6F7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65DE88D" w14:textId="77777777" w:rsidR="00510AAA" w:rsidRDefault="00510AAA" w:rsidP="00510AAA"/>
                    <w:p w14:paraId="4BAF306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AE0CEB0" w14:textId="77777777" w:rsidR="00510AAA" w:rsidRDefault="00510AAA" w:rsidP="00510AAA"/>
                    <w:p w14:paraId="3D6605A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DF4086D" w14:textId="77777777" w:rsidR="00510AAA" w:rsidRDefault="00510AAA" w:rsidP="00510AAA"/>
                    <w:p w14:paraId="65F403E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D45B71D" w14:textId="77777777" w:rsidR="00510AAA" w:rsidRDefault="00510AAA" w:rsidP="00510AAA"/>
                    <w:p w14:paraId="568EAE5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AC36BDE" w14:textId="77777777" w:rsidR="00510AAA" w:rsidRDefault="00510AAA" w:rsidP="00510AAA"/>
                    <w:p w14:paraId="760DEDD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F69B11D" w14:textId="77777777" w:rsidR="00510AAA" w:rsidRDefault="00510AAA" w:rsidP="00510AAA"/>
                    <w:p w14:paraId="64BC69F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B393C89" w14:textId="77777777" w:rsidR="00510AAA" w:rsidRDefault="00510AAA" w:rsidP="00510AAA"/>
                    <w:p w14:paraId="4DD4228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E3D1E7C" w14:textId="77777777" w:rsidR="00510AAA" w:rsidRDefault="00510AAA" w:rsidP="00510AAA"/>
                    <w:p w14:paraId="69C7508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E69A1A4" w14:textId="77777777" w:rsidR="00510AAA" w:rsidRDefault="00510AAA" w:rsidP="00510AAA"/>
                    <w:p w14:paraId="556ACC7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D321045" w14:textId="77777777" w:rsidR="00510AAA" w:rsidRDefault="00510AAA" w:rsidP="00510AAA"/>
                    <w:p w14:paraId="04A725A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B5B16A9" w14:textId="77777777" w:rsidR="00510AAA" w:rsidRDefault="00510AAA" w:rsidP="00510AAA"/>
                    <w:p w14:paraId="1081195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3B56D61" w14:textId="77777777" w:rsidR="00510AAA" w:rsidRDefault="00510AAA" w:rsidP="00510AAA"/>
                    <w:p w14:paraId="2231EF1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0AF134F" w14:textId="77777777" w:rsidR="00510AAA" w:rsidRDefault="00510AAA" w:rsidP="00510AAA"/>
                    <w:p w14:paraId="0784AD7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80094EA" w14:textId="77777777" w:rsidR="00510AAA" w:rsidRDefault="00510AAA" w:rsidP="00510AAA"/>
                    <w:p w14:paraId="195D9C3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73DCCB5" w14:textId="77777777" w:rsidR="00510AAA" w:rsidRDefault="00510AAA" w:rsidP="00510AAA"/>
                    <w:p w14:paraId="58E30B7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93C2B5A" w14:textId="77777777" w:rsidR="00510AAA" w:rsidRDefault="00510AAA" w:rsidP="00510AAA"/>
                    <w:p w14:paraId="3457E1F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A851C32" w14:textId="77777777" w:rsidR="00510AAA" w:rsidRDefault="00510AAA" w:rsidP="00510AAA"/>
                    <w:p w14:paraId="4F9784F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2D54A5C" w14:textId="77777777" w:rsidR="00510AAA" w:rsidRDefault="00510AAA" w:rsidP="00510AAA"/>
                    <w:p w14:paraId="4B924F3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6F6AA42" w14:textId="77777777" w:rsidR="00510AAA" w:rsidRDefault="00510AAA" w:rsidP="00510AAA"/>
                    <w:p w14:paraId="7FEE815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BE3C402" w14:textId="77777777" w:rsidR="00510AAA" w:rsidRDefault="00510AAA" w:rsidP="00510AAA"/>
                    <w:p w14:paraId="6BE37AE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0F0068F" w14:textId="77777777" w:rsidR="00510AAA" w:rsidRDefault="00510AAA" w:rsidP="00510AAA"/>
                    <w:p w14:paraId="6338466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0F2E9CB" w14:textId="77777777" w:rsidR="00510AAA" w:rsidRDefault="00510AAA" w:rsidP="00510AAA"/>
                    <w:p w14:paraId="01FFBF9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655866" w14:textId="77777777" w:rsidR="00510AAA" w:rsidRDefault="00510AAA" w:rsidP="00510AAA"/>
                    <w:p w14:paraId="09FD18E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DB15153" w14:textId="77777777" w:rsidR="00510AAA" w:rsidRDefault="00510AAA" w:rsidP="00510AAA"/>
                    <w:p w14:paraId="2689BD3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D2C9537" w14:textId="77777777" w:rsidR="00510AAA" w:rsidRDefault="00510AAA" w:rsidP="00510AAA"/>
                    <w:p w14:paraId="0265153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AEC3F63" w14:textId="77777777" w:rsidR="00510AAA" w:rsidRDefault="00510AAA" w:rsidP="00510AAA"/>
                    <w:p w14:paraId="5448B9B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508AE78" w14:textId="77777777" w:rsidR="00510AAA" w:rsidRDefault="00510AAA" w:rsidP="00510AAA"/>
                    <w:p w14:paraId="3919EC0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281092F" w14:textId="77777777" w:rsidR="00510AAA" w:rsidRDefault="00510AAA" w:rsidP="00510AAA"/>
                    <w:p w14:paraId="1B4A29D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0733E7D0" w14:textId="77777777" w:rsidR="00510AAA" w:rsidRDefault="00510AAA" w:rsidP="00510AAA"/>
                    <w:p w14:paraId="6D50CDB5"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4FF08CF8" w14:textId="77777777" w:rsidR="00510AAA" w:rsidRDefault="00510AAA" w:rsidP="00510AAA"/>
                    <w:p w14:paraId="5A5CD57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3675379A" w14:textId="77777777" w:rsidR="00510AAA" w:rsidRDefault="00510AAA" w:rsidP="00510AAA"/>
                    <w:p w14:paraId="49E2E9D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13176E2" w14:textId="77777777" w:rsidR="00510AAA" w:rsidRDefault="00510AAA" w:rsidP="00510AAA"/>
                    <w:p w14:paraId="01AA822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550325E" w14:textId="77777777" w:rsidR="00510AAA" w:rsidRDefault="00510AAA" w:rsidP="00510AAA"/>
                    <w:p w14:paraId="70A900F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E96D2C6" w14:textId="77777777" w:rsidR="00510AAA" w:rsidRDefault="00510AAA" w:rsidP="00510AAA"/>
                    <w:p w14:paraId="1B20B26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068BCEF" w14:textId="77777777" w:rsidR="00510AAA" w:rsidRDefault="00510AAA" w:rsidP="00510AAA"/>
                    <w:p w14:paraId="5D24FA6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EA762F6" w14:textId="77777777" w:rsidR="00510AAA" w:rsidRDefault="00510AAA" w:rsidP="00510AAA"/>
                    <w:p w14:paraId="268C68E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3A08722" w14:textId="77777777" w:rsidR="00510AAA" w:rsidRDefault="00510AAA" w:rsidP="00510AAA"/>
                    <w:p w14:paraId="706D05C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184A3C1" w14:textId="77777777" w:rsidR="00510AAA" w:rsidRDefault="00510AAA" w:rsidP="00510AAA"/>
                    <w:p w14:paraId="788AD69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1573088" w14:textId="77777777" w:rsidR="00510AAA" w:rsidRDefault="00510AAA" w:rsidP="00510AAA"/>
                    <w:p w14:paraId="08ED849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B04244B" w14:textId="77777777" w:rsidR="00510AAA" w:rsidRDefault="00510AAA" w:rsidP="00510AAA"/>
                    <w:p w14:paraId="08F1204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56F5F5B" w14:textId="77777777" w:rsidR="00510AAA" w:rsidRDefault="00510AAA" w:rsidP="00510AAA"/>
                    <w:p w14:paraId="3CA9D9F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B1AFDBB" w14:textId="77777777" w:rsidR="00510AAA" w:rsidRDefault="00510AAA" w:rsidP="00510AAA"/>
                    <w:p w14:paraId="3584C4C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17ECC75" w14:textId="77777777" w:rsidR="00510AAA" w:rsidRDefault="00510AAA" w:rsidP="00510AAA"/>
                    <w:p w14:paraId="3876722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3053CB9" w14:textId="77777777" w:rsidR="00510AAA" w:rsidRDefault="00510AAA" w:rsidP="00510AAA"/>
                    <w:p w14:paraId="6AF74BC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C236245" w14:textId="77777777" w:rsidR="00510AAA" w:rsidRDefault="00510AAA" w:rsidP="00510AAA"/>
                    <w:p w14:paraId="647DBB7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68DD298" w14:textId="77777777" w:rsidR="00510AAA" w:rsidRDefault="00510AAA" w:rsidP="00510AAA"/>
                    <w:p w14:paraId="49D4EF8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8F6E85D" w14:textId="77777777" w:rsidR="00510AAA" w:rsidRDefault="00510AAA" w:rsidP="00510AAA"/>
                    <w:p w14:paraId="033D001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639570F" w14:textId="77777777" w:rsidR="00510AAA" w:rsidRDefault="00510AAA" w:rsidP="00510AAA"/>
                    <w:p w14:paraId="70CDB91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F425B48" w14:textId="77777777" w:rsidR="00510AAA" w:rsidRDefault="00510AAA" w:rsidP="00510AAA"/>
                    <w:p w14:paraId="4FB4AE5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1917A53" w14:textId="77777777" w:rsidR="00510AAA" w:rsidRDefault="00510AAA" w:rsidP="00510AAA"/>
                    <w:p w14:paraId="250EB4D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03D8602" w14:textId="77777777" w:rsidR="00510AAA" w:rsidRDefault="00510AAA" w:rsidP="00510AAA"/>
                    <w:p w14:paraId="134AE10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AA6BAE1" w14:textId="77777777" w:rsidR="00510AAA" w:rsidRDefault="00510AAA" w:rsidP="00510AAA"/>
                    <w:p w14:paraId="295C299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FB3AC17" w14:textId="77777777" w:rsidR="00510AAA" w:rsidRDefault="00510AAA" w:rsidP="00510AAA"/>
                    <w:p w14:paraId="3ADDD75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B9A9DB6" w14:textId="77777777" w:rsidR="00510AAA" w:rsidRDefault="00510AAA" w:rsidP="00510AAA"/>
                    <w:p w14:paraId="25A1340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4567D9D" w14:textId="77777777" w:rsidR="00510AAA" w:rsidRDefault="00510AAA" w:rsidP="00510AAA"/>
                    <w:p w14:paraId="751DADEC"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EA6384A" w14:textId="77777777" w:rsidR="00510AAA" w:rsidRDefault="00510AAA" w:rsidP="00510AAA"/>
                    <w:p w14:paraId="19CA249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AEB3136" w14:textId="77777777" w:rsidR="00510AAA" w:rsidRDefault="00510AAA" w:rsidP="00510AAA"/>
                    <w:p w14:paraId="2BCBDBD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BD2D8E" w14:textId="77777777" w:rsidR="00510AAA" w:rsidRDefault="00510AAA" w:rsidP="00510AAA"/>
                    <w:p w14:paraId="62897CB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F839543" w14:textId="77777777" w:rsidR="00510AAA" w:rsidRDefault="00510AAA" w:rsidP="00510AAA"/>
                    <w:p w14:paraId="0601F8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4967E05" w14:textId="77777777" w:rsidR="00510AAA" w:rsidRDefault="00510AAA" w:rsidP="00510AAA"/>
                    <w:p w14:paraId="6C6D311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4027204" w14:textId="77777777" w:rsidR="00510AAA" w:rsidRDefault="00510AAA" w:rsidP="00510AAA"/>
                    <w:p w14:paraId="5CDCD1C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67ABD6" w14:textId="77777777" w:rsidR="00510AAA" w:rsidRDefault="00510AAA" w:rsidP="00510AAA"/>
                    <w:p w14:paraId="0A37F89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048E6D7" w14:textId="77777777" w:rsidR="00510AAA" w:rsidRDefault="00510AAA" w:rsidP="00510AAA"/>
                    <w:p w14:paraId="27CC971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ECDA7D8" w14:textId="77777777" w:rsidR="00510AAA" w:rsidRDefault="00510AAA" w:rsidP="00510AAA"/>
                    <w:p w14:paraId="62ACFCC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16A737A" w14:textId="77777777" w:rsidR="00510AAA" w:rsidRDefault="00510AAA" w:rsidP="00510AAA"/>
                    <w:p w14:paraId="0BDCDB9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2E152FA" w14:textId="77777777" w:rsidR="00510AAA" w:rsidRDefault="00510AAA" w:rsidP="00510AAA"/>
                    <w:p w14:paraId="093904D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B7C1CB3" w14:textId="77777777" w:rsidR="00510AAA" w:rsidRDefault="00510AAA" w:rsidP="00510AAA"/>
                    <w:p w14:paraId="1365E26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6AA9E0C" w14:textId="77777777" w:rsidR="00510AAA" w:rsidRDefault="00510AAA" w:rsidP="00510AAA"/>
                    <w:p w14:paraId="1A7E010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EFA8577" w14:textId="77777777" w:rsidR="00510AAA" w:rsidRDefault="00510AAA" w:rsidP="00510AAA"/>
                    <w:p w14:paraId="1BDF26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AC9A262" w14:textId="77777777" w:rsidR="00510AAA" w:rsidRDefault="00510AAA" w:rsidP="00510AAA"/>
                    <w:p w14:paraId="04676F5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F27C32A" w14:textId="77777777" w:rsidR="00510AAA" w:rsidRDefault="00510AAA" w:rsidP="00510AAA"/>
                    <w:p w14:paraId="0376D23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06B450D" w14:textId="77777777" w:rsidR="00510AAA" w:rsidRDefault="00510AAA" w:rsidP="00510AAA"/>
                    <w:p w14:paraId="2E44B8A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D6B8EBF" w14:textId="77777777" w:rsidR="00510AAA" w:rsidRDefault="00510AAA" w:rsidP="00510AAA"/>
                    <w:p w14:paraId="424FF25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010D79A" w14:textId="77777777" w:rsidR="00510AAA" w:rsidRDefault="00510AAA" w:rsidP="00510AAA"/>
                    <w:p w14:paraId="712BDE9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078181" w14:textId="77777777" w:rsidR="00510AAA" w:rsidRDefault="00510AAA" w:rsidP="00510AAA"/>
                    <w:p w14:paraId="29FFF75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BBFED3D" w14:textId="77777777" w:rsidR="00510AAA" w:rsidRDefault="00510AAA" w:rsidP="00510AAA"/>
                    <w:p w14:paraId="6CFD1EF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598DEF7" w14:textId="77777777" w:rsidR="00510AAA" w:rsidRDefault="00510AAA" w:rsidP="00510AAA"/>
                    <w:p w14:paraId="14AE744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3AFE419" w14:textId="77777777" w:rsidR="00510AAA" w:rsidRDefault="00510AAA" w:rsidP="00510AAA"/>
                    <w:p w14:paraId="0DCE42D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CE5F416" w14:textId="77777777" w:rsidR="00510AAA" w:rsidRDefault="00510AAA" w:rsidP="00510AAA"/>
                    <w:p w14:paraId="5CD1D79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949AA40" w14:textId="77777777" w:rsidR="00510AAA" w:rsidRDefault="00510AAA" w:rsidP="00510AAA"/>
                    <w:p w14:paraId="1A1561F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15D3A25" w14:textId="77777777" w:rsidR="00510AAA" w:rsidRDefault="00510AAA" w:rsidP="00510AAA"/>
                    <w:p w14:paraId="308C745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758BBE0" w14:textId="77777777" w:rsidR="00510AAA" w:rsidRDefault="00510AAA" w:rsidP="00510AAA"/>
                    <w:p w14:paraId="422C3AA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5D39819" w14:textId="77777777" w:rsidR="00510AAA" w:rsidRDefault="00510AAA" w:rsidP="00510AAA"/>
                    <w:p w14:paraId="117ED91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A5B114F" w14:textId="77777777" w:rsidR="00510AAA" w:rsidRDefault="00510AAA" w:rsidP="00510AAA"/>
                    <w:p w14:paraId="22B3E84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AE1D64F" w14:textId="77777777" w:rsidR="00510AAA" w:rsidRDefault="00510AAA" w:rsidP="00510AAA"/>
                    <w:p w14:paraId="74E7869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1232C4A" w14:textId="77777777" w:rsidR="00510AAA" w:rsidRDefault="00510AAA" w:rsidP="00510AAA"/>
                    <w:p w14:paraId="6D67003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37FA555" w14:textId="77777777" w:rsidR="00510AAA" w:rsidRDefault="00510AAA" w:rsidP="00510AAA"/>
                    <w:p w14:paraId="72F66AA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26621B1" w14:textId="77777777" w:rsidR="00510AAA" w:rsidRDefault="00510AAA" w:rsidP="00510AAA"/>
                    <w:p w14:paraId="532776E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C09D357" w14:textId="77777777" w:rsidR="00510AAA" w:rsidRDefault="00510AAA" w:rsidP="00510AAA"/>
                    <w:p w14:paraId="0FFD6C6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8345CF3" w14:textId="77777777" w:rsidR="00510AAA" w:rsidRDefault="00510AAA" w:rsidP="00510AAA"/>
                    <w:p w14:paraId="5BDE8C3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3B65E85" w14:textId="77777777" w:rsidR="00510AAA" w:rsidRDefault="00510AAA" w:rsidP="00510AAA"/>
                    <w:p w14:paraId="0654D8C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00E0B11" w14:textId="77777777" w:rsidR="00510AAA" w:rsidRDefault="00510AAA" w:rsidP="00510AAA"/>
                    <w:p w14:paraId="35CB2F7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EE7D898" w14:textId="77777777" w:rsidR="00510AAA" w:rsidRDefault="00510AAA" w:rsidP="00510AAA"/>
                    <w:p w14:paraId="2F6D1ED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8447C2B" w14:textId="77777777" w:rsidR="00510AAA" w:rsidRDefault="00510AAA" w:rsidP="00510AAA"/>
                    <w:p w14:paraId="465C263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8339081" w14:textId="77777777" w:rsidR="00510AAA" w:rsidRDefault="00510AAA" w:rsidP="00510AAA"/>
                    <w:p w14:paraId="4D3B945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1B74BB1" w14:textId="77777777" w:rsidR="00510AAA" w:rsidRDefault="00510AAA" w:rsidP="00510AAA"/>
                    <w:p w14:paraId="6FDF769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AD5DFB7" w14:textId="77777777" w:rsidR="00510AAA" w:rsidRDefault="00510AAA" w:rsidP="00510AAA"/>
                    <w:p w14:paraId="29F4644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FB871FB" w14:textId="77777777" w:rsidR="00510AAA" w:rsidRDefault="00510AAA" w:rsidP="00510AAA"/>
                    <w:p w14:paraId="01F970C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967ED16" w14:textId="77777777" w:rsidR="00510AAA" w:rsidRDefault="00510AAA" w:rsidP="00510AAA"/>
                    <w:p w14:paraId="02FF55B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887129D" w14:textId="77777777" w:rsidR="00510AAA" w:rsidRDefault="00510AAA" w:rsidP="00510AAA"/>
                    <w:p w14:paraId="10E1C41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402B7F0A" w14:textId="77777777" w:rsidR="00510AAA" w:rsidRDefault="00510AAA" w:rsidP="00510AAA"/>
                    <w:p w14:paraId="5FB58BAE"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52BC8560" w14:textId="77777777" w:rsidR="00510AAA" w:rsidRDefault="00510AAA" w:rsidP="00510AAA"/>
                    <w:p w14:paraId="255594A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5F35CB20" w14:textId="77777777" w:rsidR="00510AAA" w:rsidRDefault="00510AAA" w:rsidP="00510AAA"/>
                    <w:p w14:paraId="2DBE646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C1E1B07" w14:textId="77777777" w:rsidR="00510AAA" w:rsidRDefault="00510AAA" w:rsidP="00510AAA"/>
                    <w:p w14:paraId="29FFDF6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82AD9B8" w14:textId="77777777" w:rsidR="00510AAA" w:rsidRDefault="00510AAA" w:rsidP="00510AAA"/>
                    <w:p w14:paraId="7EEF5D7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FE21844" w14:textId="77777777" w:rsidR="00510AAA" w:rsidRDefault="00510AAA" w:rsidP="00510AAA"/>
                    <w:p w14:paraId="5FC9C7C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B02571D" w14:textId="77777777" w:rsidR="00510AAA" w:rsidRDefault="00510AAA" w:rsidP="00510AAA"/>
                    <w:p w14:paraId="03D4DF5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8898E83" w14:textId="77777777" w:rsidR="00510AAA" w:rsidRDefault="00510AAA" w:rsidP="00510AAA"/>
                    <w:p w14:paraId="702CF30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7736F25" w14:textId="77777777" w:rsidR="00510AAA" w:rsidRDefault="00510AAA" w:rsidP="00510AAA"/>
                    <w:p w14:paraId="727B82A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74F506E" w14:textId="77777777" w:rsidR="00510AAA" w:rsidRDefault="00510AAA" w:rsidP="00510AAA"/>
                    <w:p w14:paraId="08CD3BD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47D8391" w14:textId="77777777" w:rsidR="00510AAA" w:rsidRDefault="00510AAA" w:rsidP="00510AAA"/>
                    <w:p w14:paraId="1E2D311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6BFEF0E" w14:textId="77777777" w:rsidR="00510AAA" w:rsidRDefault="00510AAA" w:rsidP="00510AAA"/>
                    <w:p w14:paraId="4C42C76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8E9642F" w14:textId="77777777" w:rsidR="00510AAA" w:rsidRDefault="00510AAA" w:rsidP="00510AAA"/>
                    <w:p w14:paraId="6CB532C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E698548" w14:textId="77777777" w:rsidR="00510AAA" w:rsidRDefault="00510AAA" w:rsidP="00510AAA"/>
                    <w:p w14:paraId="312B139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C9A779E" w14:textId="77777777" w:rsidR="00510AAA" w:rsidRDefault="00510AAA" w:rsidP="00510AAA"/>
                    <w:p w14:paraId="2CEBCF5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D7E7933" w14:textId="77777777" w:rsidR="00510AAA" w:rsidRDefault="00510AAA" w:rsidP="00510AAA"/>
                    <w:p w14:paraId="27FC7AA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BF98247" w14:textId="77777777" w:rsidR="00510AAA" w:rsidRDefault="00510AAA" w:rsidP="00510AAA"/>
                    <w:p w14:paraId="4E07A71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6A1501B" w14:textId="77777777" w:rsidR="00510AAA" w:rsidRDefault="00510AAA" w:rsidP="00510AAA"/>
                    <w:p w14:paraId="458AEB3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D6F24F3" w14:textId="77777777" w:rsidR="00510AAA" w:rsidRDefault="00510AAA" w:rsidP="00510AAA"/>
                    <w:p w14:paraId="2BE97B6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7302BCF" w14:textId="77777777" w:rsidR="00510AAA" w:rsidRDefault="00510AAA" w:rsidP="00510AAA"/>
                    <w:p w14:paraId="4E0D74A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541C778" w14:textId="77777777" w:rsidR="00510AAA" w:rsidRDefault="00510AAA" w:rsidP="00510AAA"/>
                    <w:p w14:paraId="778E306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4E35874" w14:textId="77777777" w:rsidR="00510AAA" w:rsidRDefault="00510AAA" w:rsidP="00510AAA"/>
                    <w:p w14:paraId="40C511D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34930D4" w14:textId="77777777" w:rsidR="00510AAA" w:rsidRDefault="00510AAA" w:rsidP="00510AAA"/>
                    <w:p w14:paraId="09E30DC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6957B0A" w14:textId="77777777" w:rsidR="00510AAA" w:rsidRDefault="00510AAA" w:rsidP="00510AAA"/>
                    <w:p w14:paraId="0F9E1B5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F8C3B0A" w14:textId="77777777" w:rsidR="00510AAA" w:rsidRDefault="00510AAA" w:rsidP="00510AAA"/>
                    <w:p w14:paraId="01C1C55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1BBE111" w14:textId="77777777" w:rsidR="00510AAA" w:rsidRDefault="00510AAA" w:rsidP="00510AAA"/>
                    <w:p w14:paraId="1FB5E97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0CA9C73" w14:textId="77777777" w:rsidR="00510AAA" w:rsidRDefault="00510AAA" w:rsidP="00510AAA"/>
                    <w:p w14:paraId="17E09D47"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FE7ACC" w14:textId="77777777" w:rsidR="00510AAA" w:rsidRDefault="00510AAA" w:rsidP="00510AAA"/>
                    <w:p w14:paraId="23B99AF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7A8159" w14:textId="77777777" w:rsidR="00510AAA" w:rsidRDefault="00510AAA" w:rsidP="00510AAA"/>
                    <w:p w14:paraId="50C0ECB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4467AA8" w14:textId="77777777" w:rsidR="00510AAA" w:rsidRDefault="00510AAA" w:rsidP="00510AAA"/>
                    <w:p w14:paraId="6EDC45C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36D35AA" w14:textId="77777777" w:rsidR="00510AAA" w:rsidRDefault="00510AAA" w:rsidP="00510AAA"/>
                    <w:p w14:paraId="5FB07CE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0B52C20" w14:textId="77777777" w:rsidR="00510AAA" w:rsidRDefault="00510AAA" w:rsidP="00510AAA"/>
                    <w:p w14:paraId="116A788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C9FAA84" w14:textId="77777777" w:rsidR="00510AAA" w:rsidRDefault="00510AAA" w:rsidP="00510AAA"/>
                    <w:p w14:paraId="545D560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BB94C37" w14:textId="77777777" w:rsidR="00510AAA" w:rsidRDefault="00510AAA" w:rsidP="00510AAA"/>
                    <w:p w14:paraId="2EADAA6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76E2141" w14:textId="77777777" w:rsidR="00510AAA" w:rsidRDefault="00510AAA" w:rsidP="00510AAA"/>
                    <w:p w14:paraId="36FEA88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2945527" w14:textId="77777777" w:rsidR="00510AAA" w:rsidRDefault="00510AAA" w:rsidP="00510AAA"/>
                    <w:p w14:paraId="6F939AA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CA0B836" w14:textId="77777777" w:rsidR="00510AAA" w:rsidRDefault="00510AAA" w:rsidP="00510AAA"/>
                    <w:p w14:paraId="0CC7A44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1F69F52" w14:textId="77777777" w:rsidR="00510AAA" w:rsidRDefault="00510AAA" w:rsidP="00510AAA"/>
                    <w:p w14:paraId="4D4AF0F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F0B2E50" w14:textId="77777777" w:rsidR="00510AAA" w:rsidRDefault="00510AAA" w:rsidP="00510AAA"/>
                    <w:p w14:paraId="7AFC933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6A7C0BA" w14:textId="77777777" w:rsidR="00510AAA" w:rsidRDefault="00510AAA" w:rsidP="00510AAA"/>
                    <w:p w14:paraId="2C9978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6A584E3" w14:textId="77777777" w:rsidR="00510AAA" w:rsidRDefault="00510AAA" w:rsidP="00510AAA"/>
                    <w:p w14:paraId="66E7C71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CC9F68" w14:textId="77777777" w:rsidR="00510AAA" w:rsidRDefault="00510AAA" w:rsidP="00510AAA"/>
                    <w:p w14:paraId="190C368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49448B6" w14:textId="77777777" w:rsidR="00510AAA" w:rsidRDefault="00510AAA" w:rsidP="00510AAA"/>
                    <w:p w14:paraId="47B6310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383BB40" w14:textId="77777777" w:rsidR="00510AAA" w:rsidRDefault="00510AAA" w:rsidP="00510AAA"/>
                    <w:p w14:paraId="5FB35AB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EAB2D56" w14:textId="77777777" w:rsidR="00510AAA" w:rsidRDefault="00510AAA" w:rsidP="00510AAA"/>
                    <w:p w14:paraId="07F731C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13E8587" w14:textId="77777777" w:rsidR="00510AAA" w:rsidRDefault="00510AAA" w:rsidP="00510AAA"/>
                    <w:p w14:paraId="46954FC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92266EC" w14:textId="77777777" w:rsidR="00510AAA" w:rsidRDefault="00510AAA" w:rsidP="00510AAA"/>
                    <w:p w14:paraId="67D35F9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3065D33" w14:textId="77777777" w:rsidR="00510AAA" w:rsidRDefault="00510AAA" w:rsidP="00510AAA"/>
                    <w:p w14:paraId="16323C5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04225D5" w14:textId="77777777" w:rsidR="00510AAA" w:rsidRDefault="00510AAA" w:rsidP="00510AAA"/>
                    <w:p w14:paraId="24B22DC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29202A1" w14:textId="77777777" w:rsidR="00510AAA" w:rsidRDefault="00510AAA" w:rsidP="00510AAA"/>
                    <w:p w14:paraId="167BB93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37CA3C9" w14:textId="77777777" w:rsidR="00510AAA" w:rsidRDefault="00510AAA" w:rsidP="00510AAA"/>
                    <w:p w14:paraId="7FA409B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315BE6B" w14:textId="77777777" w:rsidR="00510AAA" w:rsidRDefault="00510AAA" w:rsidP="00510AAA"/>
                    <w:p w14:paraId="0437025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D61738F" w14:textId="77777777" w:rsidR="00510AAA" w:rsidRDefault="00510AAA" w:rsidP="00510AAA"/>
                    <w:p w14:paraId="2E9B186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F031C81" w14:textId="77777777" w:rsidR="00510AAA" w:rsidRDefault="00510AAA" w:rsidP="00510AAA"/>
                    <w:p w14:paraId="05693D7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1686F80" w14:textId="77777777" w:rsidR="00510AAA" w:rsidRDefault="00510AAA" w:rsidP="00510AAA"/>
                    <w:p w14:paraId="0E8A56D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C327209" w14:textId="77777777" w:rsidR="00510AAA" w:rsidRDefault="00510AAA" w:rsidP="00510AAA"/>
                    <w:p w14:paraId="664DADB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D0F3035" w14:textId="77777777" w:rsidR="00510AAA" w:rsidRDefault="00510AAA" w:rsidP="00510AAA"/>
                    <w:p w14:paraId="5AB9477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0F7240E" w14:textId="77777777" w:rsidR="00510AAA" w:rsidRDefault="00510AAA" w:rsidP="00510AAA"/>
                    <w:p w14:paraId="742EEAA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EDD486" w14:textId="77777777" w:rsidR="00510AAA" w:rsidRDefault="00510AAA" w:rsidP="00510AAA"/>
                    <w:p w14:paraId="2CFF054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E7949A8" w14:textId="77777777" w:rsidR="00510AAA" w:rsidRDefault="00510AAA" w:rsidP="00510AAA"/>
                    <w:p w14:paraId="1E0B90F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CC532E4" w14:textId="77777777" w:rsidR="00510AAA" w:rsidRDefault="00510AAA" w:rsidP="00510AAA"/>
                    <w:p w14:paraId="743E228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EBF7CBF" w14:textId="77777777" w:rsidR="00510AAA" w:rsidRDefault="00510AAA" w:rsidP="00510AAA"/>
                    <w:p w14:paraId="63216DD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47FFC18" w14:textId="77777777" w:rsidR="00510AAA" w:rsidRDefault="00510AAA" w:rsidP="00510AAA"/>
                    <w:p w14:paraId="0CF6EB8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7B66677" w14:textId="77777777" w:rsidR="00510AAA" w:rsidRDefault="00510AAA" w:rsidP="00510AAA"/>
                    <w:p w14:paraId="2B85EDE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C0558F7" w14:textId="77777777" w:rsidR="00510AAA" w:rsidRDefault="00510AAA" w:rsidP="00510AAA"/>
                    <w:p w14:paraId="0432DA9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DF8AB0C" w14:textId="77777777" w:rsidR="00510AAA" w:rsidRDefault="00510AAA" w:rsidP="00510AAA"/>
                    <w:p w14:paraId="37C6BD2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E547509" w14:textId="77777777" w:rsidR="00510AAA" w:rsidRDefault="00510AAA" w:rsidP="00510AAA"/>
                    <w:p w14:paraId="691AC69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34267E6" w14:textId="77777777" w:rsidR="00510AAA" w:rsidRDefault="00510AAA" w:rsidP="00510AAA"/>
                    <w:p w14:paraId="6598CDD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21E023B" w14:textId="77777777" w:rsidR="00510AAA" w:rsidRDefault="00510AAA" w:rsidP="00510AAA"/>
                    <w:p w14:paraId="444869B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90BD0D2" w14:textId="77777777" w:rsidR="00510AAA" w:rsidRDefault="00510AAA" w:rsidP="00510AAA"/>
                    <w:p w14:paraId="4556C52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CD56FB6" w14:textId="77777777" w:rsidR="00510AAA" w:rsidRDefault="00510AAA" w:rsidP="00510AAA"/>
                    <w:p w14:paraId="132B621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25F2FC7" w14:textId="77777777" w:rsidR="00510AAA" w:rsidRDefault="00510AAA" w:rsidP="00510AAA"/>
                    <w:p w14:paraId="18B89ED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7DB264C3" w14:textId="77777777" w:rsidR="00510AAA" w:rsidRDefault="00510AAA" w:rsidP="00510AAA"/>
                    <w:p w14:paraId="3FD088B2"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E18F83F" w14:textId="77777777" w:rsidR="00510AAA" w:rsidRDefault="00510AAA" w:rsidP="00510AAA"/>
                    <w:p w14:paraId="5EF84BB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767DD2F1" w14:textId="77777777" w:rsidR="00510AAA" w:rsidRDefault="00510AAA" w:rsidP="00510AAA"/>
                    <w:p w14:paraId="5412667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0F24B22" w14:textId="77777777" w:rsidR="00510AAA" w:rsidRDefault="00510AAA" w:rsidP="00510AAA"/>
                    <w:p w14:paraId="4A39380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0268AB5" w14:textId="77777777" w:rsidR="00510AAA" w:rsidRDefault="00510AAA" w:rsidP="00510AAA"/>
                    <w:p w14:paraId="31A3FD6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B3CFC01" w14:textId="77777777" w:rsidR="00510AAA" w:rsidRDefault="00510AAA" w:rsidP="00510AAA"/>
                    <w:p w14:paraId="6D9CBD4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1164401" w14:textId="77777777" w:rsidR="00510AAA" w:rsidRDefault="00510AAA" w:rsidP="00510AAA"/>
                    <w:p w14:paraId="3E3BB3E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3718115" w14:textId="77777777" w:rsidR="00510AAA" w:rsidRDefault="00510AAA" w:rsidP="00510AAA"/>
                    <w:p w14:paraId="0471C62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BCB1FCF" w14:textId="77777777" w:rsidR="00510AAA" w:rsidRDefault="00510AAA" w:rsidP="00510AAA"/>
                    <w:p w14:paraId="5A8FFBA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0B6ED85" w14:textId="77777777" w:rsidR="00510AAA" w:rsidRDefault="00510AAA" w:rsidP="00510AAA"/>
                    <w:p w14:paraId="64C2E0B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3334DFB" w14:textId="77777777" w:rsidR="00510AAA" w:rsidRDefault="00510AAA" w:rsidP="00510AAA"/>
                    <w:p w14:paraId="024361F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E11002A" w14:textId="77777777" w:rsidR="00510AAA" w:rsidRDefault="00510AAA" w:rsidP="00510AAA"/>
                    <w:p w14:paraId="1D402C2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1EA4C9A" w14:textId="77777777" w:rsidR="00510AAA" w:rsidRDefault="00510AAA" w:rsidP="00510AAA"/>
                    <w:p w14:paraId="54897C8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97AEC95" w14:textId="77777777" w:rsidR="00510AAA" w:rsidRDefault="00510AAA" w:rsidP="00510AAA"/>
                    <w:p w14:paraId="3BD2EA0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56980A3" w14:textId="77777777" w:rsidR="00510AAA" w:rsidRDefault="00510AAA" w:rsidP="00510AAA"/>
                    <w:p w14:paraId="5B78C27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2C9DDA6" w14:textId="77777777" w:rsidR="00510AAA" w:rsidRDefault="00510AAA" w:rsidP="00510AAA"/>
                    <w:p w14:paraId="5548F18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A66F281" w14:textId="77777777" w:rsidR="00510AAA" w:rsidRDefault="00510AAA" w:rsidP="00510AAA"/>
                    <w:p w14:paraId="0A72219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78093AC" w14:textId="77777777" w:rsidR="00510AAA" w:rsidRDefault="00510AAA" w:rsidP="00510AAA"/>
                    <w:p w14:paraId="7AAE0F3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2899F40" w14:textId="77777777" w:rsidR="00510AAA" w:rsidRDefault="00510AAA" w:rsidP="00510AAA"/>
                    <w:p w14:paraId="74AF02A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904FD62" w14:textId="77777777" w:rsidR="00510AAA" w:rsidRDefault="00510AAA" w:rsidP="00510AAA"/>
                    <w:p w14:paraId="4F79852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3F6CA78" w14:textId="77777777" w:rsidR="00510AAA" w:rsidRDefault="00510AAA" w:rsidP="00510AAA"/>
                    <w:p w14:paraId="2DC21D2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AE47C65" w14:textId="77777777" w:rsidR="00510AAA" w:rsidRDefault="00510AAA" w:rsidP="00510AAA"/>
                    <w:p w14:paraId="7A84D66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5221199" w14:textId="77777777" w:rsidR="00510AAA" w:rsidRDefault="00510AAA" w:rsidP="00510AAA"/>
                    <w:p w14:paraId="1709EEE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31DEE79" w14:textId="77777777" w:rsidR="00510AAA" w:rsidRDefault="00510AAA" w:rsidP="00510AAA"/>
                    <w:p w14:paraId="5E5295C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14832C8" w14:textId="77777777" w:rsidR="00510AAA" w:rsidRDefault="00510AAA" w:rsidP="00510AAA"/>
                    <w:p w14:paraId="69D0ED6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F319FCE" w14:textId="77777777" w:rsidR="00510AAA" w:rsidRDefault="00510AAA" w:rsidP="00510AAA"/>
                    <w:p w14:paraId="7DCC6B9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6476954" w14:textId="77777777" w:rsidR="00510AAA" w:rsidRDefault="00510AAA" w:rsidP="00510AAA"/>
                    <w:p w14:paraId="1CA0724A"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24D5241" w14:textId="77777777" w:rsidR="00510AAA" w:rsidRDefault="00510AAA" w:rsidP="00510AAA"/>
                    <w:p w14:paraId="7B596B7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07D9F7C" w14:textId="77777777" w:rsidR="00510AAA" w:rsidRDefault="00510AAA" w:rsidP="00510AAA"/>
                    <w:p w14:paraId="5E5C224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F9CBE0A" w14:textId="77777777" w:rsidR="00510AAA" w:rsidRDefault="00510AAA" w:rsidP="00510AAA"/>
                    <w:p w14:paraId="0B3345D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90B62DC" w14:textId="77777777" w:rsidR="00510AAA" w:rsidRDefault="00510AAA" w:rsidP="00510AAA"/>
                    <w:p w14:paraId="54DC614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58C7B9F" w14:textId="77777777" w:rsidR="00510AAA" w:rsidRDefault="00510AAA" w:rsidP="00510AAA"/>
                    <w:p w14:paraId="196F374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AA8D205" w14:textId="77777777" w:rsidR="00510AAA" w:rsidRDefault="00510AAA" w:rsidP="00510AAA"/>
                    <w:p w14:paraId="198DF63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62C55A1" w14:textId="77777777" w:rsidR="00510AAA" w:rsidRDefault="00510AAA" w:rsidP="00510AAA"/>
                    <w:p w14:paraId="1DDDE8A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533A03E" w14:textId="77777777" w:rsidR="00510AAA" w:rsidRDefault="00510AAA" w:rsidP="00510AAA"/>
                    <w:p w14:paraId="0897463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6E523A" w14:textId="77777777" w:rsidR="00510AAA" w:rsidRDefault="00510AAA" w:rsidP="00510AAA"/>
                    <w:p w14:paraId="59553A2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5A50E7D" w14:textId="77777777" w:rsidR="00510AAA" w:rsidRDefault="00510AAA" w:rsidP="00510AAA"/>
                    <w:p w14:paraId="182991D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DCD13C4" w14:textId="77777777" w:rsidR="00510AAA" w:rsidRDefault="00510AAA" w:rsidP="00510AAA"/>
                    <w:p w14:paraId="0F7C093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4795F1D" w14:textId="77777777" w:rsidR="00510AAA" w:rsidRDefault="00510AAA" w:rsidP="00510AAA"/>
                    <w:p w14:paraId="5F42ABD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BC7E5F9" w14:textId="77777777" w:rsidR="00510AAA" w:rsidRDefault="00510AAA" w:rsidP="00510AAA"/>
                    <w:p w14:paraId="5ECE4D2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B71FCBA" w14:textId="77777777" w:rsidR="00510AAA" w:rsidRDefault="00510AAA" w:rsidP="00510AAA"/>
                    <w:p w14:paraId="4EF92A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7D52DC3" w14:textId="77777777" w:rsidR="00510AAA" w:rsidRDefault="00510AAA" w:rsidP="00510AAA"/>
                    <w:p w14:paraId="58496B0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39AE50D" w14:textId="77777777" w:rsidR="00510AAA" w:rsidRDefault="00510AAA" w:rsidP="00510AAA"/>
                    <w:p w14:paraId="3851D57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677742D" w14:textId="77777777" w:rsidR="00510AAA" w:rsidRDefault="00510AAA" w:rsidP="00510AAA"/>
                    <w:p w14:paraId="1FB0A76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71412EE" w14:textId="77777777" w:rsidR="00510AAA" w:rsidRDefault="00510AAA" w:rsidP="00510AAA"/>
                    <w:p w14:paraId="38272AD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1A3A05F" w14:textId="77777777" w:rsidR="00510AAA" w:rsidRDefault="00510AAA" w:rsidP="00510AAA"/>
                    <w:p w14:paraId="0D4C38A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027085C" w14:textId="77777777" w:rsidR="00510AAA" w:rsidRDefault="00510AAA" w:rsidP="00510AAA"/>
                    <w:p w14:paraId="34787E2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D8C51A6" w14:textId="77777777" w:rsidR="00510AAA" w:rsidRDefault="00510AAA" w:rsidP="00510AAA"/>
                    <w:p w14:paraId="5B24F89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462786D" w14:textId="77777777" w:rsidR="00510AAA" w:rsidRDefault="00510AAA" w:rsidP="00510AAA"/>
                    <w:p w14:paraId="40B2BBD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3DC5968" w14:textId="77777777" w:rsidR="00510AAA" w:rsidRDefault="00510AAA" w:rsidP="00510AAA"/>
                    <w:p w14:paraId="575EB6C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796115B" w14:textId="77777777" w:rsidR="00510AAA" w:rsidRDefault="00510AAA" w:rsidP="00510AAA"/>
                    <w:p w14:paraId="0324CAF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58A5532" w14:textId="77777777" w:rsidR="00510AAA" w:rsidRDefault="00510AAA" w:rsidP="00510AAA"/>
                    <w:p w14:paraId="16F32A3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9A87D85" w14:textId="77777777" w:rsidR="00510AAA" w:rsidRDefault="00510AAA" w:rsidP="00510AAA"/>
                    <w:p w14:paraId="1FE407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A00651D" w14:textId="77777777" w:rsidR="00510AAA" w:rsidRDefault="00510AAA" w:rsidP="00510AAA"/>
                    <w:p w14:paraId="4C33B2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64340A4" w14:textId="77777777" w:rsidR="00510AAA" w:rsidRDefault="00510AAA" w:rsidP="00510AAA"/>
                    <w:p w14:paraId="0D13C73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ACD8721" w14:textId="77777777" w:rsidR="00510AAA" w:rsidRDefault="00510AAA" w:rsidP="00510AAA"/>
                    <w:p w14:paraId="49C5DF2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70E6655" w14:textId="77777777" w:rsidR="00510AAA" w:rsidRDefault="00510AAA" w:rsidP="00510AAA"/>
                    <w:p w14:paraId="0E78A73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5B2D43F" w14:textId="77777777" w:rsidR="00510AAA" w:rsidRDefault="00510AAA" w:rsidP="00510AAA"/>
                    <w:p w14:paraId="78855FB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FB689E3" w14:textId="77777777" w:rsidR="00510AAA" w:rsidRDefault="00510AAA" w:rsidP="00510AAA"/>
                    <w:p w14:paraId="08D4942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E451321" w14:textId="77777777" w:rsidR="00510AAA" w:rsidRDefault="00510AAA" w:rsidP="00510AAA"/>
                    <w:p w14:paraId="1AFBCD3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8FC132A" w14:textId="77777777" w:rsidR="00510AAA" w:rsidRDefault="00510AAA" w:rsidP="00510AAA"/>
                    <w:p w14:paraId="097812D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E77A11D" w14:textId="77777777" w:rsidR="00510AAA" w:rsidRDefault="00510AAA" w:rsidP="00510AAA"/>
                    <w:p w14:paraId="2E6CBBA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C683257" w14:textId="77777777" w:rsidR="00510AAA" w:rsidRDefault="00510AAA" w:rsidP="00510AAA"/>
                    <w:p w14:paraId="645FF55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05309BA" w14:textId="77777777" w:rsidR="00510AAA" w:rsidRDefault="00510AAA" w:rsidP="00510AAA"/>
                    <w:p w14:paraId="1CA9149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D87AD8A" w14:textId="77777777" w:rsidR="00510AAA" w:rsidRDefault="00510AAA" w:rsidP="00510AAA"/>
                    <w:p w14:paraId="791941F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903F7AB" w14:textId="77777777" w:rsidR="00510AAA" w:rsidRDefault="00510AAA" w:rsidP="00510AAA"/>
                    <w:p w14:paraId="084146A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3FF485" w14:textId="77777777" w:rsidR="00510AAA" w:rsidRDefault="00510AAA" w:rsidP="00510AAA"/>
                    <w:p w14:paraId="6F945E3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9EF6442" w14:textId="77777777" w:rsidR="00510AAA" w:rsidRDefault="00510AAA" w:rsidP="00510AAA"/>
                    <w:p w14:paraId="5FE6109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81852AB" w14:textId="77777777" w:rsidR="00510AAA" w:rsidRDefault="00510AAA" w:rsidP="00510AAA"/>
                    <w:p w14:paraId="782838B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A14D970" w14:textId="77777777" w:rsidR="00510AAA" w:rsidRDefault="00510AAA" w:rsidP="00510AAA"/>
                    <w:p w14:paraId="4CE67B6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119C0FD" w14:textId="77777777" w:rsidR="00510AAA" w:rsidRDefault="00510AAA" w:rsidP="00510AAA"/>
                    <w:p w14:paraId="140D933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7D453C7" w14:textId="77777777" w:rsidR="00510AAA" w:rsidRDefault="00510AAA" w:rsidP="00510AAA"/>
                    <w:p w14:paraId="579EF41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08075820" w14:textId="77777777" w:rsidR="00510AAA" w:rsidRDefault="00510AAA" w:rsidP="00510AAA"/>
                    <w:p w14:paraId="1CCC6C77"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6969C47B" w14:textId="77777777" w:rsidR="00510AAA" w:rsidRDefault="00510AAA" w:rsidP="00510AAA"/>
                    <w:p w14:paraId="19A385D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31516251" w14:textId="77777777" w:rsidR="00510AAA" w:rsidRDefault="00510AAA" w:rsidP="00510AAA"/>
                    <w:p w14:paraId="1A358A8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310335D" w14:textId="77777777" w:rsidR="00510AAA" w:rsidRDefault="00510AAA" w:rsidP="00510AAA"/>
                    <w:p w14:paraId="6F8F33D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3C50D75" w14:textId="77777777" w:rsidR="00510AAA" w:rsidRDefault="00510AAA" w:rsidP="00510AAA"/>
                    <w:p w14:paraId="19A224A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C64409A" w14:textId="77777777" w:rsidR="00510AAA" w:rsidRDefault="00510AAA" w:rsidP="00510AAA"/>
                    <w:p w14:paraId="2D0F476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E335D8A" w14:textId="77777777" w:rsidR="00510AAA" w:rsidRDefault="00510AAA" w:rsidP="00510AAA"/>
                    <w:p w14:paraId="53983B2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222B7C4" w14:textId="77777777" w:rsidR="00510AAA" w:rsidRDefault="00510AAA" w:rsidP="00510AAA"/>
                    <w:p w14:paraId="58F0973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0E52D76" w14:textId="77777777" w:rsidR="00510AAA" w:rsidRDefault="00510AAA" w:rsidP="00510AAA"/>
                    <w:p w14:paraId="130DC89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2D5B9C1" w14:textId="77777777" w:rsidR="00510AAA" w:rsidRDefault="00510AAA" w:rsidP="00510AAA"/>
                    <w:p w14:paraId="2C43D39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11A1835" w14:textId="77777777" w:rsidR="00510AAA" w:rsidRDefault="00510AAA" w:rsidP="00510AAA"/>
                    <w:p w14:paraId="211F91D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32B47EA" w14:textId="77777777" w:rsidR="00510AAA" w:rsidRDefault="00510AAA" w:rsidP="00510AAA"/>
                    <w:p w14:paraId="3E72AF2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0B74303" w14:textId="77777777" w:rsidR="00510AAA" w:rsidRDefault="00510AAA" w:rsidP="00510AAA"/>
                    <w:p w14:paraId="2192B8F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4CF6ECC" w14:textId="77777777" w:rsidR="00510AAA" w:rsidRDefault="00510AAA" w:rsidP="00510AAA"/>
                    <w:p w14:paraId="74DA340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20A6839" w14:textId="77777777" w:rsidR="00510AAA" w:rsidRDefault="00510AAA" w:rsidP="00510AAA"/>
                    <w:p w14:paraId="144D4CC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486D0FE" w14:textId="77777777" w:rsidR="00510AAA" w:rsidRDefault="00510AAA" w:rsidP="00510AAA"/>
                    <w:p w14:paraId="730C9FA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6559B6A" w14:textId="77777777" w:rsidR="00510AAA" w:rsidRDefault="00510AAA" w:rsidP="00510AAA"/>
                    <w:p w14:paraId="5D3811F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B151B9F" w14:textId="77777777" w:rsidR="00510AAA" w:rsidRDefault="00510AAA" w:rsidP="00510AAA"/>
                    <w:p w14:paraId="03D1912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9B98E2F" w14:textId="77777777" w:rsidR="00510AAA" w:rsidRDefault="00510AAA" w:rsidP="00510AAA"/>
                    <w:p w14:paraId="7E9069D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538D22B" w14:textId="77777777" w:rsidR="00510AAA" w:rsidRDefault="00510AAA" w:rsidP="00510AAA"/>
                    <w:p w14:paraId="6FE381A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5F2C3AF" w14:textId="77777777" w:rsidR="00510AAA" w:rsidRDefault="00510AAA" w:rsidP="00510AAA"/>
                    <w:p w14:paraId="4D49D18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3F8611E" w14:textId="77777777" w:rsidR="00510AAA" w:rsidRDefault="00510AAA" w:rsidP="00510AAA"/>
                    <w:p w14:paraId="0AB2886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E279C59" w14:textId="77777777" w:rsidR="00510AAA" w:rsidRDefault="00510AAA" w:rsidP="00510AAA"/>
                    <w:p w14:paraId="50A606B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C5D0C47" w14:textId="77777777" w:rsidR="00510AAA" w:rsidRDefault="00510AAA" w:rsidP="00510AAA"/>
                    <w:p w14:paraId="68ACB93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5494586" w14:textId="77777777" w:rsidR="00510AAA" w:rsidRDefault="00510AAA" w:rsidP="00510AAA"/>
                    <w:p w14:paraId="26FCEC6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00663F7" w14:textId="77777777" w:rsidR="00510AAA" w:rsidRDefault="00510AAA" w:rsidP="00510AAA"/>
                    <w:p w14:paraId="2035E32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E593D7E" w14:textId="77777777" w:rsidR="00510AAA" w:rsidRDefault="00510AAA" w:rsidP="00510AAA"/>
                    <w:p w14:paraId="5098E62F"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4C389FE" w14:textId="77777777" w:rsidR="00510AAA" w:rsidRDefault="00510AAA" w:rsidP="00510AAA"/>
                    <w:p w14:paraId="2C91A4D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A6DEEEC" w14:textId="77777777" w:rsidR="00510AAA" w:rsidRDefault="00510AAA" w:rsidP="00510AAA"/>
                    <w:p w14:paraId="1673C8A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2E46362" w14:textId="77777777" w:rsidR="00510AAA" w:rsidRDefault="00510AAA" w:rsidP="00510AAA"/>
                    <w:p w14:paraId="3EC5AED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0D090D2" w14:textId="77777777" w:rsidR="00510AAA" w:rsidRDefault="00510AAA" w:rsidP="00510AAA"/>
                    <w:p w14:paraId="1C509CA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B96C719" w14:textId="77777777" w:rsidR="00510AAA" w:rsidRDefault="00510AAA" w:rsidP="00510AAA"/>
                    <w:p w14:paraId="426103C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DA4F72" w14:textId="77777777" w:rsidR="00510AAA" w:rsidRDefault="00510AAA" w:rsidP="00510AAA"/>
                    <w:p w14:paraId="382688B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9573563" w14:textId="77777777" w:rsidR="00510AAA" w:rsidRDefault="00510AAA" w:rsidP="00510AAA"/>
                    <w:p w14:paraId="61A7E23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09D59BB" w14:textId="77777777" w:rsidR="00510AAA" w:rsidRDefault="00510AAA" w:rsidP="00510AAA"/>
                    <w:p w14:paraId="2F880BF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13EC817" w14:textId="77777777" w:rsidR="00510AAA" w:rsidRDefault="00510AAA" w:rsidP="00510AAA"/>
                    <w:p w14:paraId="308EC76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085711B" w14:textId="77777777" w:rsidR="00510AAA" w:rsidRDefault="00510AAA" w:rsidP="00510AAA"/>
                    <w:p w14:paraId="4A510C7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57DF77" w14:textId="77777777" w:rsidR="00510AAA" w:rsidRDefault="00510AAA" w:rsidP="00510AAA"/>
                    <w:p w14:paraId="20248E7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57ACBA4" w14:textId="77777777" w:rsidR="00510AAA" w:rsidRDefault="00510AAA" w:rsidP="00510AAA"/>
                    <w:p w14:paraId="42E32CF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03FF5A4" w14:textId="77777777" w:rsidR="00510AAA" w:rsidRDefault="00510AAA" w:rsidP="00510AAA"/>
                    <w:p w14:paraId="50BF511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697E31C" w14:textId="77777777" w:rsidR="00510AAA" w:rsidRDefault="00510AAA" w:rsidP="00510AAA"/>
                    <w:p w14:paraId="1BF082A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D07C68" w14:textId="77777777" w:rsidR="00510AAA" w:rsidRDefault="00510AAA" w:rsidP="00510AAA"/>
                    <w:p w14:paraId="7D418FC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73591A5" w14:textId="77777777" w:rsidR="00510AAA" w:rsidRDefault="00510AAA" w:rsidP="00510AAA"/>
                    <w:p w14:paraId="3D21446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049041F" w14:textId="77777777" w:rsidR="00510AAA" w:rsidRDefault="00510AAA" w:rsidP="00510AAA"/>
                    <w:p w14:paraId="4C2FECA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596C93D" w14:textId="77777777" w:rsidR="00510AAA" w:rsidRDefault="00510AAA" w:rsidP="00510AAA"/>
                    <w:p w14:paraId="64B30BB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3D459AC" w14:textId="77777777" w:rsidR="00510AAA" w:rsidRDefault="00510AAA" w:rsidP="00510AAA"/>
                    <w:p w14:paraId="4480E33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F98A220" w14:textId="77777777" w:rsidR="00510AAA" w:rsidRDefault="00510AAA" w:rsidP="00510AAA"/>
                    <w:p w14:paraId="3D90588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5A00D26" w14:textId="77777777" w:rsidR="00510AAA" w:rsidRDefault="00510AAA" w:rsidP="00510AAA"/>
                    <w:p w14:paraId="4825652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DA6C77C" w14:textId="77777777" w:rsidR="00510AAA" w:rsidRDefault="00510AAA" w:rsidP="00510AAA"/>
                    <w:p w14:paraId="623FC7F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3E772D3" w14:textId="77777777" w:rsidR="00510AAA" w:rsidRDefault="00510AAA" w:rsidP="00510AAA"/>
                    <w:p w14:paraId="212CDA8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0C91B27" w14:textId="77777777" w:rsidR="00510AAA" w:rsidRDefault="00510AAA" w:rsidP="00510AAA"/>
                    <w:p w14:paraId="4E238F6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540E291" w14:textId="77777777" w:rsidR="00510AAA" w:rsidRDefault="00510AAA" w:rsidP="00510AAA"/>
                    <w:p w14:paraId="6540BC7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F8A7791" w14:textId="77777777" w:rsidR="00510AAA" w:rsidRDefault="00510AAA" w:rsidP="00510AAA"/>
                    <w:p w14:paraId="7E19F62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50609F8" w14:textId="77777777" w:rsidR="00510AAA" w:rsidRDefault="00510AAA" w:rsidP="00510AAA"/>
                    <w:p w14:paraId="13B93F0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4B45B91" w14:textId="77777777" w:rsidR="00510AAA" w:rsidRDefault="00510AAA" w:rsidP="00510AAA"/>
                    <w:p w14:paraId="5629A9F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76A0581" w14:textId="77777777" w:rsidR="00510AAA" w:rsidRDefault="00510AAA" w:rsidP="00510AAA"/>
                    <w:p w14:paraId="5961F61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2B7E9E" w14:textId="77777777" w:rsidR="00510AAA" w:rsidRDefault="00510AAA" w:rsidP="00510AAA"/>
                    <w:p w14:paraId="05A5433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00FC02A" w14:textId="77777777" w:rsidR="00510AAA" w:rsidRDefault="00510AAA" w:rsidP="00510AAA"/>
                    <w:p w14:paraId="674BCD6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2146A9E" w14:textId="77777777" w:rsidR="00510AAA" w:rsidRDefault="00510AAA" w:rsidP="00510AAA"/>
                    <w:p w14:paraId="444B2D0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30C3D04" w14:textId="77777777" w:rsidR="00510AAA" w:rsidRDefault="00510AAA" w:rsidP="00510AAA"/>
                    <w:p w14:paraId="578D8E8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CA0D2B6" w14:textId="77777777" w:rsidR="00510AAA" w:rsidRDefault="00510AAA" w:rsidP="00510AAA"/>
                    <w:p w14:paraId="70C086E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5033BD5" w14:textId="77777777" w:rsidR="00510AAA" w:rsidRDefault="00510AAA" w:rsidP="00510AAA"/>
                    <w:p w14:paraId="081B28F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4FFED6B" w14:textId="77777777" w:rsidR="00510AAA" w:rsidRDefault="00510AAA" w:rsidP="00510AAA"/>
                    <w:p w14:paraId="3943D93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AF20247" w14:textId="77777777" w:rsidR="00510AAA" w:rsidRDefault="00510AAA" w:rsidP="00510AAA"/>
                    <w:p w14:paraId="314E47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30938F6" w14:textId="77777777" w:rsidR="00510AAA" w:rsidRDefault="00510AAA" w:rsidP="00510AAA"/>
                    <w:p w14:paraId="33DAEA6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05FD56C" w14:textId="77777777" w:rsidR="00510AAA" w:rsidRDefault="00510AAA" w:rsidP="00510AAA"/>
                    <w:p w14:paraId="278B862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A71C3A" w14:textId="77777777" w:rsidR="00510AAA" w:rsidRDefault="00510AAA" w:rsidP="00510AAA"/>
                    <w:p w14:paraId="5BF2B98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9C475CB" w14:textId="77777777" w:rsidR="00510AAA" w:rsidRDefault="00510AAA" w:rsidP="00510AAA"/>
                    <w:p w14:paraId="50E7A8F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24ACD3F" w14:textId="77777777" w:rsidR="00510AAA" w:rsidRDefault="00510AAA" w:rsidP="00510AAA"/>
                    <w:p w14:paraId="6AB0D3D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CBB8C71" w14:textId="77777777" w:rsidR="00510AAA" w:rsidRDefault="00510AAA" w:rsidP="00510AAA"/>
                    <w:p w14:paraId="62077A6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3EFB9D4" w14:textId="77777777" w:rsidR="00510AAA" w:rsidRDefault="00510AAA" w:rsidP="00510AAA"/>
                    <w:p w14:paraId="2EB8CFE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30BF117" w14:textId="77777777" w:rsidR="00510AAA" w:rsidRDefault="00510AAA" w:rsidP="00510AAA"/>
                    <w:p w14:paraId="7C2CA69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800DC22" w14:textId="77777777" w:rsidR="00510AAA" w:rsidRDefault="00510AAA" w:rsidP="00510AAA"/>
                    <w:p w14:paraId="3409E1F0"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7A2D8901" w14:textId="77777777" w:rsidR="00510AAA" w:rsidRDefault="00510AAA" w:rsidP="00510AAA"/>
                    <w:p w14:paraId="3FEDDCE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233F84C6" w14:textId="77777777" w:rsidR="00510AAA" w:rsidRDefault="00510AAA" w:rsidP="00510AAA"/>
                    <w:p w14:paraId="56D55C0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2381F94" w14:textId="77777777" w:rsidR="00510AAA" w:rsidRDefault="00510AAA" w:rsidP="00510AAA"/>
                    <w:p w14:paraId="4E2062F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B8123F3" w14:textId="77777777" w:rsidR="00510AAA" w:rsidRDefault="00510AAA" w:rsidP="00510AAA"/>
                    <w:p w14:paraId="344CFE0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8BA9A88" w14:textId="77777777" w:rsidR="00510AAA" w:rsidRDefault="00510AAA" w:rsidP="00510AAA"/>
                    <w:p w14:paraId="79C6FF2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6237CB18" w14:textId="77777777" w:rsidR="00510AAA" w:rsidRDefault="00510AAA" w:rsidP="00510AAA"/>
                    <w:p w14:paraId="117733A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5058900" w14:textId="77777777" w:rsidR="00510AAA" w:rsidRDefault="00510AAA" w:rsidP="00510AAA"/>
                    <w:p w14:paraId="60659E1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56EB112" w14:textId="77777777" w:rsidR="00510AAA" w:rsidRDefault="00510AAA" w:rsidP="00510AAA"/>
                    <w:p w14:paraId="728BDBC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A7B2BC5" w14:textId="77777777" w:rsidR="00510AAA" w:rsidRDefault="00510AAA" w:rsidP="00510AAA"/>
                    <w:p w14:paraId="624B13A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53F08CC" w14:textId="77777777" w:rsidR="00510AAA" w:rsidRDefault="00510AAA" w:rsidP="00510AAA"/>
                    <w:p w14:paraId="0E416D5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F0CD741" w14:textId="77777777" w:rsidR="00510AAA" w:rsidRDefault="00510AAA" w:rsidP="00510AAA"/>
                    <w:p w14:paraId="2AAAD65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6EDC003" w14:textId="77777777" w:rsidR="00510AAA" w:rsidRDefault="00510AAA" w:rsidP="00510AAA"/>
                    <w:p w14:paraId="19EC2F5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4E03CED" w14:textId="77777777" w:rsidR="00510AAA" w:rsidRDefault="00510AAA" w:rsidP="00510AAA"/>
                    <w:p w14:paraId="798E054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86E0D19" w14:textId="77777777" w:rsidR="00510AAA" w:rsidRDefault="00510AAA" w:rsidP="00510AAA"/>
                    <w:p w14:paraId="10F965D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AC53A01" w14:textId="77777777" w:rsidR="00510AAA" w:rsidRDefault="00510AAA" w:rsidP="00510AAA"/>
                    <w:p w14:paraId="0B4F221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5DB8B24" w14:textId="77777777" w:rsidR="00510AAA" w:rsidRDefault="00510AAA" w:rsidP="00510AAA"/>
                    <w:p w14:paraId="0275EC8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0FFA1AE" w14:textId="77777777" w:rsidR="00510AAA" w:rsidRDefault="00510AAA" w:rsidP="00510AAA"/>
                    <w:p w14:paraId="69EA514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D3BE832" w14:textId="77777777" w:rsidR="00510AAA" w:rsidRDefault="00510AAA" w:rsidP="00510AAA"/>
                    <w:p w14:paraId="5E47BF1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17B025E" w14:textId="77777777" w:rsidR="00510AAA" w:rsidRDefault="00510AAA" w:rsidP="00510AAA"/>
                    <w:p w14:paraId="6716934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81D27C4" w14:textId="77777777" w:rsidR="00510AAA" w:rsidRDefault="00510AAA" w:rsidP="00510AAA"/>
                    <w:p w14:paraId="418B841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0581452" w14:textId="77777777" w:rsidR="00510AAA" w:rsidRDefault="00510AAA" w:rsidP="00510AAA"/>
                    <w:p w14:paraId="6E1041B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0B5DE9A" w14:textId="77777777" w:rsidR="00510AAA" w:rsidRDefault="00510AAA" w:rsidP="00510AAA"/>
                    <w:p w14:paraId="5C297A9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E518325" w14:textId="77777777" w:rsidR="00510AAA" w:rsidRDefault="00510AAA" w:rsidP="00510AAA"/>
                    <w:p w14:paraId="58210AE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6ABAE9D" w14:textId="77777777" w:rsidR="00510AAA" w:rsidRDefault="00510AAA" w:rsidP="00510AAA"/>
                    <w:p w14:paraId="0356721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663808C" w14:textId="77777777" w:rsidR="00510AAA" w:rsidRDefault="00510AAA" w:rsidP="00510AAA"/>
                    <w:p w14:paraId="52474A6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3FF5A6B" w14:textId="77777777" w:rsidR="00510AAA" w:rsidRDefault="00510AAA" w:rsidP="00510AAA"/>
                    <w:p w14:paraId="463C8965"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B6FCF52" w14:textId="77777777" w:rsidR="00510AAA" w:rsidRDefault="00510AAA" w:rsidP="00510AAA"/>
                    <w:p w14:paraId="2B71384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189048A" w14:textId="77777777" w:rsidR="00510AAA" w:rsidRDefault="00510AAA" w:rsidP="00510AAA"/>
                    <w:p w14:paraId="707FE89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609D29F" w14:textId="77777777" w:rsidR="00510AAA" w:rsidRDefault="00510AAA" w:rsidP="00510AAA"/>
                    <w:p w14:paraId="71E216C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9906AE5" w14:textId="77777777" w:rsidR="00510AAA" w:rsidRDefault="00510AAA" w:rsidP="00510AAA"/>
                    <w:p w14:paraId="0461994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F40FFB9" w14:textId="77777777" w:rsidR="00510AAA" w:rsidRDefault="00510AAA" w:rsidP="00510AAA"/>
                    <w:p w14:paraId="6B9F1D0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229273A" w14:textId="77777777" w:rsidR="00510AAA" w:rsidRDefault="00510AAA" w:rsidP="00510AAA"/>
                    <w:p w14:paraId="0FD2B0D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0D6061D" w14:textId="77777777" w:rsidR="00510AAA" w:rsidRDefault="00510AAA" w:rsidP="00510AAA"/>
                    <w:p w14:paraId="4DB5454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E2E835D" w14:textId="77777777" w:rsidR="00510AAA" w:rsidRDefault="00510AAA" w:rsidP="00510AAA"/>
                    <w:p w14:paraId="19725BD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339B413" w14:textId="77777777" w:rsidR="00510AAA" w:rsidRDefault="00510AAA" w:rsidP="00510AAA"/>
                    <w:p w14:paraId="67BE11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1B211C1" w14:textId="77777777" w:rsidR="00510AAA" w:rsidRDefault="00510AAA" w:rsidP="00510AAA"/>
                    <w:p w14:paraId="275FB9B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E642F1F" w14:textId="77777777" w:rsidR="00510AAA" w:rsidRDefault="00510AAA" w:rsidP="00510AAA"/>
                    <w:p w14:paraId="047084F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BAAB7BF" w14:textId="77777777" w:rsidR="00510AAA" w:rsidRDefault="00510AAA" w:rsidP="00510AAA"/>
                    <w:p w14:paraId="0F58126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0C792C6" w14:textId="77777777" w:rsidR="00510AAA" w:rsidRDefault="00510AAA" w:rsidP="00510AAA"/>
                    <w:p w14:paraId="4356921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B2F663A" w14:textId="77777777" w:rsidR="00510AAA" w:rsidRDefault="00510AAA" w:rsidP="00510AAA"/>
                    <w:p w14:paraId="1471B22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8CCA8BB" w14:textId="77777777" w:rsidR="00510AAA" w:rsidRDefault="00510AAA" w:rsidP="00510AAA"/>
                    <w:p w14:paraId="0E7205F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75BD47C" w14:textId="77777777" w:rsidR="00510AAA" w:rsidRDefault="00510AAA" w:rsidP="00510AAA"/>
                    <w:p w14:paraId="28F3674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CCDB42F" w14:textId="77777777" w:rsidR="00510AAA" w:rsidRDefault="00510AAA" w:rsidP="00510AAA"/>
                    <w:p w14:paraId="1A863B0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A94429B" w14:textId="77777777" w:rsidR="00510AAA" w:rsidRDefault="00510AAA" w:rsidP="00510AAA"/>
                    <w:p w14:paraId="14CC08D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27B82A8" w14:textId="77777777" w:rsidR="00510AAA" w:rsidRDefault="00510AAA" w:rsidP="00510AAA"/>
                    <w:p w14:paraId="0750587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05EF419" w14:textId="77777777" w:rsidR="00510AAA" w:rsidRDefault="00510AAA" w:rsidP="00510AAA"/>
                    <w:p w14:paraId="45C72A4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4AD3B9D" w14:textId="77777777" w:rsidR="00510AAA" w:rsidRDefault="00510AAA" w:rsidP="00510AAA"/>
                    <w:p w14:paraId="04D49F6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BF3C9B8" w14:textId="77777777" w:rsidR="00510AAA" w:rsidRDefault="00510AAA" w:rsidP="00510AAA"/>
                    <w:p w14:paraId="028E847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07D97F0" w14:textId="77777777" w:rsidR="00510AAA" w:rsidRDefault="00510AAA" w:rsidP="00510AAA"/>
                    <w:p w14:paraId="5D3A949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B62B9B3" w14:textId="77777777" w:rsidR="00510AAA" w:rsidRDefault="00510AAA" w:rsidP="00510AAA"/>
                    <w:p w14:paraId="057AC9E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29FFCB4" w14:textId="77777777" w:rsidR="00510AAA" w:rsidRDefault="00510AAA" w:rsidP="00510AAA"/>
                    <w:p w14:paraId="5EAE6D2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9ED40D" w14:textId="77777777" w:rsidR="00510AAA" w:rsidRDefault="00510AAA" w:rsidP="00510AAA"/>
                    <w:p w14:paraId="3C39D0D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10E7578" w14:textId="77777777" w:rsidR="00510AAA" w:rsidRDefault="00510AAA" w:rsidP="00510AAA"/>
                    <w:p w14:paraId="72BD45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2200F39" w14:textId="77777777" w:rsidR="00510AAA" w:rsidRDefault="00510AAA" w:rsidP="00510AAA"/>
                    <w:p w14:paraId="02F4E1B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784D5F2" w14:textId="77777777" w:rsidR="00510AAA" w:rsidRDefault="00510AAA" w:rsidP="00510AAA"/>
                    <w:p w14:paraId="0E1066E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64983E8" w14:textId="77777777" w:rsidR="00510AAA" w:rsidRDefault="00510AAA" w:rsidP="00510AAA"/>
                    <w:p w14:paraId="6D56228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C766813" w14:textId="77777777" w:rsidR="00510AAA" w:rsidRDefault="00510AAA" w:rsidP="00510AAA"/>
                    <w:p w14:paraId="05835B6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B5712C2" w14:textId="77777777" w:rsidR="00510AAA" w:rsidRDefault="00510AAA" w:rsidP="00510AAA"/>
                    <w:p w14:paraId="76774BC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9A21C8E" w14:textId="77777777" w:rsidR="00510AAA" w:rsidRDefault="00510AAA" w:rsidP="00510AAA"/>
                    <w:p w14:paraId="3B2E4DB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A689FC0" w14:textId="77777777" w:rsidR="00510AAA" w:rsidRDefault="00510AAA" w:rsidP="00510AAA"/>
                    <w:p w14:paraId="1AC5780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49A279E" w14:textId="77777777" w:rsidR="00510AAA" w:rsidRDefault="00510AAA" w:rsidP="00510AAA"/>
                    <w:p w14:paraId="48EE9D0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50B246F" w14:textId="77777777" w:rsidR="00510AAA" w:rsidRDefault="00510AAA" w:rsidP="00510AAA"/>
                    <w:p w14:paraId="178178B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D00B568" w14:textId="77777777" w:rsidR="00510AAA" w:rsidRDefault="00510AAA" w:rsidP="00510AAA"/>
                    <w:p w14:paraId="7F3C48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A5CCF4" w14:textId="77777777" w:rsidR="00510AAA" w:rsidRDefault="00510AAA" w:rsidP="00510AAA"/>
                    <w:p w14:paraId="61B4949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7B4560A" w14:textId="77777777" w:rsidR="00510AAA" w:rsidRDefault="00510AAA" w:rsidP="00510AAA"/>
                    <w:p w14:paraId="0C55B5E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F2FDA1F" w14:textId="77777777" w:rsidR="00510AAA" w:rsidRDefault="00510AAA" w:rsidP="00510AAA"/>
                    <w:p w14:paraId="79CFBF7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1F1EB4A" w14:textId="77777777" w:rsidR="00510AAA" w:rsidRDefault="00510AAA" w:rsidP="00510AAA"/>
                    <w:p w14:paraId="28DC377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347E7C8" w14:textId="77777777" w:rsidR="00510AAA" w:rsidRDefault="00510AAA" w:rsidP="00510AAA"/>
                    <w:p w14:paraId="1893B58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5A8D084" w14:textId="77777777" w:rsidR="00510AAA" w:rsidRDefault="00510AAA" w:rsidP="00510AAA"/>
                    <w:p w14:paraId="6854402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32EF1AB" w14:textId="77777777" w:rsidR="00510AAA" w:rsidRDefault="00510AAA" w:rsidP="00510AAA"/>
                    <w:p w14:paraId="3AF9CF2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C8C5D64" w14:textId="77777777" w:rsidR="00510AAA" w:rsidRDefault="00510AAA" w:rsidP="00510AAA"/>
                    <w:p w14:paraId="4FE7907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019E9FA5" w14:textId="77777777" w:rsidR="00510AAA" w:rsidRDefault="00510AAA" w:rsidP="00510AAA"/>
                    <w:p w14:paraId="3D5F3211"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081087B4" w14:textId="77777777" w:rsidR="00510AAA" w:rsidRDefault="00510AAA" w:rsidP="00510AAA"/>
                    <w:p w14:paraId="7D32B4F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1D54765E" w14:textId="77777777" w:rsidR="00510AAA" w:rsidRDefault="00510AAA" w:rsidP="00510AAA"/>
                    <w:p w14:paraId="4C4DAE8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B2CEAE6" w14:textId="77777777" w:rsidR="00510AAA" w:rsidRDefault="00510AAA" w:rsidP="00510AAA"/>
                    <w:p w14:paraId="653C577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6F35461" w14:textId="77777777" w:rsidR="00510AAA" w:rsidRDefault="00510AAA" w:rsidP="00510AAA"/>
                    <w:p w14:paraId="4FF8EE4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BD9AF86" w14:textId="77777777" w:rsidR="00510AAA" w:rsidRDefault="00510AAA" w:rsidP="00510AAA"/>
                    <w:p w14:paraId="092F751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CAB7274" w14:textId="77777777" w:rsidR="00510AAA" w:rsidRDefault="00510AAA" w:rsidP="00510AAA"/>
                    <w:p w14:paraId="5852C57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A6DA99C" w14:textId="77777777" w:rsidR="00510AAA" w:rsidRDefault="00510AAA" w:rsidP="00510AAA"/>
                    <w:p w14:paraId="5C10C7E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AD190B5" w14:textId="77777777" w:rsidR="00510AAA" w:rsidRDefault="00510AAA" w:rsidP="00510AAA"/>
                    <w:p w14:paraId="24A9348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A51623C" w14:textId="77777777" w:rsidR="00510AAA" w:rsidRDefault="00510AAA" w:rsidP="00510AAA"/>
                    <w:p w14:paraId="6F3251F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87E6297" w14:textId="77777777" w:rsidR="00510AAA" w:rsidRDefault="00510AAA" w:rsidP="00510AAA"/>
                    <w:p w14:paraId="2399252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53425F6" w14:textId="77777777" w:rsidR="00510AAA" w:rsidRDefault="00510AAA" w:rsidP="00510AAA"/>
                    <w:p w14:paraId="7CA1167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AE70993" w14:textId="77777777" w:rsidR="00510AAA" w:rsidRDefault="00510AAA" w:rsidP="00510AAA"/>
                    <w:p w14:paraId="1C67377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EC80C73" w14:textId="77777777" w:rsidR="00510AAA" w:rsidRDefault="00510AAA" w:rsidP="00510AAA"/>
                    <w:p w14:paraId="1B927C6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DBB7972" w14:textId="77777777" w:rsidR="00510AAA" w:rsidRDefault="00510AAA" w:rsidP="00510AAA"/>
                    <w:p w14:paraId="7C2EF82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0F400E3" w14:textId="77777777" w:rsidR="00510AAA" w:rsidRDefault="00510AAA" w:rsidP="00510AAA"/>
                    <w:p w14:paraId="1BD2C7D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048CECF" w14:textId="77777777" w:rsidR="00510AAA" w:rsidRDefault="00510AAA" w:rsidP="00510AAA"/>
                    <w:p w14:paraId="043296E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3D4864C" w14:textId="77777777" w:rsidR="00510AAA" w:rsidRDefault="00510AAA" w:rsidP="00510AAA"/>
                    <w:p w14:paraId="2B30DA0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C2A007A" w14:textId="77777777" w:rsidR="00510AAA" w:rsidRDefault="00510AAA" w:rsidP="00510AAA"/>
                    <w:p w14:paraId="4260F8B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D314827" w14:textId="77777777" w:rsidR="00510AAA" w:rsidRDefault="00510AAA" w:rsidP="00510AAA"/>
                    <w:p w14:paraId="06A9B1A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70FF61B" w14:textId="77777777" w:rsidR="00510AAA" w:rsidRDefault="00510AAA" w:rsidP="00510AAA"/>
                    <w:p w14:paraId="7A613F6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FC93058" w14:textId="77777777" w:rsidR="00510AAA" w:rsidRDefault="00510AAA" w:rsidP="00510AAA"/>
                    <w:p w14:paraId="6450A48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4C4423C" w14:textId="77777777" w:rsidR="00510AAA" w:rsidRDefault="00510AAA" w:rsidP="00510AAA"/>
                    <w:p w14:paraId="782DA8F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AB7521D" w14:textId="77777777" w:rsidR="00510AAA" w:rsidRDefault="00510AAA" w:rsidP="00510AAA"/>
                    <w:p w14:paraId="35D5E24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69576D8D" w14:textId="77777777" w:rsidR="00510AAA" w:rsidRDefault="00510AAA" w:rsidP="00510AAA"/>
                    <w:p w14:paraId="5A12A24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7E922EA" w14:textId="77777777" w:rsidR="00510AAA" w:rsidRDefault="00510AAA" w:rsidP="00510AAA"/>
                    <w:p w14:paraId="65ED34A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80A2670" w14:textId="77777777" w:rsidR="00510AAA" w:rsidRDefault="00510AAA" w:rsidP="00510AAA"/>
                    <w:p w14:paraId="187177DF"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410700A" w14:textId="77777777" w:rsidR="00510AAA" w:rsidRDefault="00510AAA" w:rsidP="00510AAA"/>
                    <w:p w14:paraId="15A71B2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C99A1C" w14:textId="77777777" w:rsidR="00510AAA" w:rsidRDefault="00510AAA" w:rsidP="00510AAA"/>
                    <w:p w14:paraId="3F29F01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EBE2D1" w14:textId="77777777" w:rsidR="00510AAA" w:rsidRDefault="00510AAA" w:rsidP="00510AAA"/>
                    <w:p w14:paraId="6269449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B7843F1" w14:textId="77777777" w:rsidR="00510AAA" w:rsidRDefault="00510AAA" w:rsidP="00510AAA"/>
                    <w:p w14:paraId="4FD3698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C83B541" w14:textId="77777777" w:rsidR="00510AAA" w:rsidRDefault="00510AAA" w:rsidP="00510AAA"/>
                    <w:p w14:paraId="63CD89A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F27B6D8" w14:textId="77777777" w:rsidR="00510AAA" w:rsidRDefault="00510AAA" w:rsidP="00510AAA"/>
                    <w:p w14:paraId="119E661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4C06B16" w14:textId="77777777" w:rsidR="00510AAA" w:rsidRDefault="00510AAA" w:rsidP="00510AAA"/>
                    <w:p w14:paraId="64D8EAD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0B5BDED" w14:textId="77777777" w:rsidR="00510AAA" w:rsidRDefault="00510AAA" w:rsidP="00510AAA"/>
                    <w:p w14:paraId="0744110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94F058D" w14:textId="77777777" w:rsidR="00510AAA" w:rsidRDefault="00510AAA" w:rsidP="00510AAA"/>
                    <w:p w14:paraId="4794C64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187FD72" w14:textId="77777777" w:rsidR="00510AAA" w:rsidRDefault="00510AAA" w:rsidP="00510AAA"/>
                    <w:p w14:paraId="4912BBD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EBD984C" w14:textId="77777777" w:rsidR="00510AAA" w:rsidRDefault="00510AAA" w:rsidP="00510AAA"/>
                    <w:p w14:paraId="7A88905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416802B" w14:textId="77777777" w:rsidR="00510AAA" w:rsidRDefault="00510AAA" w:rsidP="00510AAA"/>
                    <w:p w14:paraId="4E3FE9B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4F68B4C" w14:textId="77777777" w:rsidR="00510AAA" w:rsidRDefault="00510AAA" w:rsidP="00510AAA"/>
                    <w:p w14:paraId="014A865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310F6D3" w14:textId="77777777" w:rsidR="00510AAA" w:rsidRDefault="00510AAA" w:rsidP="00510AAA"/>
                    <w:p w14:paraId="5CD9C51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96B9AF4" w14:textId="77777777" w:rsidR="00510AAA" w:rsidRDefault="00510AAA" w:rsidP="00510AAA"/>
                    <w:p w14:paraId="2024414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9E93B4D" w14:textId="77777777" w:rsidR="00510AAA" w:rsidRDefault="00510AAA" w:rsidP="00510AAA"/>
                    <w:p w14:paraId="7394D22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F4E6866" w14:textId="77777777" w:rsidR="00510AAA" w:rsidRDefault="00510AAA" w:rsidP="00510AAA"/>
                    <w:p w14:paraId="6E07E93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08BE7B5" w14:textId="77777777" w:rsidR="00510AAA" w:rsidRDefault="00510AAA" w:rsidP="00510AAA"/>
                    <w:p w14:paraId="5244F21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A07D59D" w14:textId="77777777" w:rsidR="00510AAA" w:rsidRDefault="00510AAA" w:rsidP="00510AAA"/>
                    <w:p w14:paraId="599AB48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F0CD712" w14:textId="77777777" w:rsidR="00510AAA" w:rsidRDefault="00510AAA" w:rsidP="00510AAA"/>
                    <w:p w14:paraId="4AA385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E3A40E1" w14:textId="77777777" w:rsidR="00510AAA" w:rsidRDefault="00510AAA" w:rsidP="00510AAA"/>
                    <w:p w14:paraId="1BD7F6E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7276C1C" w14:textId="77777777" w:rsidR="00510AAA" w:rsidRDefault="00510AAA" w:rsidP="00510AAA"/>
                    <w:p w14:paraId="4E6B3B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2D6625D" w14:textId="77777777" w:rsidR="00510AAA" w:rsidRDefault="00510AAA" w:rsidP="00510AAA"/>
                    <w:p w14:paraId="75883A7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638A9CE" w14:textId="77777777" w:rsidR="00510AAA" w:rsidRDefault="00510AAA" w:rsidP="00510AAA"/>
                    <w:p w14:paraId="46D6E68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D56A6B4" w14:textId="77777777" w:rsidR="00510AAA" w:rsidRDefault="00510AAA" w:rsidP="00510AAA"/>
                    <w:p w14:paraId="4046232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DC062BE" w14:textId="77777777" w:rsidR="00510AAA" w:rsidRDefault="00510AAA" w:rsidP="00510AAA"/>
                    <w:p w14:paraId="3898F45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EE31F06" w14:textId="77777777" w:rsidR="00510AAA" w:rsidRDefault="00510AAA" w:rsidP="00510AAA"/>
                    <w:p w14:paraId="4A2A0C7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A2CD831" w14:textId="77777777" w:rsidR="00510AAA" w:rsidRDefault="00510AAA" w:rsidP="00510AAA"/>
                    <w:p w14:paraId="356EBB0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09AC3E" w14:textId="77777777" w:rsidR="00510AAA" w:rsidRDefault="00510AAA" w:rsidP="00510AAA"/>
                    <w:p w14:paraId="3221C94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5335AEB" w14:textId="77777777" w:rsidR="00510AAA" w:rsidRDefault="00510AAA" w:rsidP="00510AAA"/>
                    <w:p w14:paraId="2E33D71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5CE7E05" w14:textId="77777777" w:rsidR="00510AAA" w:rsidRDefault="00510AAA" w:rsidP="00510AAA"/>
                    <w:p w14:paraId="2DC54D4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5334164" w14:textId="77777777" w:rsidR="00510AAA" w:rsidRDefault="00510AAA" w:rsidP="00510AAA"/>
                    <w:p w14:paraId="1A60589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D329833" w14:textId="77777777" w:rsidR="00510AAA" w:rsidRDefault="00510AAA" w:rsidP="00510AAA"/>
                    <w:p w14:paraId="1905E17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1A6DB9C" w14:textId="77777777" w:rsidR="00510AAA" w:rsidRDefault="00510AAA" w:rsidP="00510AAA"/>
                    <w:p w14:paraId="4943B98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3233CF" w14:textId="77777777" w:rsidR="00510AAA" w:rsidRDefault="00510AAA" w:rsidP="00510AAA"/>
                    <w:p w14:paraId="0EFA610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668C7F8" w14:textId="77777777" w:rsidR="00510AAA" w:rsidRDefault="00510AAA" w:rsidP="00510AAA"/>
                    <w:p w14:paraId="6CCC560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60E0C35" w14:textId="77777777" w:rsidR="00510AAA" w:rsidRDefault="00510AAA" w:rsidP="00510AAA"/>
                    <w:p w14:paraId="13F7453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027217B" w14:textId="77777777" w:rsidR="00510AAA" w:rsidRDefault="00510AAA" w:rsidP="00510AAA"/>
                    <w:p w14:paraId="483C1EA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5701A79" w14:textId="77777777" w:rsidR="00510AAA" w:rsidRDefault="00510AAA" w:rsidP="00510AAA"/>
                    <w:p w14:paraId="78B463D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66ADFB" w14:textId="77777777" w:rsidR="00510AAA" w:rsidRDefault="00510AAA" w:rsidP="00510AAA"/>
                    <w:p w14:paraId="6D2D5AA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FFBF57C" w14:textId="77777777" w:rsidR="00510AAA" w:rsidRDefault="00510AAA" w:rsidP="00510AAA"/>
                    <w:p w14:paraId="00058C1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FDAF895" w14:textId="77777777" w:rsidR="00510AAA" w:rsidRDefault="00510AAA" w:rsidP="00510AAA"/>
                    <w:p w14:paraId="3E7F63D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827071A" w14:textId="77777777" w:rsidR="00510AAA" w:rsidRDefault="00510AAA" w:rsidP="00510AAA"/>
                    <w:p w14:paraId="4C4846E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BD54A04" w14:textId="77777777" w:rsidR="00510AAA" w:rsidRDefault="00510AAA" w:rsidP="00510AAA"/>
                    <w:p w14:paraId="1085281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F609DE6" w14:textId="77777777" w:rsidR="00510AAA" w:rsidRDefault="00510AAA" w:rsidP="00510AAA"/>
                    <w:p w14:paraId="189677B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F7A93CC" w14:textId="77777777" w:rsidR="00510AAA" w:rsidRDefault="00510AAA" w:rsidP="00510AAA"/>
                    <w:p w14:paraId="7C84D26C"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0E8966DC" w14:textId="77777777" w:rsidR="00510AAA" w:rsidRDefault="00510AAA" w:rsidP="00510AAA"/>
                    <w:p w14:paraId="483BAF8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34C8E0CC" w14:textId="77777777" w:rsidR="00510AAA" w:rsidRDefault="00510AAA" w:rsidP="00510AAA"/>
                    <w:p w14:paraId="1964D26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BE82FD4" w14:textId="77777777" w:rsidR="00510AAA" w:rsidRDefault="00510AAA" w:rsidP="00510AAA"/>
                    <w:p w14:paraId="257FA84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D6700C9" w14:textId="77777777" w:rsidR="00510AAA" w:rsidRDefault="00510AAA" w:rsidP="00510AAA"/>
                    <w:p w14:paraId="6395EED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9F7B2ED" w14:textId="77777777" w:rsidR="00510AAA" w:rsidRDefault="00510AAA" w:rsidP="00510AAA"/>
                    <w:p w14:paraId="7E97F04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5E8FCBA" w14:textId="77777777" w:rsidR="00510AAA" w:rsidRDefault="00510AAA" w:rsidP="00510AAA"/>
                    <w:p w14:paraId="7634430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DFBA2F4" w14:textId="77777777" w:rsidR="00510AAA" w:rsidRDefault="00510AAA" w:rsidP="00510AAA"/>
                    <w:p w14:paraId="49A754F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37357E8" w14:textId="77777777" w:rsidR="00510AAA" w:rsidRDefault="00510AAA" w:rsidP="00510AAA"/>
                    <w:p w14:paraId="6B00206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EE7969C" w14:textId="77777777" w:rsidR="00510AAA" w:rsidRDefault="00510AAA" w:rsidP="00510AAA"/>
                    <w:p w14:paraId="1589C94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1FC2E5E" w14:textId="77777777" w:rsidR="00510AAA" w:rsidRDefault="00510AAA" w:rsidP="00510AAA"/>
                    <w:p w14:paraId="228BAA1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309C578" w14:textId="77777777" w:rsidR="00510AAA" w:rsidRDefault="00510AAA" w:rsidP="00510AAA"/>
                    <w:p w14:paraId="08E9698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D815CB1" w14:textId="77777777" w:rsidR="00510AAA" w:rsidRDefault="00510AAA" w:rsidP="00510AAA"/>
                    <w:p w14:paraId="66CDE28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378CC3C" w14:textId="77777777" w:rsidR="00510AAA" w:rsidRDefault="00510AAA" w:rsidP="00510AAA"/>
                    <w:p w14:paraId="4C3FD63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808D8B6" w14:textId="77777777" w:rsidR="00510AAA" w:rsidRDefault="00510AAA" w:rsidP="00510AAA"/>
                    <w:p w14:paraId="166E9FD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CF63619" w14:textId="77777777" w:rsidR="00510AAA" w:rsidRDefault="00510AAA" w:rsidP="00510AAA"/>
                    <w:p w14:paraId="7C862BC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24980AD" w14:textId="77777777" w:rsidR="00510AAA" w:rsidRDefault="00510AAA" w:rsidP="00510AAA"/>
                    <w:p w14:paraId="18DA468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8D0DFDF" w14:textId="77777777" w:rsidR="00510AAA" w:rsidRDefault="00510AAA" w:rsidP="00510AAA"/>
                    <w:p w14:paraId="5029294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6217CA2" w14:textId="77777777" w:rsidR="00510AAA" w:rsidRDefault="00510AAA" w:rsidP="00510AAA"/>
                    <w:p w14:paraId="5DB725A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62C2021" w14:textId="77777777" w:rsidR="00510AAA" w:rsidRDefault="00510AAA" w:rsidP="00510AAA"/>
                    <w:p w14:paraId="75D96F1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188F000" w14:textId="77777777" w:rsidR="00510AAA" w:rsidRDefault="00510AAA" w:rsidP="00510AAA"/>
                    <w:p w14:paraId="6D6BEDA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0897F67" w14:textId="77777777" w:rsidR="00510AAA" w:rsidRDefault="00510AAA" w:rsidP="00510AAA"/>
                    <w:p w14:paraId="15E97AF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91E584D" w14:textId="77777777" w:rsidR="00510AAA" w:rsidRDefault="00510AAA" w:rsidP="00510AAA"/>
                    <w:p w14:paraId="5C2E594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92350A1" w14:textId="77777777" w:rsidR="00510AAA" w:rsidRDefault="00510AAA" w:rsidP="00510AAA"/>
                    <w:p w14:paraId="5AD922E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71CDFD8" w14:textId="77777777" w:rsidR="00510AAA" w:rsidRDefault="00510AAA" w:rsidP="00510AAA"/>
                    <w:p w14:paraId="09C438D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7C53BA3" w14:textId="77777777" w:rsidR="00510AAA" w:rsidRDefault="00510AAA" w:rsidP="00510AAA"/>
                    <w:p w14:paraId="748DCA8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E9EC573" w14:textId="77777777" w:rsidR="00510AAA" w:rsidRDefault="00510AAA" w:rsidP="00510AAA"/>
                    <w:p w14:paraId="2C09C018"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D1B212E" w14:textId="77777777" w:rsidR="00510AAA" w:rsidRDefault="00510AAA" w:rsidP="00510AAA"/>
                    <w:p w14:paraId="64D4879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863DB84" w14:textId="77777777" w:rsidR="00510AAA" w:rsidRDefault="00510AAA" w:rsidP="00510AAA"/>
                    <w:p w14:paraId="39E9415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47CF0D6" w14:textId="77777777" w:rsidR="00510AAA" w:rsidRDefault="00510AAA" w:rsidP="00510AAA"/>
                    <w:p w14:paraId="0830251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A0C0461" w14:textId="77777777" w:rsidR="00510AAA" w:rsidRDefault="00510AAA" w:rsidP="00510AAA"/>
                    <w:p w14:paraId="7A10BDF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F54F742" w14:textId="77777777" w:rsidR="00510AAA" w:rsidRDefault="00510AAA" w:rsidP="00510AAA"/>
                    <w:p w14:paraId="299E9E4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52AFB02" w14:textId="77777777" w:rsidR="00510AAA" w:rsidRDefault="00510AAA" w:rsidP="00510AAA"/>
                    <w:p w14:paraId="1CEC672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43EEEF5" w14:textId="77777777" w:rsidR="00510AAA" w:rsidRDefault="00510AAA" w:rsidP="00510AAA"/>
                    <w:p w14:paraId="6D61FD0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334CF15" w14:textId="77777777" w:rsidR="00510AAA" w:rsidRDefault="00510AAA" w:rsidP="00510AAA"/>
                    <w:p w14:paraId="7BF934D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6DF321" w14:textId="77777777" w:rsidR="00510AAA" w:rsidRDefault="00510AAA" w:rsidP="00510AAA"/>
                    <w:p w14:paraId="6F1501B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3F0BE2D" w14:textId="77777777" w:rsidR="00510AAA" w:rsidRDefault="00510AAA" w:rsidP="00510AAA"/>
                    <w:p w14:paraId="15BC8A6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D168B3F" w14:textId="77777777" w:rsidR="00510AAA" w:rsidRDefault="00510AAA" w:rsidP="00510AAA"/>
                    <w:p w14:paraId="64E8FD6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94F1D15" w14:textId="77777777" w:rsidR="00510AAA" w:rsidRDefault="00510AAA" w:rsidP="00510AAA"/>
                    <w:p w14:paraId="4B1B8A5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A971207" w14:textId="77777777" w:rsidR="00510AAA" w:rsidRDefault="00510AAA" w:rsidP="00510AAA"/>
                    <w:p w14:paraId="109BA25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DB07B2A" w14:textId="77777777" w:rsidR="00510AAA" w:rsidRDefault="00510AAA" w:rsidP="00510AAA"/>
                    <w:p w14:paraId="3671C8A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2AC88A" w14:textId="77777777" w:rsidR="00510AAA" w:rsidRDefault="00510AAA" w:rsidP="00510AAA"/>
                    <w:p w14:paraId="725C403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818F910" w14:textId="77777777" w:rsidR="00510AAA" w:rsidRDefault="00510AAA" w:rsidP="00510AAA"/>
                    <w:p w14:paraId="5117CEB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9628F56" w14:textId="77777777" w:rsidR="00510AAA" w:rsidRDefault="00510AAA" w:rsidP="00510AAA"/>
                    <w:p w14:paraId="7521A0F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628416D" w14:textId="77777777" w:rsidR="00510AAA" w:rsidRDefault="00510AAA" w:rsidP="00510AAA"/>
                    <w:p w14:paraId="7162C07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47DCB0C" w14:textId="77777777" w:rsidR="00510AAA" w:rsidRDefault="00510AAA" w:rsidP="00510AAA"/>
                    <w:p w14:paraId="18E3927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D765929" w14:textId="77777777" w:rsidR="00510AAA" w:rsidRDefault="00510AAA" w:rsidP="00510AAA"/>
                    <w:p w14:paraId="70475EB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D0AB21B" w14:textId="77777777" w:rsidR="00510AAA" w:rsidRDefault="00510AAA" w:rsidP="00510AAA"/>
                    <w:p w14:paraId="1E5FA53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6527FCE" w14:textId="77777777" w:rsidR="00510AAA" w:rsidRDefault="00510AAA" w:rsidP="00510AAA"/>
                    <w:p w14:paraId="35FDE49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68375E21" w14:textId="77777777" w:rsidR="00510AAA" w:rsidRDefault="00510AAA" w:rsidP="00510AAA"/>
                    <w:p w14:paraId="2F22F9B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6BD1F61B" w14:textId="77777777" w:rsidR="00510AAA" w:rsidRDefault="00510AAA" w:rsidP="00510AAA"/>
                    <w:p w14:paraId="70DB5ED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2AD27A2F" w14:textId="77777777" w:rsidR="00510AAA" w:rsidRDefault="00510AAA" w:rsidP="00510AAA"/>
                    <w:p w14:paraId="67A61E5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6AE6AB19" w14:textId="77777777" w:rsidR="00510AAA" w:rsidRDefault="00510AAA" w:rsidP="00510AAA"/>
                    <w:p w14:paraId="2E3EC07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386A5BBD" w14:textId="77777777" w:rsidR="00510AAA" w:rsidRDefault="00510AAA" w:rsidP="00510AAA"/>
                    <w:p w14:paraId="634E389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4ADD5437" w14:textId="77777777" w:rsidR="00510AAA" w:rsidRDefault="00510AAA" w:rsidP="00510AAA"/>
                    <w:p w14:paraId="27F4A2A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6F102D31" w14:textId="77777777" w:rsidR="00510AAA" w:rsidRDefault="00510AAA" w:rsidP="00510AAA"/>
                    <w:p w14:paraId="5AA292C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29E6D928" w14:textId="77777777" w:rsidR="00510AAA" w:rsidRDefault="00510AAA" w:rsidP="00510AAA"/>
                    <w:p w14:paraId="182591B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745436E7" w14:textId="77777777" w:rsidR="00510AAA" w:rsidRDefault="00510AAA" w:rsidP="00510AAA"/>
                    <w:p w14:paraId="5DCB2DC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6A93BA2" w14:textId="77777777" w:rsidR="00510AAA" w:rsidRDefault="00510AAA" w:rsidP="00510AAA"/>
                    <w:p w14:paraId="3561A31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7DBAC979" w14:textId="77777777" w:rsidR="00510AAA" w:rsidRDefault="00510AAA" w:rsidP="00510AAA"/>
                    <w:p w14:paraId="01D02D8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2A6F7693" w14:textId="77777777" w:rsidR="00510AAA" w:rsidRDefault="00510AAA" w:rsidP="00510AAA"/>
                    <w:p w14:paraId="1124B9C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48F7BFA4" w14:textId="77777777" w:rsidR="00510AAA" w:rsidRDefault="00510AAA" w:rsidP="00510AAA"/>
                    <w:p w14:paraId="637FC0D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37158572" w14:textId="77777777" w:rsidR="00510AAA" w:rsidRDefault="00510AAA" w:rsidP="00510AAA"/>
                    <w:p w14:paraId="4FAD26A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 xml:space="preserve">אפשר לראות </w:t>
                      </w:r>
                      <w:proofErr w:type="spellStart"/>
                      <w:r>
                        <w:rPr>
                          <w:rFonts w:asciiTheme="minorBidi" w:hAnsiTheme="minorBidi" w:cstheme="minorBidi" w:hint="cs"/>
                          <w:b/>
                          <w:bCs/>
                          <w:rtl/>
                          <w:lang w:bidi="he-IL"/>
                        </w:rPr>
                        <w:t>סטטונים</w:t>
                      </w:r>
                      <w:proofErr w:type="spellEnd"/>
                      <w:r>
                        <w:rPr>
                          <w:rFonts w:asciiTheme="minorBidi" w:hAnsiTheme="minorBidi" w:cstheme="minorBidi" w:hint="cs"/>
                          <w:b/>
                          <w:bCs/>
                          <w:rtl/>
                          <w:lang w:bidi="he-IL"/>
                        </w:rPr>
                        <w:t>:</w:t>
                      </w:r>
                    </w:p>
                    <w:p w14:paraId="40AFBB84" w14:textId="77777777" w:rsidR="00510AAA" w:rsidRDefault="00510AAA" w:rsidP="00510AAA"/>
                    <w:p w14:paraId="30B9864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8621F86" w14:textId="77777777" w:rsidR="00510AAA" w:rsidRDefault="00510AAA" w:rsidP="00510AAA"/>
                    <w:p w14:paraId="4760329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080CB2D" w14:textId="77777777" w:rsidR="00510AAA" w:rsidRDefault="00510AAA" w:rsidP="00510AAA"/>
                    <w:p w14:paraId="77FF69C4"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1C897E0A" w14:textId="77777777" w:rsidR="00510AAA" w:rsidRDefault="00510AAA" w:rsidP="00510AAA"/>
                    <w:p w14:paraId="61B5069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78CAE190" w14:textId="77777777" w:rsidR="00510AAA" w:rsidRDefault="00510AAA" w:rsidP="00510AAA"/>
                    <w:p w14:paraId="1A3C442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5105DB9" w14:textId="77777777" w:rsidR="00510AAA" w:rsidRDefault="00510AAA" w:rsidP="00510AAA"/>
                    <w:p w14:paraId="2FE840D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C0C98F9" w14:textId="77777777" w:rsidR="00510AAA" w:rsidRDefault="00510AAA" w:rsidP="00510AAA"/>
                    <w:p w14:paraId="0A5587F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E4EAE62" w14:textId="77777777" w:rsidR="00510AAA" w:rsidRDefault="00510AAA" w:rsidP="00510AAA"/>
                    <w:p w14:paraId="7B84A54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AC5F0DC" w14:textId="77777777" w:rsidR="00510AAA" w:rsidRDefault="00510AAA" w:rsidP="00510AAA"/>
                    <w:p w14:paraId="06B5EDD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C71C9EA" w14:textId="77777777" w:rsidR="00510AAA" w:rsidRDefault="00510AAA" w:rsidP="00510AAA"/>
                    <w:p w14:paraId="045BDF1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3894679" w14:textId="77777777" w:rsidR="00510AAA" w:rsidRDefault="00510AAA" w:rsidP="00510AAA"/>
                    <w:p w14:paraId="54616BB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86F456B" w14:textId="77777777" w:rsidR="00510AAA" w:rsidRDefault="00510AAA" w:rsidP="00510AAA"/>
                    <w:p w14:paraId="1FC6FB3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F9FD1DC" w14:textId="77777777" w:rsidR="00510AAA" w:rsidRDefault="00510AAA" w:rsidP="00510AAA"/>
                    <w:p w14:paraId="2142A1D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447826F" w14:textId="77777777" w:rsidR="00510AAA" w:rsidRDefault="00510AAA" w:rsidP="00510AAA"/>
                    <w:p w14:paraId="1663A13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72B5F25" w14:textId="77777777" w:rsidR="00510AAA" w:rsidRDefault="00510AAA" w:rsidP="00510AAA"/>
                    <w:p w14:paraId="25EDC47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D96E1A6" w14:textId="77777777" w:rsidR="00510AAA" w:rsidRDefault="00510AAA" w:rsidP="00510AAA"/>
                    <w:p w14:paraId="105B5DA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C254416" w14:textId="77777777" w:rsidR="00510AAA" w:rsidRDefault="00510AAA" w:rsidP="00510AAA"/>
                    <w:p w14:paraId="5CB1C71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B2FF262" w14:textId="77777777" w:rsidR="00510AAA" w:rsidRDefault="00510AAA" w:rsidP="00510AAA"/>
                    <w:p w14:paraId="69726D7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5DD9211" w14:textId="77777777" w:rsidR="00510AAA" w:rsidRDefault="00510AAA" w:rsidP="00510AAA"/>
                    <w:p w14:paraId="0039865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9E3B496" w14:textId="77777777" w:rsidR="00510AAA" w:rsidRDefault="00510AAA" w:rsidP="00510AAA"/>
                    <w:p w14:paraId="6F93B76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0F0F67E" w14:textId="77777777" w:rsidR="00510AAA" w:rsidRDefault="00510AAA" w:rsidP="00510AAA"/>
                    <w:p w14:paraId="072CF93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362A593" w14:textId="77777777" w:rsidR="00510AAA" w:rsidRDefault="00510AAA" w:rsidP="00510AAA"/>
                    <w:p w14:paraId="5A76E16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DB10C13" w14:textId="77777777" w:rsidR="00510AAA" w:rsidRDefault="00510AAA" w:rsidP="00510AAA"/>
                    <w:p w14:paraId="2C28F37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A110FC5" w14:textId="77777777" w:rsidR="00510AAA" w:rsidRDefault="00510AAA" w:rsidP="00510AAA"/>
                    <w:p w14:paraId="3B96D5D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496EB82" w14:textId="77777777" w:rsidR="00510AAA" w:rsidRDefault="00510AAA" w:rsidP="00510AAA"/>
                    <w:p w14:paraId="4CD58F8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7EF00F6" w14:textId="77777777" w:rsidR="00510AAA" w:rsidRDefault="00510AAA" w:rsidP="00510AAA"/>
                    <w:p w14:paraId="6704A09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79124FC" w14:textId="77777777" w:rsidR="00510AAA" w:rsidRDefault="00510AAA" w:rsidP="00510AAA"/>
                    <w:p w14:paraId="56449B8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10E9A67" w14:textId="77777777" w:rsidR="00510AAA" w:rsidRDefault="00510AAA" w:rsidP="00510AAA"/>
                    <w:p w14:paraId="4846228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5A78F53" w14:textId="77777777" w:rsidR="00510AAA" w:rsidRDefault="00510AAA" w:rsidP="00510AAA"/>
                    <w:p w14:paraId="48324DC6"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CDE90FA" w14:textId="77777777" w:rsidR="00510AAA" w:rsidRDefault="00510AAA" w:rsidP="00510AAA"/>
                    <w:p w14:paraId="116C9DD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EEF09FC" w14:textId="77777777" w:rsidR="00510AAA" w:rsidRDefault="00510AAA" w:rsidP="00510AAA"/>
                    <w:p w14:paraId="035EBEB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C77F32" w14:textId="77777777" w:rsidR="00510AAA" w:rsidRDefault="00510AAA" w:rsidP="00510AAA"/>
                    <w:p w14:paraId="54677FA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198DF05" w14:textId="77777777" w:rsidR="00510AAA" w:rsidRDefault="00510AAA" w:rsidP="00510AAA"/>
                    <w:p w14:paraId="00B082E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E99D732" w14:textId="77777777" w:rsidR="00510AAA" w:rsidRDefault="00510AAA" w:rsidP="00510AAA"/>
                    <w:p w14:paraId="3EE14A6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3EFD0A1" w14:textId="77777777" w:rsidR="00510AAA" w:rsidRDefault="00510AAA" w:rsidP="00510AAA"/>
                    <w:p w14:paraId="0223A10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BE58301" w14:textId="77777777" w:rsidR="00510AAA" w:rsidRDefault="00510AAA" w:rsidP="00510AAA"/>
                    <w:p w14:paraId="1EDF81B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F7F93AE" w14:textId="77777777" w:rsidR="00510AAA" w:rsidRDefault="00510AAA" w:rsidP="00510AAA"/>
                    <w:p w14:paraId="5C516A6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A6AE1EE" w14:textId="77777777" w:rsidR="00510AAA" w:rsidRDefault="00510AAA" w:rsidP="00510AAA"/>
                    <w:p w14:paraId="316A475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540CE2B" w14:textId="77777777" w:rsidR="00510AAA" w:rsidRDefault="00510AAA" w:rsidP="00510AAA"/>
                    <w:p w14:paraId="32322C7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9E10A87" w14:textId="77777777" w:rsidR="00510AAA" w:rsidRDefault="00510AAA" w:rsidP="00510AAA"/>
                    <w:p w14:paraId="595DBE7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C6020B5" w14:textId="77777777" w:rsidR="00510AAA" w:rsidRDefault="00510AAA" w:rsidP="00510AAA"/>
                    <w:p w14:paraId="0ED3C54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D4402A4" w14:textId="77777777" w:rsidR="00510AAA" w:rsidRDefault="00510AAA" w:rsidP="00510AAA"/>
                    <w:p w14:paraId="6526433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7ED75B7" w14:textId="77777777" w:rsidR="00510AAA" w:rsidRDefault="00510AAA" w:rsidP="00510AAA"/>
                    <w:p w14:paraId="3BC9B41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40DA7B3" w14:textId="77777777" w:rsidR="00510AAA" w:rsidRDefault="00510AAA" w:rsidP="00510AAA"/>
                    <w:p w14:paraId="5AE7485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5CFAC16" w14:textId="77777777" w:rsidR="00510AAA" w:rsidRDefault="00510AAA" w:rsidP="00510AAA"/>
                    <w:p w14:paraId="3B09D0D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29C891E" w14:textId="77777777" w:rsidR="00510AAA" w:rsidRDefault="00510AAA" w:rsidP="00510AAA"/>
                    <w:p w14:paraId="4A44F74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2D00FAD" w14:textId="77777777" w:rsidR="00510AAA" w:rsidRDefault="00510AAA" w:rsidP="00510AAA"/>
                    <w:p w14:paraId="12F6545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F0F3893" w14:textId="77777777" w:rsidR="00510AAA" w:rsidRDefault="00510AAA" w:rsidP="00510AAA"/>
                    <w:p w14:paraId="55FA092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3D6438" w14:textId="77777777" w:rsidR="00510AAA" w:rsidRDefault="00510AAA" w:rsidP="00510AAA"/>
                    <w:p w14:paraId="723AB6B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181A7B6" w14:textId="77777777" w:rsidR="00510AAA" w:rsidRDefault="00510AAA" w:rsidP="00510AAA"/>
                    <w:p w14:paraId="760BC15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C05FB3B" w14:textId="77777777" w:rsidR="00510AAA" w:rsidRDefault="00510AAA" w:rsidP="00510AAA"/>
                    <w:p w14:paraId="4C83D66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8C4402B" w14:textId="77777777" w:rsidR="00510AAA" w:rsidRDefault="00510AAA" w:rsidP="00510AAA"/>
                    <w:p w14:paraId="1BDEB84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A4FF247" w14:textId="77777777" w:rsidR="00510AAA" w:rsidRDefault="00510AAA" w:rsidP="00510AAA"/>
                    <w:p w14:paraId="780E650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B45E80C" w14:textId="77777777" w:rsidR="00510AAA" w:rsidRDefault="00510AAA" w:rsidP="00510AAA"/>
                    <w:p w14:paraId="23E40AF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E85BA89" w14:textId="77777777" w:rsidR="00510AAA" w:rsidRDefault="00510AAA" w:rsidP="00510AAA"/>
                    <w:p w14:paraId="6B520FE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3A0889" w14:textId="77777777" w:rsidR="00510AAA" w:rsidRDefault="00510AAA" w:rsidP="00510AAA"/>
                    <w:p w14:paraId="3B6638F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BA4940D" w14:textId="77777777" w:rsidR="00510AAA" w:rsidRDefault="00510AAA" w:rsidP="00510AAA"/>
                    <w:p w14:paraId="53D0B0A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814FEA3" w14:textId="77777777" w:rsidR="00510AAA" w:rsidRDefault="00510AAA" w:rsidP="00510AAA"/>
                    <w:p w14:paraId="2879672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476A532" w14:textId="77777777" w:rsidR="00510AAA" w:rsidRDefault="00510AAA" w:rsidP="00510AAA"/>
                    <w:p w14:paraId="66AC563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C736645" w14:textId="77777777" w:rsidR="00510AAA" w:rsidRDefault="00510AAA" w:rsidP="00510AAA"/>
                    <w:p w14:paraId="7227686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CDD9461" w14:textId="77777777" w:rsidR="00510AAA" w:rsidRDefault="00510AAA" w:rsidP="00510AAA"/>
                    <w:p w14:paraId="0B92406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4BD904E" w14:textId="77777777" w:rsidR="00510AAA" w:rsidRDefault="00510AAA" w:rsidP="00510AAA"/>
                    <w:p w14:paraId="7755AE7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D13ED6B" w14:textId="77777777" w:rsidR="00510AAA" w:rsidRDefault="00510AAA" w:rsidP="00510AAA"/>
                    <w:p w14:paraId="7087ED0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99CE023" w14:textId="77777777" w:rsidR="00510AAA" w:rsidRDefault="00510AAA" w:rsidP="00510AAA"/>
                    <w:p w14:paraId="024F7A5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E15AE28" w14:textId="77777777" w:rsidR="00510AAA" w:rsidRDefault="00510AAA" w:rsidP="00510AAA"/>
                    <w:p w14:paraId="60C6F7B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C1B223E" w14:textId="77777777" w:rsidR="00510AAA" w:rsidRDefault="00510AAA" w:rsidP="00510AAA"/>
                    <w:p w14:paraId="47FD85C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021AA7" w14:textId="77777777" w:rsidR="00510AAA" w:rsidRDefault="00510AAA" w:rsidP="00510AAA"/>
                    <w:p w14:paraId="3FC560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2035F7E" w14:textId="77777777" w:rsidR="00510AAA" w:rsidRDefault="00510AAA" w:rsidP="00510AAA"/>
                    <w:p w14:paraId="26732D2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B981CD7" w14:textId="77777777" w:rsidR="00510AAA" w:rsidRDefault="00510AAA" w:rsidP="00510AAA"/>
                    <w:p w14:paraId="05973E9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64A1D6D" w14:textId="77777777" w:rsidR="00510AAA" w:rsidRDefault="00510AAA" w:rsidP="00510AAA"/>
                    <w:p w14:paraId="345792E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AB5327" w14:textId="77777777" w:rsidR="00510AAA" w:rsidRDefault="00510AAA" w:rsidP="00510AAA"/>
                    <w:p w14:paraId="2DA1D19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3F26034" w14:textId="77777777" w:rsidR="00510AAA" w:rsidRDefault="00510AAA" w:rsidP="00510AAA"/>
                    <w:p w14:paraId="7461764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A030490" w14:textId="77777777" w:rsidR="00510AAA" w:rsidRDefault="00510AAA" w:rsidP="00510AAA"/>
                    <w:p w14:paraId="40D2FDE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96253FC" w14:textId="77777777" w:rsidR="00510AAA" w:rsidRDefault="00510AAA" w:rsidP="00510AAA"/>
                    <w:p w14:paraId="4C3CF40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96B0976" w14:textId="77777777" w:rsidR="00510AAA" w:rsidRDefault="00510AAA" w:rsidP="00510AAA"/>
                    <w:p w14:paraId="7A56C7EF"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6E411462" w14:textId="77777777" w:rsidR="00510AAA" w:rsidRDefault="00510AAA" w:rsidP="00510AAA"/>
                    <w:p w14:paraId="51B7D77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14D26879" w14:textId="77777777" w:rsidR="00510AAA" w:rsidRDefault="00510AAA" w:rsidP="00510AAA"/>
                    <w:p w14:paraId="66FE94D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F9FEBDE" w14:textId="77777777" w:rsidR="00510AAA" w:rsidRDefault="00510AAA" w:rsidP="00510AAA"/>
                    <w:p w14:paraId="45288A9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F59FF73" w14:textId="77777777" w:rsidR="00510AAA" w:rsidRDefault="00510AAA" w:rsidP="00510AAA"/>
                    <w:p w14:paraId="7AA9BFE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D332A86" w14:textId="77777777" w:rsidR="00510AAA" w:rsidRDefault="00510AAA" w:rsidP="00510AAA"/>
                    <w:p w14:paraId="0EF3466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5E08A3A" w14:textId="77777777" w:rsidR="00510AAA" w:rsidRDefault="00510AAA" w:rsidP="00510AAA"/>
                    <w:p w14:paraId="32239E6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B7F9168" w14:textId="77777777" w:rsidR="00510AAA" w:rsidRDefault="00510AAA" w:rsidP="00510AAA"/>
                    <w:p w14:paraId="07FA160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02BDCD1" w14:textId="77777777" w:rsidR="00510AAA" w:rsidRDefault="00510AAA" w:rsidP="00510AAA"/>
                    <w:p w14:paraId="4DC3025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D3D70DD" w14:textId="77777777" w:rsidR="00510AAA" w:rsidRDefault="00510AAA" w:rsidP="00510AAA"/>
                    <w:p w14:paraId="491F9D0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CD83870" w14:textId="77777777" w:rsidR="00510AAA" w:rsidRDefault="00510AAA" w:rsidP="00510AAA"/>
                    <w:p w14:paraId="6DF9F62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9662638" w14:textId="77777777" w:rsidR="00510AAA" w:rsidRDefault="00510AAA" w:rsidP="00510AAA"/>
                    <w:p w14:paraId="4ED4EE3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9C36C7A" w14:textId="77777777" w:rsidR="00510AAA" w:rsidRDefault="00510AAA" w:rsidP="00510AAA"/>
                    <w:p w14:paraId="39255C8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95ADF69" w14:textId="77777777" w:rsidR="00510AAA" w:rsidRDefault="00510AAA" w:rsidP="00510AAA"/>
                    <w:p w14:paraId="5E39A67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4B435F0" w14:textId="77777777" w:rsidR="00510AAA" w:rsidRDefault="00510AAA" w:rsidP="00510AAA"/>
                    <w:p w14:paraId="70862B0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62E7D05" w14:textId="77777777" w:rsidR="00510AAA" w:rsidRDefault="00510AAA" w:rsidP="00510AAA"/>
                    <w:p w14:paraId="207F06D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436B176" w14:textId="77777777" w:rsidR="00510AAA" w:rsidRDefault="00510AAA" w:rsidP="00510AAA"/>
                    <w:p w14:paraId="0142D4A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BE5143C" w14:textId="77777777" w:rsidR="00510AAA" w:rsidRDefault="00510AAA" w:rsidP="00510AAA"/>
                    <w:p w14:paraId="1E462E8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57378EA" w14:textId="77777777" w:rsidR="00510AAA" w:rsidRDefault="00510AAA" w:rsidP="00510AAA"/>
                    <w:p w14:paraId="39F25F4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23D2DF0" w14:textId="77777777" w:rsidR="00510AAA" w:rsidRDefault="00510AAA" w:rsidP="00510AAA"/>
                    <w:p w14:paraId="2018043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4658186" w14:textId="77777777" w:rsidR="00510AAA" w:rsidRDefault="00510AAA" w:rsidP="00510AAA"/>
                    <w:p w14:paraId="5526D49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DB64F57" w14:textId="77777777" w:rsidR="00510AAA" w:rsidRDefault="00510AAA" w:rsidP="00510AAA"/>
                    <w:p w14:paraId="660E961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8A005BB" w14:textId="77777777" w:rsidR="00510AAA" w:rsidRDefault="00510AAA" w:rsidP="00510AAA"/>
                    <w:p w14:paraId="0E08C4E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177AAD1" w14:textId="77777777" w:rsidR="00510AAA" w:rsidRDefault="00510AAA" w:rsidP="00510AAA"/>
                    <w:p w14:paraId="66E0CAE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8D5A603" w14:textId="77777777" w:rsidR="00510AAA" w:rsidRDefault="00510AAA" w:rsidP="00510AAA"/>
                    <w:p w14:paraId="174EA41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EF91E5B" w14:textId="77777777" w:rsidR="00510AAA" w:rsidRDefault="00510AAA" w:rsidP="00510AAA"/>
                    <w:p w14:paraId="760E5E6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0486AFD" w14:textId="77777777" w:rsidR="00510AAA" w:rsidRDefault="00510AAA" w:rsidP="00510AAA"/>
                    <w:p w14:paraId="153D302C"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76DCDAA" w14:textId="77777777" w:rsidR="00510AAA" w:rsidRDefault="00510AAA" w:rsidP="00510AAA"/>
                    <w:p w14:paraId="7A77F01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6435DF4" w14:textId="77777777" w:rsidR="00510AAA" w:rsidRDefault="00510AAA" w:rsidP="00510AAA"/>
                    <w:p w14:paraId="4178362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C342B3" w14:textId="77777777" w:rsidR="00510AAA" w:rsidRDefault="00510AAA" w:rsidP="00510AAA"/>
                    <w:p w14:paraId="4CE2AB8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DA9C4E" w14:textId="77777777" w:rsidR="00510AAA" w:rsidRDefault="00510AAA" w:rsidP="00510AAA"/>
                    <w:p w14:paraId="13AB1C6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66D5A82" w14:textId="77777777" w:rsidR="00510AAA" w:rsidRDefault="00510AAA" w:rsidP="00510AAA"/>
                    <w:p w14:paraId="4C3604D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F63ACBA" w14:textId="77777777" w:rsidR="00510AAA" w:rsidRDefault="00510AAA" w:rsidP="00510AAA"/>
                    <w:p w14:paraId="3DE63D8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4D240D9" w14:textId="77777777" w:rsidR="00510AAA" w:rsidRDefault="00510AAA" w:rsidP="00510AAA"/>
                    <w:p w14:paraId="510EAD8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23248D" w14:textId="77777777" w:rsidR="00510AAA" w:rsidRDefault="00510AAA" w:rsidP="00510AAA"/>
                    <w:p w14:paraId="4E3E044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C36BD1C" w14:textId="77777777" w:rsidR="00510AAA" w:rsidRDefault="00510AAA" w:rsidP="00510AAA"/>
                    <w:p w14:paraId="1B01A02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86AE9B7" w14:textId="77777777" w:rsidR="00510AAA" w:rsidRDefault="00510AAA" w:rsidP="00510AAA"/>
                    <w:p w14:paraId="2894E5A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33A0449" w14:textId="77777777" w:rsidR="00510AAA" w:rsidRDefault="00510AAA" w:rsidP="00510AAA"/>
                    <w:p w14:paraId="13C36A9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ADC14DE" w14:textId="77777777" w:rsidR="00510AAA" w:rsidRDefault="00510AAA" w:rsidP="00510AAA"/>
                    <w:p w14:paraId="78195A7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FB094EB" w14:textId="77777777" w:rsidR="00510AAA" w:rsidRDefault="00510AAA" w:rsidP="00510AAA"/>
                    <w:p w14:paraId="344DE7C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BC22A4B" w14:textId="77777777" w:rsidR="00510AAA" w:rsidRDefault="00510AAA" w:rsidP="00510AAA"/>
                    <w:p w14:paraId="52DD470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DFAB1D6" w14:textId="77777777" w:rsidR="00510AAA" w:rsidRDefault="00510AAA" w:rsidP="00510AAA"/>
                    <w:p w14:paraId="65850D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C63A82A" w14:textId="77777777" w:rsidR="00510AAA" w:rsidRDefault="00510AAA" w:rsidP="00510AAA"/>
                    <w:p w14:paraId="563723B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C6299EC" w14:textId="77777777" w:rsidR="00510AAA" w:rsidRDefault="00510AAA" w:rsidP="00510AAA"/>
                    <w:p w14:paraId="0DB7B62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BD47BBE" w14:textId="77777777" w:rsidR="00510AAA" w:rsidRDefault="00510AAA" w:rsidP="00510AAA"/>
                    <w:p w14:paraId="019C05F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99E65D8" w14:textId="77777777" w:rsidR="00510AAA" w:rsidRDefault="00510AAA" w:rsidP="00510AAA"/>
                    <w:p w14:paraId="2CB5EC6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A3A3388" w14:textId="77777777" w:rsidR="00510AAA" w:rsidRDefault="00510AAA" w:rsidP="00510AAA"/>
                    <w:p w14:paraId="05D7D0A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36BA3BA" w14:textId="77777777" w:rsidR="00510AAA" w:rsidRDefault="00510AAA" w:rsidP="00510AAA"/>
                    <w:p w14:paraId="1374FE5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A4E65C4" w14:textId="77777777" w:rsidR="00510AAA" w:rsidRDefault="00510AAA" w:rsidP="00510AAA"/>
                    <w:p w14:paraId="7CA2C3F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B453B5E" w14:textId="77777777" w:rsidR="00510AAA" w:rsidRDefault="00510AAA" w:rsidP="00510AAA"/>
                    <w:p w14:paraId="7A034E3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BDBFE8C" w14:textId="77777777" w:rsidR="00510AAA" w:rsidRDefault="00510AAA" w:rsidP="00510AAA"/>
                    <w:p w14:paraId="71C1432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3A50F1" w14:textId="77777777" w:rsidR="00510AAA" w:rsidRDefault="00510AAA" w:rsidP="00510AAA"/>
                    <w:p w14:paraId="3E3FE75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49A105A" w14:textId="77777777" w:rsidR="00510AAA" w:rsidRDefault="00510AAA" w:rsidP="00510AAA"/>
                    <w:p w14:paraId="1572253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70969C5" w14:textId="77777777" w:rsidR="00510AAA" w:rsidRDefault="00510AAA" w:rsidP="00510AAA"/>
                    <w:p w14:paraId="1F2B816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31060A0" w14:textId="77777777" w:rsidR="00510AAA" w:rsidRDefault="00510AAA" w:rsidP="00510AAA"/>
                    <w:p w14:paraId="0657BEE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F438985" w14:textId="77777777" w:rsidR="00510AAA" w:rsidRDefault="00510AAA" w:rsidP="00510AAA"/>
                    <w:p w14:paraId="0CFF98D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497751A" w14:textId="77777777" w:rsidR="00510AAA" w:rsidRDefault="00510AAA" w:rsidP="00510AAA"/>
                    <w:p w14:paraId="0174501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63186E7" w14:textId="77777777" w:rsidR="00510AAA" w:rsidRDefault="00510AAA" w:rsidP="00510AAA"/>
                    <w:p w14:paraId="1511322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FBCAB46" w14:textId="77777777" w:rsidR="00510AAA" w:rsidRDefault="00510AAA" w:rsidP="00510AAA"/>
                    <w:p w14:paraId="1403785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2D831E" w14:textId="77777777" w:rsidR="00510AAA" w:rsidRDefault="00510AAA" w:rsidP="00510AAA"/>
                    <w:p w14:paraId="410BEEF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1DC38A1" w14:textId="77777777" w:rsidR="00510AAA" w:rsidRDefault="00510AAA" w:rsidP="00510AAA"/>
                    <w:p w14:paraId="78752E5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2807044" w14:textId="77777777" w:rsidR="00510AAA" w:rsidRDefault="00510AAA" w:rsidP="00510AAA"/>
                    <w:p w14:paraId="545FC06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8646E14" w14:textId="77777777" w:rsidR="00510AAA" w:rsidRDefault="00510AAA" w:rsidP="00510AAA"/>
                    <w:p w14:paraId="3FDFE67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B99E836" w14:textId="77777777" w:rsidR="00510AAA" w:rsidRDefault="00510AAA" w:rsidP="00510AAA"/>
                    <w:p w14:paraId="2A6E05D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9E28848" w14:textId="77777777" w:rsidR="00510AAA" w:rsidRDefault="00510AAA" w:rsidP="00510AAA"/>
                    <w:p w14:paraId="62930C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E42E72E" w14:textId="77777777" w:rsidR="00510AAA" w:rsidRDefault="00510AAA" w:rsidP="00510AAA"/>
                    <w:p w14:paraId="27ABA4F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EE4FFC8" w14:textId="77777777" w:rsidR="00510AAA" w:rsidRDefault="00510AAA" w:rsidP="00510AAA"/>
                    <w:p w14:paraId="32358A4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0596FC" w14:textId="77777777" w:rsidR="00510AAA" w:rsidRDefault="00510AAA" w:rsidP="00510AAA"/>
                    <w:p w14:paraId="307E244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243873F" w14:textId="77777777" w:rsidR="00510AAA" w:rsidRDefault="00510AAA" w:rsidP="00510AAA"/>
                    <w:p w14:paraId="23A85D9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D1B64AB" w14:textId="77777777" w:rsidR="00510AAA" w:rsidRDefault="00510AAA" w:rsidP="00510AAA"/>
                    <w:p w14:paraId="6EF19C6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60B1D86" w14:textId="77777777" w:rsidR="00510AAA" w:rsidRDefault="00510AAA" w:rsidP="00510AAA"/>
                    <w:p w14:paraId="3378775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F883B40" w14:textId="77777777" w:rsidR="00510AAA" w:rsidRDefault="00510AAA" w:rsidP="00510AAA"/>
                    <w:p w14:paraId="1855C18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2CEDD8CB" w14:textId="77777777" w:rsidR="00510AAA" w:rsidRDefault="00510AAA" w:rsidP="00510AAA"/>
                    <w:p w14:paraId="3BA2B68B"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6C41C151" w14:textId="77777777" w:rsidR="00510AAA" w:rsidRDefault="00510AAA" w:rsidP="00510AAA"/>
                    <w:p w14:paraId="31A243E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3914AC8C" w14:textId="77777777" w:rsidR="00510AAA" w:rsidRDefault="00510AAA" w:rsidP="00510AAA"/>
                    <w:p w14:paraId="692C3B5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0ED798E" w14:textId="77777777" w:rsidR="00510AAA" w:rsidRDefault="00510AAA" w:rsidP="00510AAA"/>
                    <w:p w14:paraId="115D2D9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EAA5D4F" w14:textId="77777777" w:rsidR="00510AAA" w:rsidRDefault="00510AAA" w:rsidP="00510AAA"/>
                    <w:p w14:paraId="28CA71A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977A261" w14:textId="77777777" w:rsidR="00510AAA" w:rsidRDefault="00510AAA" w:rsidP="00510AAA"/>
                    <w:p w14:paraId="7D9D6DB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B868602" w14:textId="77777777" w:rsidR="00510AAA" w:rsidRDefault="00510AAA" w:rsidP="00510AAA"/>
                    <w:p w14:paraId="12CFB8B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5ED4075" w14:textId="77777777" w:rsidR="00510AAA" w:rsidRDefault="00510AAA" w:rsidP="00510AAA"/>
                    <w:p w14:paraId="39CEA06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6EC1F01" w14:textId="77777777" w:rsidR="00510AAA" w:rsidRDefault="00510AAA" w:rsidP="00510AAA"/>
                    <w:p w14:paraId="6B6E3AC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ED3020B" w14:textId="77777777" w:rsidR="00510AAA" w:rsidRDefault="00510AAA" w:rsidP="00510AAA"/>
                    <w:p w14:paraId="0002611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653D4B8" w14:textId="77777777" w:rsidR="00510AAA" w:rsidRDefault="00510AAA" w:rsidP="00510AAA"/>
                    <w:p w14:paraId="0914927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5442EDB" w14:textId="77777777" w:rsidR="00510AAA" w:rsidRDefault="00510AAA" w:rsidP="00510AAA"/>
                    <w:p w14:paraId="53C66DE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E736247" w14:textId="77777777" w:rsidR="00510AAA" w:rsidRDefault="00510AAA" w:rsidP="00510AAA"/>
                    <w:p w14:paraId="2B8E277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78BF864" w14:textId="77777777" w:rsidR="00510AAA" w:rsidRDefault="00510AAA" w:rsidP="00510AAA"/>
                    <w:p w14:paraId="1FC4BBB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9633054" w14:textId="77777777" w:rsidR="00510AAA" w:rsidRDefault="00510AAA" w:rsidP="00510AAA"/>
                    <w:p w14:paraId="4D41EB3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4E9A1FA" w14:textId="77777777" w:rsidR="00510AAA" w:rsidRDefault="00510AAA" w:rsidP="00510AAA"/>
                    <w:p w14:paraId="41F7DD7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CF822ED" w14:textId="77777777" w:rsidR="00510AAA" w:rsidRDefault="00510AAA" w:rsidP="00510AAA"/>
                    <w:p w14:paraId="3660D23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B6E3677" w14:textId="77777777" w:rsidR="00510AAA" w:rsidRDefault="00510AAA" w:rsidP="00510AAA"/>
                    <w:p w14:paraId="0E2C57F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6364A75" w14:textId="77777777" w:rsidR="00510AAA" w:rsidRDefault="00510AAA" w:rsidP="00510AAA"/>
                    <w:p w14:paraId="7BD3542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5503A5A" w14:textId="77777777" w:rsidR="00510AAA" w:rsidRDefault="00510AAA" w:rsidP="00510AAA"/>
                    <w:p w14:paraId="21DB74F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B234C0B" w14:textId="77777777" w:rsidR="00510AAA" w:rsidRDefault="00510AAA" w:rsidP="00510AAA"/>
                    <w:p w14:paraId="14294F2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FCEB9D4" w14:textId="77777777" w:rsidR="00510AAA" w:rsidRDefault="00510AAA" w:rsidP="00510AAA"/>
                    <w:p w14:paraId="08BBBD0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54E91AD" w14:textId="77777777" w:rsidR="00510AAA" w:rsidRDefault="00510AAA" w:rsidP="00510AAA"/>
                    <w:p w14:paraId="52376A2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2F0E909" w14:textId="77777777" w:rsidR="00510AAA" w:rsidRDefault="00510AAA" w:rsidP="00510AAA"/>
                    <w:p w14:paraId="5F28C9F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AD83449" w14:textId="77777777" w:rsidR="00510AAA" w:rsidRDefault="00510AAA" w:rsidP="00510AAA"/>
                    <w:p w14:paraId="135AB98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A8C1DD4" w14:textId="77777777" w:rsidR="00510AAA" w:rsidRDefault="00510AAA" w:rsidP="00510AAA"/>
                    <w:p w14:paraId="0C6100D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069319D" w14:textId="77777777" w:rsidR="00510AAA" w:rsidRDefault="00510AAA" w:rsidP="00510AAA"/>
                    <w:p w14:paraId="5EA105C9"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267E13C" w14:textId="77777777" w:rsidR="00510AAA" w:rsidRDefault="00510AAA" w:rsidP="00510AAA"/>
                    <w:p w14:paraId="4638B4A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8766BAB" w14:textId="77777777" w:rsidR="00510AAA" w:rsidRDefault="00510AAA" w:rsidP="00510AAA"/>
                    <w:p w14:paraId="420D372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00A415E" w14:textId="77777777" w:rsidR="00510AAA" w:rsidRDefault="00510AAA" w:rsidP="00510AAA"/>
                    <w:p w14:paraId="747A775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940DCF6" w14:textId="77777777" w:rsidR="00510AAA" w:rsidRDefault="00510AAA" w:rsidP="00510AAA"/>
                    <w:p w14:paraId="68697E3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21AF9D0" w14:textId="77777777" w:rsidR="00510AAA" w:rsidRDefault="00510AAA" w:rsidP="00510AAA"/>
                    <w:p w14:paraId="4FEE7C8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B2B0F79" w14:textId="77777777" w:rsidR="00510AAA" w:rsidRDefault="00510AAA" w:rsidP="00510AAA"/>
                    <w:p w14:paraId="0DFD47B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8B3DD4A" w14:textId="77777777" w:rsidR="00510AAA" w:rsidRDefault="00510AAA" w:rsidP="00510AAA"/>
                    <w:p w14:paraId="373D3C1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3383BBE" w14:textId="77777777" w:rsidR="00510AAA" w:rsidRDefault="00510AAA" w:rsidP="00510AAA"/>
                    <w:p w14:paraId="5F58B0A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87CEAB3" w14:textId="77777777" w:rsidR="00510AAA" w:rsidRDefault="00510AAA" w:rsidP="00510AAA"/>
                    <w:p w14:paraId="1B44C98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8F49E48" w14:textId="77777777" w:rsidR="00510AAA" w:rsidRDefault="00510AAA" w:rsidP="00510AAA"/>
                    <w:p w14:paraId="1B69004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63B9E1F" w14:textId="77777777" w:rsidR="00510AAA" w:rsidRDefault="00510AAA" w:rsidP="00510AAA"/>
                    <w:p w14:paraId="582DE34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375EB38" w14:textId="77777777" w:rsidR="00510AAA" w:rsidRDefault="00510AAA" w:rsidP="00510AAA"/>
                    <w:p w14:paraId="0DCDB2E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7558051" w14:textId="77777777" w:rsidR="00510AAA" w:rsidRDefault="00510AAA" w:rsidP="00510AAA"/>
                    <w:p w14:paraId="16287DF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A744A36" w14:textId="77777777" w:rsidR="00510AAA" w:rsidRDefault="00510AAA" w:rsidP="00510AAA"/>
                    <w:p w14:paraId="4A4FD44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38F9FC0" w14:textId="77777777" w:rsidR="00510AAA" w:rsidRDefault="00510AAA" w:rsidP="00510AAA"/>
                    <w:p w14:paraId="67F0818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0A6371E" w14:textId="77777777" w:rsidR="00510AAA" w:rsidRDefault="00510AAA" w:rsidP="00510AAA"/>
                    <w:p w14:paraId="539D454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377844B" w14:textId="77777777" w:rsidR="00510AAA" w:rsidRDefault="00510AAA" w:rsidP="00510AAA"/>
                    <w:p w14:paraId="2B1B005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5EA0F28" w14:textId="77777777" w:rsidR="00510AAA" w:rsidRDefault="00510AAA" w:rsidP="00510AAA"/>
                    <w:p w14:paraId="3F5458C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1DED609" w14:textId="77777777" w:rsidR="00510AAA" w:rsidRDefault="00510AAA" w:rsidP="00510AAA"/>
                    <w:p w14:paraId="7CC5E7E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F5E00C0" w14:textId="77777777" w:rsidR="00510AAA" w:rsidRDefault="00510AAA" w:rsidP="00510AAA"/>
                    <w:p w14:paraId="644FA76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ED52813" w14:textId="77777777" w:rsidR="00510AAA" w:rsidRDefault="00510AAA" w:rsidP="00510AAA"/>
                    <w:p w14:paraId="326F5A1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DEE6A2" w14:textId="77777777" w:rsidR="00510AAA" w:rsidRDefault="00510AAA" w:rsidP="00510AAA"/>
                    <w:p w14:paraId="2642D85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D72C624" w14:textId="77777777" w:rsidR="00510AAA" w:rsidRDefault="00510AAA" w:rsidP="00510AAA"/>
                    <w:p w14:paraId="67283DE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DDC87D7" w14:textId="77777777" w:rsidR="00510AAA" w:rsidRDefault="00510AAA" w:rsidP="00510AAA"/>
                    <w:p w14:paraId="6053F54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FF6A601" w14:textId="77777777" w:rsidR="00510AAA" w:rsidRDefault="00510AAA" w:rsidP="00510AAA"/>
                    <w:p w14:paraId="044B20B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1332110" w14:textId="77777777" w:rsidR="00510AAA" w:rsidRDefault="00510AAA" w:rsidP="00510AAA"/>
                    <w:p w14:paraId="3188441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3A83789" w14:textId="77777777" w:rsidR="00510AAA" w:rsidRDefault="00510AAA" w:rsidP="00510AAA"/>
                    <w:p w14:paraId="77676A2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560E6EF" w14:textId="77777777" w:rsidR="00510AAA" w:rsidRDefault="00510AAA" w:rsidP="00510AAA"/>
                    <w:p w14:paraId="01884DA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5177F37" w14:textId="77777777" w:rsidR="00510AAA" w:rsidRDefault="00510AAA" w:rsidP="00510AAA"/>
                    <w:p w14:paraId="51785DB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1B0EB2A" w14:textId="77777777" w:rsidR="00510AAA" w:rsidRDefault="00510AAA" w:rsidP="00510AAA"/>
                    <w:p w14:paraId="4B3A530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78FB977" w14:textId="77777777" w:rsidR="00510AAA" w:rsidRDefault="00510AAA" w:rsidP="00510AAA"/>
                    <w:p w14:paraId="7FCACB1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1DF2347" w14:textId="77777777" w:rsidR="00510AAA" w:rsidRDefault="00510AAA" w:rsidP="00510AAA"/>
                    <w:p w14:paraId="08592B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FE64C4D" w14:textId="77777777" w:rsidR="00510AAA" w:rsidRDefault="00510AAA" w:rsidP="00510AAA"/>
                    <w:p w14:paraId="210A036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8319A08" w14:textId="77777777" w:rsidR="00510AAA" w:rsidRDefault="00510AAA" w:rsidP="00510AAA"/>
                    <w:p w14:paraId="41EED1F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1F8C466" w14:textId="77777777" w:rsidR="00510AAA" w:rsidRDefault="00510AAA" w:rsidP="00510AAA"/>
                    <w:p w14:paraId="3F93393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E071415" w14:textId="77777777" w:rsidR="00510AAA" w:rsidRDefault="00510AAA" w:rsidP="00510AAA"/>
                    <w:p w14:paraId="409A21F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4163E12" w14:textId="77777777" w:rsidR="00510AAA" w:rsidRDefault="00510AAA" w:rsidP="00510AAA"/>
                    <w:p w14:paraId="145838F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78E4276" w14:textId="77777777" w:rsidR="00510AAA" w:rsidRDefault="00510AAA" w:rsidP="00510AAA"/>
                    <w:p w14:paraId="47985D7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468BB4" w14:textId="77777777" w:rsidR="00510AAA" w:rsidRDefault="00510AAA" w:rsidP="00510AAA"/>
                    <w:p w14:paraId="1C6A3A5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24C7C5D" w14:textId="77777777" w:rsidR="00510AAA" w:rsidRDefault="00510AAA" w:rsidP="00510AAA"/>
                    <w:p w14:paraId="3B4BB91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307FE11" w14:textId="77777777" w:rsidR="00510AAA" w:rsidRDefault="00510AAA" w:rsidP="00510AAA"/>
                    <w:p w14:paraId="44AACF2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7DA0A78" w14:textId="77777777" w:rsidR="00510AAA" w:rsidRDefault="00510AAA" w:rsidP="00510AAA"/>
                    <w:p w14:paraId="32D08EB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600A6C8" w14:textId="77777777" w:rsidR="00510AAA" w:rsidRDefault="00510AAA" w:rsidP="00510AAA"/>
                    <w:p w14:paraId="620AEA0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7C0B7D4" w14:textId="77777777" w:rsidR="00510AAA" w:rsidRDefault="00510AAA" w:rsidP="00510AAA"/>
                    <w:p w14:paraId="17591D1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0BD52AB" w14:textId="77777777" w:rsidR="00510AAA" w:rsidRDefault="00510AAA" w:rsidP="00510AAA"/>
                    <w:p w14:paraId="0A19522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08704D9A" w14:textId="77777777" w:rsidR="00510AAA" w:rsidRDefault="00510AAA" w:rsidP="00510AAA"/>
                    <w:p w14:paraId="575DB45B"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40DCF5BA" w14:textId="77777777" w:rsidR="00510AAA" w:rsidRDefault="00510AAA" w:rsidP="00510AAA"/>
                    <w:p w14:paraId="77CBC54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5F5BED10" w14:textId="77777777" w:rsidR="00510AAA" w:rsidRDefault="00510AAA" w:rsidP="00510AAA"/>
                    <w:p w14:paraId="64A2688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59134EC" w14:textId="77777777" w:rsidR="00510AAA" w:rsidRDefault="00510AAA" w:rsidP="00510AAA"/>
                    <w:p w14:paraId="6EA823D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372D9D9" w14:textId="77777777" w:rsidR="00510AAA" w:rsidRDefault="00510AAA" w:rsidP="00510AAA"/>
                    <w:p w14:paraId="281C3A4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DF413C6" w14:textId="77777777" w:rsidR="00510AAA" w:rsidRDefault="00510AAA" w:rsidP="00510AAA"/>
                    <w:p w14:paraId="77A7814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0182FCD" w14:textId="77777777" w:rsidR="00510AAA" w:rsidRDefault="00510AAA" w:rsidP="00510AAA"/>
                    <w:p w14:paraId="6AEEBA9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3791B14" w14:textId="77777777" w:rsidR="00510AAA" w:rsidRDefault="00510AAA" w:rsidP="00510AAA"/>
                    <w:p w14:paraId="3810C19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5DF3982" w14:textId="77777777" w:rsidR="00510AAA" w:rsidRDefault="00510AAA" w:rsidP="00510AAA"/>
                    <w:p w14:paraId="0FAE1BE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5712125" w14:textId="77777777" w:rsidR="00510AAA" w:rsidRDefault="00510AAA" w:rsidP="00510AAA"/>
                    <w:p w14:paraId="0011531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3ACB015" w14:textId="77777777" w:rsidR="00510AAA" w:rsidRDefault="00510AAA" w:rsidP="00510AAA"/>
                    <w:p w14:paraId="02EBE79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F20DB7C" w14:textId="77777777" w:rsidR="00510AAA" w:rsidRDefault="00510AAA" w:rsidP="00510AAA"/>
                    <w:p w14:paraId="1A90E40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38922C2" w14:textId="77777777" w:rsidR="00510AAA" w:rsidRDefault="00510AAA" w:rsidP="00510AAA"/>
                    <w:p w14:paraId="7F073F1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40D6F83" w14:textId="77777777" w:rsidR="00510AAA" w:rsidRDefault="00510AAA" w:rsidP="00510AAA"/>
                    <w:p w14:paraId="227BDA1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46B8F76" w14:textId="77777777" w:rsidR="00510AAA" w:rsidRDefault="00510AAA" w:rsidP="00510AAA"/>
                    <w:p w14:paraId="2D6B5E3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B091362" w14:textId="77777777" w:rsidR="00510AAA" w:rsidRDefault="00510AAA" w:rsidP="00510AAA"/>
                    <w:p w14:paraId="7639561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0A79E40" w14:textId="77777777" w:rsidR="00510AAA" w:rsidRDefault="00510AAA" w:rsidP="00510AAA"/>
                    <w:p w14:paraId="096EA93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55F2E2C" w14:textId="77777777" w:rsidR="00510AAA" w:rsidRDefault="00510AAA" w:rsidP="00510AAA"/>
                    <w:p w14:paraId="5F7B43D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6E6AB09" w14:textId="77777777" w:rsidR="00510AAA" w:rsidRDefault="00510AAA" w:rsidP="00510AAA"/>
                    <w:p w14:paraId="2A3C2B8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15E7072" w14:textId="77777777" w:rsidR="00510AAA" w:rsidRDefault="00510AAA" w:rsidP="00510AAA"/>
                    <w:p w14:paraId="7F0CAB2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40F5DB9" w14:textId="77777777" w:rsidR="00510AAA" w:rsidRDefault="00510AAA" w:rsidP="00510AAA"/>
                    <w:p w14:paraId="7C8B589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8D2CFFC" w14:textId="77777777" w:rsidR="00510AAA" w:rsidRDefault="00510AAA" w:rsidP="00510AAA"/>
                    <w:p w14:paraId="1A81A75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AFCFE81" w14:textId="77777777" w:rsidR="00510AAA" w:rsidRDefault="00510AAA" w:rsidP="00510AAA"/>
                    <w:p w14:paraId="56BC9585"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BC0F67F" w14:textId="77777777" w:rsidR="00510AAA" w:rsidRDefault="00510AAA" w:rsidP="00510AAA"/>
                    <w:p w14:paraId="54BD1E2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63BC5D1" w14:textId="77777777" w:rsidR="00510AAA" w:rsidRDefault="00510AAA" w:rsidP="00510AAA"/>
                    <w:p w14:paraId="6E20CD7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B77802F" w14:textId="77777777" w:rsidR="00510AAA" w:rsidRDefault="00510AAA" w:rsidP="00510AAA"/>
                    <w:p w14:paraId="327D743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1DF9C60" w14:textId="77777777" w:rsidR="00510AAA" w:rsidRDefault="00510AAA" w:rsidP="00510AAA"/>
                    <w:p w14:paraId="4A7ECC2B"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D6B576C" w14:textId="77777777" w:rsidR="00510AAA" w:rsidRDefault="00510AAA" w:rsidP="00510AAA"/>
                    <w:p w14:paraId="1A05C73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AB861EB" w14:textId="77777777" w:rsidR="00510AAA" w:rsidRDefault="00510AAA" w:rsidP="00510AAA"/>
                    <w:p w14:paraId="3E91658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AF03711" w14:textId="77777777" w:rsidR="00510AAA" w:rsidRDefault="00510AAA" w:rsidP="00510AAA"/>
                    <w:p w14:paraId="1C7D774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45561B8" w14:textId="77777777" w:rsidR="00510AAA" w:rsidRDefault="00510AAA" w:rsidP="00510AAA"/>
                    <w:p w14:paraId="2A92868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2404CE6" w14:textId="77777777" w:rsidR="00510AAA" w:rsidRDefault="00510AAA" w:rsidP="00510AAA"/>
                    <w:p w14:paraId="07D2FB8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40954EC" w14:textId="77777777" w:rsidR="00510AAA" w:rsidRDefault="00510AAA" w:rsidP="00510AAA"/>
                    <w:p w14:paraId="350BAF8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C58FCE6" w14:textId="77777777" w:rsidR="00510AAA" w:rsidRDefault="00510AAA" w:rsidP="00510AAA"/>
                    <w:p w14:paraId="1CEAC1E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51D4CD3" w14:textId="77777777" w:rsidR="00510AAA" w:rsidRDefault="00510AAA" w:rsidP="00510AAA"/>
                    <w:p w14:paraId="0019244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F927C4E" w14:textId="77777777" w:rsidR="00510AAA" w:rsidRDefault="00510AAA" w:rsidP="00510AAA"/>
                    <w:p w14:paraId="11B7B07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EFA0E43" w14:textId="77777777" w:rsidR="00510AAA" w:rsidRDefault="00510AAA" w:rsidP="00510AAA"/>
                    <w:p w14:paraId="6A02074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ADE91C0" w14:textId="77777777" w:rsidR="00510AAA" w:rsidRDefault="00510AAA" w:rsidP="00510AAA"/>
                    <w:p w14:paraId="778A53D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0BFE1FC" w14:textId="77777777" w:rsidR="00510AAA" w:rsidRDefault="00510AAA" w:rsidP="00510AAA"/>
                    <w:p w14:paraId="2C4D49E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C18F617" w14:textId="77777777" w:rsidR="00510AAA" w:rsidRDefault="00510AAA" w:rsidP="00510AAA"/>
                    <w:p w14:paraId="54A59BA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0516AEC" w14:textId="77777777" w:rsidR="00510AAA" w:rsidRDefault="00510AAA" w:rsidP="00510AAA"/>
                    <w:p w14:paraId="7E7FD95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9C1D752" w14:textId="77777777" w:rsidR="00510AAA" w:rsidRDefault="00510AAA" w:rsidP="00510AAA"/>
                    <w:p w14:paraId="6C6E09E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47DD334" w14:textId="77777777" w:rsidR="00510AAA" w:rsidRDefault="00510AAA" w:rsidP="00510AAA"/>
                    <w:p w14:paraId="7A1C636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1E6DBD" w14:textId="77777777" w:rsidR="00510AAA" w:rsidRDefault="00510AAA" w:rsidP="00510AAA"/>
                    <w:p w14:paraId="6064C74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53E8E12" w14:textId="77777777" w:rsidR="00510AAA" w:rsidRDefault="00510AAA" w:rsidP="00510AAA"/>
                    <w:p w14:paraId="1BDD0BC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A189BF8" w14:textId="77777777" w:rsidR="00510AAA" w:rsidRDefault="00510AAA" w:rsidP="00510AAA"/>
                    <w:p w14:paraId="6D243D0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471243" w14:textId="77777777" w:rsidR="00510AAA" w:rsidRDefault="00510AAA" w:rsidP="00510AAA"/>
                    <w:p w14:paraId="1B94559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4A4D6CE" w14:textId="77777777" w:rsidR="00510AAA" w:rsidRDefault="00510AAA" w:rsidP="00510AAA"/>
                    <w:p w14:paraId="62D158D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44A8FFF" w14:textId="77777777" w:rsidR="00510AAA" w:rsidRDefault="00510AAA" w:rsidP="00510AAA"/>
                    <w:p w14:paraId="0B82D33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4EE0447" w14:textId="77777777" w:rsidR="00510AAA" w:rsidRDefault="00510AAA" w:rsidP="00510AAA"/>
                    <w:p w14:paraId="2A26F81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407DA67" w14:textId="77777777" w:rsidR="00510AAA" w:rsidRDefault="00510AAA" w:rsidP="00510AAA"/>
                    <w:p w14:paraId="2C5271A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1DF7533" w14:textId="77777777" w:rsidR="00510AAA" w:rsidRDefault="00510AAA" w:rsidP="00510AAA"/>
                    <w:p w14:paraId="24A01BB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D531A03" w14:textId="77777777" w:rsidR="00510AAA" w:rsidRDefault="00510AAA" w:rsidP="00510AAA"/>
                    <w:p w14:paraId="6819AE3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C3D7EF9" w14:textId="77777777" w:rsidR="00510AAA" w:rsidRDefault="00510AAA" w:rsidP="00510AAA"/>
                    <w:p w14:paraId="1E3CEE2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880909" w14:textId="77777777" w:rsidR="00510AAA" w:rsidRDefault="00510AAA" w:rsidP="00510AAA"/>
                    <w:p w14:paraId="57CF55B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8183734" w14:textId="77777777" w:rsidR="00510AAA" w:rsidRDefault="00510AAA" w:rsidP="00510AAA"/>
                    <w:p w14:paraId="640AAB0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850A715" w14:textId="77777777" w:rsidR="00510AAA" w:rsidRDefault="00510AAA" w:rsidP="00510AAA"/>
                    <w:p w14:paraId="19267B3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450C0DE" w14:textId="77777777" w:rsidR="00510AAA" w:rsidRDefault="00510AAA" w:rsidP="00510AAA"/>
                    <w:p w14:paraId="5903FC1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8EAA027" w14:textId="77777777" w:rsidR="00510AAA" w:rsidRDefault="00510AAA" w:rsidP="00510AAA"/>
                    <w:p w14:paraId="2C0EA89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965CFEA" w14:textId="77777777" w:rsidR="00510AAA" w:rsidRDefault="00510AAA" w:rsidP="00510AAA"/>
                    <w:p w14:paraId="61E62CE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655A582" w14:textId="77777777" w:rsidR="00510AAA" w:rsidRDefault="00510AAA" w:rsidP="00510AAA"/>
                    <w:p w14:paraId="2EBB554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3C35198" w14:textId="77777777" w:rsidR="00510AAA" w:rsidRDefault="00510AAA" w:rsidP="00510AAA"/>
                    <w:p w14:paraId="571E150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8197B18" w14:textId="77777777" w:rsidR="00510AAA" w:rsidRDefault="00510AAA" w:rsidP="00510AAA"/>
                    <w:p w14:paraId="4494217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1D55CC1" w14:textId="77777777" w:rsidR="00510AAA" w:rsidRDefault="00510AAA" w:rsidP="00510AAA"/>
                    <w:p w14:paraId="71540F4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0DA4B31" w14:textId="77777777" w:rsidR="00510AAA" w:rsidRDefault="00510AAA" w:rsidP="00510AAA"/>
                    <w:p w14:paraId="11837D1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C623FC7" w14:textId="77777777" w:rsidR="00510AAA" w:rsidRDefault="00510AAA" w:rsidP="00510AAA"/>
                    <w:p w14:paraId="6035BB7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866908B" w14:textId="77777777" w:rsidR="00510AAA" w:rsidRDefault="00510AAA" w:rsidP="00510AAA"/>
                    <w:p w14:paraId="61C3C7B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D17932" w14:textId="77777777" w:rsidR="00510AAA" w:rsidRDefault="00510AAA" w:rsidP="00510AAA"/>
                    <w:p w14:paraId="3523321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245FF77" w14:textId="77777777" w:rsidR="00510AAA" w:rsidRDefault="00510AAA" w:rsidP="00510AAA"/>
                    <w:p w14:paraId="726640E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7D50BD3" w14:textId="77777777" w:rsidR="00510AAA" w:rsidRDefault="00510AAA" w:rsidP="00510AAA"/>
                    <w:p w14:paraId="23338E1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BE00764" w14:textId="77777777" w:rsidR="00510AAA" w:rsidRDefault="00510AAA" w:rsidP="00510AAA"/>
                    <w:p w14:paraId="2C884FC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4699E4D" w14:textId="77777777" w:rsidR="00510AAA" w:rsidRDefault="00510AAA" w:rsidP="00510AAA"/>
                    <w:p w14:paraId="62EAA00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5E090A66" w14:textId="77777777" w:rsidR="00510AAA" w:rsidRDefault="00510AAA" w:rsidP="00510AAA"/>
                    <w:p w14:paraId="1BE0C233"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1886DB86" w14:textId="77777777" w:rsidR="00510AAA" w:rsidRDefault="00510AAA" w:rsidP="00510AAA"/>
                    <w:p w14:paraId="08A0519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0967B4C7" w14:textId="77777777" w:rsidR="00510AAA" w:rsidRDefault="00510AAA" w:rsidP="00510AAA"/>
                    <w:p w14:paraId="6A8EE75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74F0061" w14:textId="77777777" w:rsidR="00510AAA" w:rsidRDefault="00510AAA" w:rsidP="00510AAA"/>
                    <w:p w14:paraId="7CCE4D0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16EADF6" w14:textId="77777777" w:rsidR="00510AAA" w:rsidRDefault="00510AAA" w:rsidP="00510AAA"/>
                    <w:p w14:paraId="5E147FB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374AF60" w14:textId="77777777" w:rsidR="00510AAA" w:rsidRDefault="00510AAA" w:rsidP="00510AAA"/>
                    <w:p w14:paraId="3E78E78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F578807" w14:textId="77777777" w:rsidR="00510AAA" w:rsidRDefault="00510AAA" w:rsidP="00510AAA"/>
                    <w:p w14:paraId="1C0A47C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170E2A7" w14:textId="77777777" w:rsidR="00510AAA" w:rsidRDefault="00510AAA" w:rsidP="00510AAA"/>
                    <w:p w14:paraId="72B40B7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027C1AD" w14:textId="77777777" w:rsidR="00510AAA" w:rsidRDefault="00510AAA" w:rsidP="00510AAA"/>
                    <w:p w14:paraId="103DB23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9EB7DF8" w14:textId="77777777" w:rsidR="00510AAA" w:rsidRDefault="00510AAA" w:rsidP="00510AAA"/>
                    <w:p w14:paraId="4A4C509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CBC976E" w14:textId="77777777" w:rsidR="00510AAA" w:rsidRDefault="00510AAA" w:rsidP="00510AAA"/>
                    <w:p w14:paraId="1A0A4A5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7D32E0C" w14:textId="77777777" w:rsidR="00510AAA" w:rsidRDefault="00510AAA" w:rsidP="00510AAA"/>
                    <w:p w14:paraId="1B9A438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81E2CC0" w14:textId="77777777" w:rsidR="00510AAA" w:rsidRDefault="00510AAA" w:rsidP="00510AAA"/>
                    <w:p w14:paraId="08A781E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D2ECDE3" w14:textId="77777777" w:rsidR="00510AAA" w:rsidRDefault="00510AAA" w:rsidP="00510AAA"/>
                    <w:p w14:paraId="279D50F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936C800" w14:textId="77777777" w:rsidR="00510AAA" w:rsidRDefault="00510AAA" w:rsidP="00510AAA"/>
                    <w:p w14:paraId="25A3866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D683EE4" w14:textId="77777777" w:rsidR="00510AAA" w:rsidRDefault="00510AAA" w:rsidP="00510AAA"/>
                    <w:p w14:paraId="7341750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132D92B" w14:textId="77777777" w:rsidR="00510AAA" w:rsidRDefault="00510AAA" w:rsidP="00510AAA"/>
                    <w:p w14:paraId="06C221D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097DE36" w14:textId="77777777" w:rsidR="00510AAA" w:rsidRDefault="00510AAA" w:rsidP="00510AAA"/>
                    <w:p w14:paraId="3D34998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5F3B18E" w14:textId="77777777" w:rsidR="00510AAA" w:rsidRDefault="00510AAA" w:rsidP="00510AAA"/>
                    <w:p w14:paraId="10EF6DA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C4F5E90" w14:textId="77777777" w:rsidR="00510AAA" w:rsidRDefault="00510AAA" w:rsidP="00510AAA"/>
                    <w:p w14:paraId="1BEB968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7FB69B4" w14:textId="77777777" w:rsidR="00510AAA" w:rsidRDefault="00510AAA" w:rsidP="00510AAA"/>
                    <w:p w14:paraId="4312E6F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7349EDA" w14:textId="77777777" w:rsidR="00510AAA" w:rsidRDefault="00510AAA" w:rsidP="00510AAA"/>
                    <w:p w14:paraId="48BEDF5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D8B1E1D" w14:textId="77777777" w:rsidR="00510AAA" w:rsidRDefault="00510AAA" w:rsidP="00510AAA"/>
                    <w:p w14:paraId="3D0F34F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B70FB26" w14:textId="77777777" w:rsidR="00510AAA" w:rsidRDefault="00510AAA" w:rsidP="00510AAA"/>
                    <w:p w14:paraId="085F927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558362EE" w14:textId="77777777" w:rsidR="00510AAA" w:rsidRDefault="00510AAA" w:rsidP="00510AAA"/>
                    <w:p w14:paraId="2C77340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413DC23" w14:textId="77777777" w:rsidR="00510AAA" w:rsidRDefault="00510AAA" w:rsidP="00510AAA"/>
                    <w:p w14:paraId="38F124A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616D5FC" w14:textId="77777777" w:rsidR="00510AAA" w:rsidRDefault="00510AAA" w:rsidP="00510AAA"/>
                    <w:p w14:paraId="051BDF72"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957C30D" w14:textId="77777777" w:rsidR="00510AAA" w:rsidRDefault="00510AAA" w:rsidP="00510AAA"/>
                    <w:p w14:paraId="56E28AC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BF227CA" w14:textId="77777777" w:rsidR="00510AAA" w:rsidRDefault="00510AAA" w:rsidP="00510AAA"/>
                    <w:p w14:paraId="23ED5F2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673A4C" w14:textId="77777777" w:rsidR="00510AAA" w:rsidRDefault="00510AAA" w:rsidP="00510AAA"/>
                    <w:p w14:paraId="6734501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CF29F49" w14:textId="77777777" w:rsidR="00510AAA" w:rsidRDefault="00510AAA" w:rsidP="00510AAA"/>
                    <w:p w14:paraId="62D58E2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5BC72AC" w14:textId="77777777" w:rsidR="00510AAA" w:rsidRDefault="00510AAA" w:rsidP="00510AAA"/>
                    <w:p w14:paraId="198802E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1E450A1" w14:textId="77777777" w:rsidR="00510AAA" w:rsidRDefault="00510AAA" w:rsidP="00510AAA"/>
                    <w:p w14:paraId="7EF5FBD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DCC4326" w14:textId="77777777" w:rsidR="00510AAA" w:rsidRDefault="00510AAA" w:rsidP="00510AAA"/>
                    <w:p w14:paraId="6038D80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FC377F9" w14:textId="77777777" w:rsidR="00510AAA" w:rsidRDefault="00510AAA" w:rsidP="00510AAA"/>
                    <w:p w14:paraId="08DE94F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E05141A" w14:textId="77777777" w:rsidR="00510AAA" w:rsidRDefault="00510AAA" w:rsidP="00510AAA"/>
                    <w:p w14:paraId="03E123E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F2A40EF" w14:textId="77777777" w:rsidR="00510AAA" w:rsidRDefault="00510AAA" w:rsidP="00510AAA"/>
                    <w:p w14:paraId="4309F4A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FFA9C3A" w14:textId="77777777" w:rsidR="00510AAA" w:rsidRDefault="00510AAA" w:rsidP="00510AAA"/>
                    <w:p w14:paraId="7C4851C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D774C09" w14:textId="77777777" w:rsidR="00510AAA" w:rsidRDefault="00510AAA" w:rsidP="00510AAA"/>
                    <w:p w14:paraId="64ACED6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91B82AB" w14:textId="77777777" w:rsidR="00510AAA" w:rsidRDefault="00510AAA" w:rsidP="00510AAA"/>
                    <w:p w14:paraId="0F70D18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62422F4" w14:textId="77777777" w:rsidR="00510AAA" w:rsidRDefault="00510AAA" w:rsidP="00510AAA"/>
                    <w:p w14:paraId="635DD9D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7AAF80" w14:textId="77777777" w:rsidR="00510AAA" w:rsidRDefault="00510AAA" w:rsidP="00510AAA"/>
                    <w:p w14:paraId="57AB834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9D873CA" w14:textId="77777777" w:rsidR="00510AAA" w:rsidRDefault="00510AAA" w:rsidP="00510AAA"/>
                    <w:p w14:paraId="2FDEF84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7E7AB37" w14:textId="77777777" w:rsidR="00510AAA" w:rsidRDefault="00510AAA" w:rsidP="00510AAA"/>
                    <w:p w14:paraId="2DA0144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136C394" w14:textId="77777777" w:rsidR="00510AAA" w:rsidRDefault="00510AAA" w:rsidP="00510AAA"/>
                    <w:p w14:paraId="5CF9F22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BCBF039" w14:textId="77777777" w:rsidR="00510AAA" w:rsidRDefault="00510AAA" w:rsidP="00510AAA"/>
                    <w:p w14:paraId="59CBB90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78671B2" w14:textId="77777777" w:rsidR="00510AAA" w:rsidRDefault="00510AAA" w:rsidP="00510AAA"/>
                    <w:p w14:paraId="7BC4BB4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551E903" w14:textId="77777777" w:rsidR="00510AAA" w:rsidRDefault="00510AAA" w:rsidP="00510AAA"/>
                    <w:p w14:paraId="7264FDE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76DF471" w14:textId="77777777" w:rsidR="00510AAA" w:rsidRDefault="00510AAA" w:rsidP="00510AAA"/>
                    <w:p w14:paraId="4047656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E09C570" w14:textId="77777777" w:rsidR="00510AAA" w:rsidRDefault="00510AAA" w:rsidP="00510AAA"/>
                    <w:p w14:paraId="27E802D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AC127C8" w14:textId="77777777" w:rsidR="00510AAA" w:rsidRDefault="00510AAA" w:rsidP="00510AAA"/>
                    <w:p w14:paraId="2F1FCFF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2791170" w14:textId="77777777" w:rsidR="00510AAA" w:rsidRDefault="00510AAA" w:rsidP="00510AAA"/>
                    <w:p w14:paraId="299EDB1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E46EBDF" w14:textId="77777777" w:rsidR="00510AAA" w:rsidRDefault="00510AAA" w:rsidP="00510AAA"/>
                    <w:p w14:paraId="11D3BBE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2DC6A5C" w14:textId="77777777" w:rsidR="00510AAA" w:rsidRDefault="00510AAA" w:rsidP="00510AAA"/>
                    <w:p w14:paraId="5CE8EBF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EB04FF2" w14:textId="77777777" w:rsidR="00510AAA" w:rsidRDefault="00510AAA" w:rsidP="00510AAA"/>
                    <w:p w14:paraId="7CF7EE1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E771B2A" w14:textId="77777777" w:rsidR="00510AAA" w:rsidRDefault="00510AAA" w:rsidP="00510AAA"/>
                    <w:p w14:paraId="4A59F67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852309D" w14:textId="77777777" w:rsidR="00510AAA" w:rsidRDefault="00510AAA" w:rsidP="00510AAA"/>
                    <w:p w14:paraId="041FE60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6C78EA7" w14:textId="77777777" w:rsidR="00510AAA" w:rsidRDefault="00510AAA" w:rsidP="00510AAA"/>
                    <w:p w14:paraId="40B871C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EF2130B" w14:textId="77777777" w:rsidR="00510AAA" w:rsidRDefault="00510AAA" w:rsidP="00510AAA"/>
                    <w:p w14:paraId="27D183D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BBB5F84" w14:textId="77777777" w:rsidR="00510AAA" w:rsidRDefault="00510AAA" w:rsidP="00510AAA"/>
                    <w:p w14:paraId="4E4C1C5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8E78008" w14:textId="77777777" w:rsidR="00510AAA" w:rsidRDefault="00510AAA" w:rsidP="00510AAA"/>
                    <w:p w14:paraId="4427919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D0A24A7" w14:textId="77777777" w:rsidR="00510AAA" w:rsidRDefault="00510AAA" w:rsidP="00510AAA"/>
                    <w:p w14:paraId="492CF4B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CB59082" w14:textId="77777777" w:rsidR="00510AAA" w:rsidRDefault="00510AAA" w:rsidP="00510AAA"/>
                    <w:p w14:paraId="3C75BE9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C1E82C0" w14:textId="77777777" w:rsidR="00510AAA" w:rsidRDefault="00510AAA" w:rsidP="00510AAA"/>
                    <w:p w14:paraId="098AC0F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B189214" w14:textId="77777777" w:rsidR="00510AAA" w:rsidRDefault="00510AAA" w:rsidP="00510AAA"/>
                    <w:p w14:paraId="68A8C96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E4360D7" w14:textId="77777777" w:rsidR="00510AAA" w:rsidRDefault="00510AAA" w:rsidP="00510AAA"/>
                    <w:p w14:paraId="69E6EB9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AE84D94" w14:textId="77777777" w:rsidR="00510AAA" w:rsidRDefault="00510AAA" w:rsidP="00510AAA"/>
                    <w:p w14:paraId="1CF5052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ED46417" w14:textId="77777777" w:rsidR="00510AAA" w:rsidRDefault="00510AAA" w:rsidP="00510AAA"/>
                    <w:p w14:paraId="3510B0E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C5F7325" w14:textId="77777777" w:rsidR="00510AAA" w:rsidRDefault="00510AAA" w:rsidP="00510AAA"/>
                    <w:p w14:paraId="54D13B7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9E41D92" w14:textId="77777777" w:rsidR="00510AAA" w:rsidRDefault="00510AAA" w:rsidP="00510AAA"/>
                    <w:p w14:paraId="3F4F71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5B6F22A" w14:textId="77777777" w:rsidR="00510AAA" w:rsidRDefault="00510AAA" w:rsidP="00510AAA"/>
                    <w:p w14:paraId="3675356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98DE1AB" w14:textId="77777777" w:rsidR="00510AAA" w:rsidRDefault="00510AAA" w:rsidP="00510AAA"/>
                    <w:p w14:paraId="63173AA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0D3126B5" w14:textId="77777777" w:rsidR="00510AAA" w:rsidRDefault="00510AAA" w:rsidP="00510AAA"/>
                    <w:p w14:paraId="31A696AA"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5EEED857" w14:textId="77777777" w:rsidR="00510AAA" w:rsidRDefault="00510AAA" w:rsidP="00510AAA"/>
                    <w:p w14:paraId="0BEE609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52FD4D29" w14:textId="77777777" w:rsidR="00510AAA" w:rsidRDefault="00510AAA" w:rsidP="00510AAA"/>
                    <w:p w14:paraId="5A860DD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3CDB2D1" w14:textId="77777777" w:rsidR="00510AAA" w:rsidRDefault="00510AAA" w:rsidP="00510AAA"/>
                    <w:p w14:paraId="6551E13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13A5E17" w14:textId="77777777" w:rsidR="00510AAA" w:rsidRDefault="00510AAA" w:rsidP="00510AAA"/>
                    <w:p w14:paraId="0738610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8EF7774" w14:textId="77777777" w:rsidR="00510AAA" w:rsidRDefault="00510AAA" w:rsidP="00510AAA"/>
                    <w:p w14:paraId="35C6672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770C825" w14:textId="77777777" w:rsidR="00510AAA" w:rsidRDefault="00510AAA" w:rsidP="00510AAA"/>
                    <w:p w14:paraId="5CBB0004"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CFC8BB9" w14:textId="77777777" w:rsidR="00510AAA" w:rsidRDefault="00510AAA" w:rsidP="00510AAA"/>
                    <w:p w14:paraId="4F88EBC2"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2C94A1E" w14:textId="77777777" w:rsidR="00510AAA" w:rsidRDefault="00510AAA" w:rsidP="00510AAA"/>
                    <w:p w14:paraId="0F2D362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483DE38" w14:textId="77777777" w:rsidR="00510AAA" w:rsidRDefault="00510AAA" w:rsidP="00510AAA"/>
                    <w:p w14:paraId="61F0F8F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48AECEB" w14:textId="77777777" w:rsidR="00510AAA" w:rsidRDefault="00510AAA" w:rsidP="00510AAA"/>
                    <w:p w14:paraId="10AFFC7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A7630D5" w14:textId="77777777" w:rsidR="00510AAA" w:rsidRDefault="00510AAA" w:rsidP="00510AAA"/>
                    <w:p w14:paraId="333C4B06"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2B16F162" w14:textId="77777777" w:rsidR="00510AAA" w:rsidRDefault="00510AAA" w:rsidP="00510AAA"/>
                    <w:p w14:paraId="2A370C0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CD530B4" w14:textId="77777777" w:rsidR="00510AAA" w:rsidRDefault="00510AAA" w:rsidP="00510AAA"/>
                    <w:p w14:paraId="39BA19C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37C67A0" w14:textId="77777777" w:rsidR="00510AAA" w:rsidRDefault="00510AAA" w:rsidP="00510AAA"/>
                    <w:p w14:paraId="46A027A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91E63A0" w14:textId="77777777" w:rsidR="00510AAA" w:rsidRDefault="00510AAA" w:rsidP="00510AAA"/>
                    <w:p w14:paraId="6DE0B3C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05EFF5D" w14:textId="77777777" w:rsidR="00510AAA" w:rsidRDefault="00510AAA" w:rsidP="00510AAA"/>
                    <w:p w14:paraId="377773A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C9D3BA3" w14:textId="77777777" w:rsidR="00510AAA" w:rsidRDefault="00510AAA" w:rsidP="00510AAA"/>
                    <w:p w14:paraId="3705D83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644CDDB" w14:textId="77777777" w:rsidR="00510AAA" w:rsidRDefault="00510AAA" w:rsidP="00510AAA"/>
                    <w:p w14:paraId="489A51E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3440060" w14:textId="77777777" w:rsidR="00510AAA" w:rsidRDefault="00510AAA" w:rsidP="00510AAA"/>
                    <w:p w14:paraId="42CF4255"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430A074" w14:textId="77777777" w:rsidR="00510AAA" w:rsidRDefault="00510AAA" w:rsidP="00510AAA"/>
                    <w:p w14:paraId="7888595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1D8E262" w14:textId="77777777" w:rsidR="00510AAA" w:rsidRDefault="00510AAA" w:rsidP="00510AAA"/>
                    <w:p w14:paraId="187199D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9280846" w14:textId="77777777" w:rsidR="00510AAA" w:rsidRDefault="00510AAA" w:rsidP="00510AAA"/>
                    <w:p w14:paraId="6FD25B9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4109ADA" w14:textId="77777777" w:rsidR="00510AAA" w:rsidRDefault="00510AAA" w:rsidP="00510AAA"/>
                    <w:p w14:paraId="3C1185B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743CCAC" w14:textId="77777777" w:rsidR="00510AAA" w:rsidRDefault="00510AAA" w:rsidP="00510AAA"/>
                    <w:p w14:paraId="4F0F9A6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4A26869" w14:textId="77777777" w:rsidR="00510AAA" w:rsidRDefault="00510AAA" w:rsidP="00510AAA"/>
                    <w:p w14:paraId="058C509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2FBD55E" w14:textId="77777777" w:rsidR="00510AAA" w:rsidRDefault="00510AAA" w:rsidP="00510AAA"/>
                    <w:p w14:paraId="4235594E"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3AFDD61" w14:textId="77777777" w:rsidR="00510AAA" w:rsidRDefault="00510AAA" w:rsidP="00510AAA"/>
                    <w:p w14:paraId="5CCC961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FA812D5" w14:textId="77777777" w:rsidR="00510AAA" w:rsidRDefault="00510AAA" w:rsidP="00510AAA"/>
                    <w:p w14:paraId="5DE73A9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AC06C95" w14:textId="77777777" w:rsidR="00510AAA" w:rsidRDefault="00510AAA" w:rsidP="00510AAA"/>
                    <w:p w14:paraId="131257E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1C35FEF" w14:textId="77777777" w:rsidR="00510AAA" w:rsidRDefault="00510AAA" w:rsidP="00510AAA"/>
                    <w:p w14:paraId="7F4428F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4E38C93" w14:textId="77777777" w:rsidR="00510AAA" w:rsidRDefault="00510AAA" w:rsidP="00510AAA"/>
                    <w:p w14:paraId="5894DA5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1881317" w14:textId="77777777" w:rsidR="00510AAA" w:rsidRDefault="00510AAA" w:rsidP="00510AAA"/>
                    <w:p w14:paraId="3C51460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4F75661" w14:textId="77777777" w:rsidR="00510AAA" w:rsidRDefault="00510AAA" w:rsidP="00510AAA"/>
                    <w:p w14:paraId="6FB97BA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9CAEE79" w14:textId="77777777" w:rsidR="00510AAA" w:rsidRDefault="00510AAA" w:rsidP="00510AAA"/>
                    <w:p w14:paraId="392B62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0638BAE" w14:textId="77777777" w:rsidR="00510AAA" w:rsidRDefault="00510AAA" w:rsidP="00510AAA"/>
                    <w:p w14:paraId="15F278C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210AA6A" w14:textId="77777777" w:rsidR="00510AAA" w:rsidRDefault="00510AAA" w:rsidP="00510AAA"/>
                    <w:p w14:paraId="24664D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3B7C254" w14:textId="77777777" w:rsidR="00510AAA" w:rsidRDefault="00510AAA" w:rsidP="00510AAA"/>
                    <w:p w14:paraId="3BA6C50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7E1F723" w14:textId="77777777" w:rsidR="00510AAA" w:rsidRDefault="00510AAA" w:rsidP="00510AAA"/>
                    <w:p w14:paraId="02D2BFC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A13E266" w14:textId="77777777" w:rsidR="00510AAA" w:rsidRDefault="00510AAA" w:rsidP="00510AAA"/>
                    <w:p w14:paraId="17E14A3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8E9AED9" w14:textId="77777777" w:rsidR="00510AAA" w:rsidRDefault="00510AAA" w:rsidP="00510AAA"/>
                    <w:p w14:paraId="77E5868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661499" w14:textId="77777777" w:rsidR="00510AAA" w:rsidRDefault="00510AAA" w:rsidP="00510AAA"/>
                    <w:p w14:paraId="563116A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43F2C82" w14:textId="77777777" w:rsidR="00510AAA" w:rsidRDefault="00510AAA" w:rsidP="00510AAA"/>
                    <w:p w14:paraId="769B4C4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EC9D320" w14:textId="77777777" w:rsidR="00510AAA" w:rsidRDefault="00510AAA" w:rsidP="00510AAA"/>
                    <w:p w14:paraId="5FB5475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87FCBB2" w14:textId="77777777" w:rsidR="00510AAA" w:rsidRDefault="00510AAA" w:rsidP="00510AAA"/>
                    <w:p w14:paraId="69B650B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2446424" w14:textId="77777777" w:rsidR="00510AAA" w:rsidRDefault="00510AAA" w:rsidP="00510AAA"/>
                    <w:p w14:paraId="64C267C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1135D8A" w14:textId="77777777" w:rsidR="00510AAA" w:rsidRDefault="00510AAA" w:rsidP="00510AAA"/>
                    <w:p w14:paraId="2EF8255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0BE3D67" w14:textId="77777777" w:rsidR="00510AAA" w:rsidRDefault="00510AAA" w:rsidP="00510AAA"/>
                    <w:p w14:paraId="1D46390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A060275" w14:textId="77777777" w:rsidR="00510AAA" w:rsidRDefault="00510AAA" w:rsidP="00510AAA"/>
                    <w:p w14:paraId="439903B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030E81F" w14:textId="77777777" w:rsidR="00510AAA" w:rsidRDefault="00510AAA" w:rsidP="00510AAA"/>
                    <w:p w14:paraId="4F45E4D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47692EC6" w14:textId="77777777" w:rsidR="00510AAA" w:rsidRDefault="00510AAA" w:rsidP="00510AAA"/>
                    <w:p w14:paraId="293448E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5DCCF9B" w14:textId="77777777" w:rsidR="00510AAA" w:rsidRDefault="00510AAA" w:rsidP="00510AAA"/>
                    <w:p w14:paraId="13154E6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36E21EF" w14:textId="77777777" w:rsidR="00510AAA" w:rsidRDefault="00510AAA" w:rsidP="00510AAA"/>
                    <w:p w14:paraId="2318971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169B304" w14:textId="77777777" w:rsidR="00510AAA" w:rsidRDefault="00510AAA" w:rsidP="00510AAA"/>
                    <w:p w14:paraId="4F05498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8E2151D" w14:textId="77777777" w:rsidR="00510AAA" w:rsidRDefault="00510AAA" w:rsidP="00510AAA"/>
                    <w:p w14:paraId="3450B56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74C0F48" w14:textId="77777777" w:rsidR="00510AAA" w:rsidRDefault="00510AAA" w:rsidP="00510AAA"/>
                    <w:p w14:paraId="5BF2EEF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1C70B5F" w14:textId="77777777" w:rsidR="00510AAA" w:rsidRDefault="00510AAA" w:rsidP="00510AAA"/>
                    <w:p w14:paraId="1C0BFC7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2E19A4E" w14:textId="77777777" w:rsidR="00510AAA" w:rsidRDefault="00510AAA" w:rsidP="00510AAA"/>
                    <w:p w14:paraId="73E96ED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D4DF30A" w14:textId="77777777" w:rsidR="00510AAA" w:rsidRDefault="00510AAA" w:rsidP="00510AAA"/>
                    <w:p w14:paraId="1271A4A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CC70C63" w14:textId="77777777" w:rsidR="00510AAA" w:rsidRDefault="00510AAA" w:rsidP="00510AAA"/>
                    <w:p w14:paraId="6B330AC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0307152" w14:textId="77777777" w:rsidR="00510AAA" w:rsidRDefault="00510AAA" w:rsidP="00510AAA"/>
                    <w:p w14:paraId="7D781D2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40303CA" w14:textId="77777777" w:rsidR="00510AAA" w:rsidRDefault="00510AAA" w:rsidP="00510AAA"/>
                    <w:p w14:paraId="02B50CD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6BB41C4" w14:textId="77777777" w:rsidR="00510AAA" w:rsidRDefault="00510AAA" w:rsidP="00510AAA"/>
                    <w:p w14:paraId="08D6E0F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681F9CA" w14:textId="77777777" w:rsidR="00510AAA" w:rsidRDefault="00510AAA" w:rsidP="00510AAA"/>
                    <w:p w14:paraId="335896D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89FBBDA" w14:textId="77777777" w:rsidR="00510AAA" w:rsidRDefault="00510AAA" w:rsidP="00510AAA"/>
                    <w:p w14:paraId="52F67CC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51E9FCF" w14:textId="77777777" w:rsidR="00510AAA" w:rsidRDefault="00510AAA" w:rsidP="00510AAA"/>
                    <w:p w14:paraId="12E5B22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0F02F81" w14:textId="77777777" w:rsidR="00510AAA" w:rsidRDefault="00510AAA" w:rsidP="00510AAA"/>
                    <w:p w14:paraId="695B173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6969163" w14:textId="77777777" w:rsidR="00510AAA" w:rsidRDefault="00510AAA" w:rsidP="00510AAA"/>
                    <w:p w14:paraId="39547F3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9A08125" w14:textId="77777777" w:rsidR="00510AAA" w:rsidRDefault="00510AAA" w:rsidP="00510AAA"/>
                    <w:p w14:paraId="1D875C6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CF1C8B1" w14:textId="77777777" w:rsidR="00510AAA" w:rsidRDefault="00510AAA" w:rsidP="00510AAA"/>
                    <w:p w14:paraId="12AD1B4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5FB1DED" w14:textId="77777777" w:rsidR="00510AAA" w:rsidRDefault="00510AAA" w:rsidP="00510AAA"/>
                    <w:p w14:paraId="5DB7BF0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D273BCA" w14:textId="77777777" w:rsidR="00510AAA" w:rsidRDefault="00510AAA" w:rsidP="00510AAA"/>
                    <w:p w14:paraId="152D979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111D4237" w14:textId="77777777" w:rsidR="00510AAA" w:rsidRDefault="00510AAA" w:rsidP="00510AAA"/>
                    <w:p w14:paraId="2A8200F6"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586BB40F" w14:textId="77777777" w:rsidR="00510AAA" w:rsidRDefault="00510AAA" w:rsidP="00510AAA"/>
                    <w:p w14:paraId="36E7835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6AA72714" w14:textId="77777777" w:rsidR="00510AAA" w:rsidRDefault="00510AAA" w:rsidP="00510AAA"/>
                    <w:p w14:paraId="29930F1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09B7DE79" w14:textId="77777777" w:rsidR="00510AAA" w:rsidRDefault="00510AAA" w:rsidP="00510AAA"/>
                    <w:p w14:paraId="6DDE830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C5475F0" w14:textId="77777777" w:rsidR="00510AAA" w:rsidRDefault="00510AAA" w:rsidP="00510AAA"/>
                    <w:p w14:paraId="1F3D310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98FE11F" w14:textId="77777777" w:rsidR="00510AAA" w:rsidRDefault="00510AAA" w:rsidP="00510AAA"/>
                    <w:p w14:paraId="6FBC1F7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F107486" w14:textId="77777777" w:rsidR="00510AAA" w:rsidRDefault="00510AAA" w:rsidP="00510AAA"/>
                    <w:p w14:paraId="5552ED0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95D0AA6" w14:textId="77777777" w:rsidR="00510AAA" w:rsidRDefault="00510AAA" w:rsidP="00510AAA"/>
                    <w:p w14:paraId="316E76F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5D6DAD0" w14:textId="77777777" w:rsidR="00510AAA" w:rsidRDefault="00510AAA" w:rsidP="00510AAA"/>
                    <w:p w14:paraId="4E954BC8"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08918FD" w14:textId="77777777" w:rsidR="00510AAA" w:rsidRDefault="00510AAA" w:rsidP="00510AAA"/>
                    <w:p w14:paraId="369079E0"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FA069A7" w14:textId="77777777" w:rsidR="00510AAA" w:rsidRDefault="00510AAA" w:rsidP="00510AAA"/>
                    <w:p w14:paraId="28021F5C"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479D147" w14:textId="77777777" w:rsidR="00510AAA" w:rsidRDefault="00510AAA" w:rsidP="00510AAA"/>
                    <w:p w14:paraId="005E8E3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682FD3E" w14:textId="77777777" w:rsidR="00510AAA" w:rsidRDefault="00510AAA" w:rsidP="00510AAA"/>
                    <w:p w14:paraId="2A3A19E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1FF9340" w14:textId="77777777" w:rsidR="00510AAA" w:rsidRDefault="00510AAA" w:rsidP="00510AAA"/>
                    <w:p w14:paraId="14C0AEC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EFEE349" w14:textId="77777777" w:rsidR="00510AAA" w:rsidRDefault="00510AAA" w:rsidP="00510AAA"/>
                    <w:p w14:paraId="5362482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C77CC52" w14:textId="77777777" w:rsidR="00510AAA" w:rsidRDefault="00510AAA" w:rsidP="00510AAA"/>
                    <w:p w14:paraId="1AE66E2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51CE4DA" w14:textId="77777777" w:rsidR="00510AAA" w:rsidRDefault="00510AAA" w:rsidP="00510AAA"/>
                    <w:p w14:paraId="10843D6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C33CFAA" w14:textId="77777777" w:rsidR="00510AAA" w:rsidRDefault="00510AAA" w:rsidP="00510AAA"/>
                    <w:p w14:paraId="2AB2784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1BBD65F5" w14:textId="77777777" w:rsidR="00510AAA" w:rsidRDefault="00510AAA" w:rsidP="00510AAA"/>
                    <w:p w14:paraId="4BFD2EE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AFC8DDC" w14:textId="77777777" w:rsidR="00510AAA" w:rsidRDefault="00510AAA" w:rsidP="00510AAA"/>
                    <w:p w14:paraId="55DB112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02D0185" w14:textId="77777777" w:rsidR="00510AAA" w:rsidRDefault="00510AAA" w:rsidP="00510AAA"/>
                    <w:p w14:paraId="69A01FA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EEC6AA5" w14:textId="77777777" w:rsidR="00510AAA" w:rsidRDefault="00510AAA" w:rsidP="00510AAA"/>
                    <w:p w14:paraId="0EC40F4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28A5695" w14:textId="77777777" w:rsidR="00510AAA" w:rsidRDefault="00510AAA" w:rsidP="00510AAA"/>
                    <w:p w14:paraId="6028526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5EEA6DF" w14:textId="77777777" w:rsidR="00510AAA" w:rsidRDefault="00510AAA" w:rsidP="00510AAA"/>
                    <w:p w14:paraId="2F845DE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0412424E" w14:textId="77777777" w:rsidR="00510AAA" w:rsidRDefault="00510AAA" w:rsidP="00510AAA"/>
                    <w:p w14:paraId="4B865B5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C6AEA80" w14:textId="77777777" w:rsidR="00510AAA" w:rsidRDefault="00510AAA" w:rsidP="00510AAA"/>
                    <w:p w14:paraId="2CB31EC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EB139F8" w14:textId="77777777" w:rsidR="00510AAA" w:rsidRDefault="00510AAA" w:rsidP="00510AAA"/>
                    <w:p w14:paraId="2009D256"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3D6EECE" w14:textId="77777777" w:rsidR="00510AAA" w:rsidRDefault="00510AAA" w:rsidP="00510AAA"/>
                    <w:p w14:paraId="57942C3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A7098C9" w14:textId="77777777" w:rsidR="00510AAA" w:rsidRDefault="00510AAA" w:rsidP="00510AAA"/>
                    <w:p w14:paraId="7CA2455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849F649" w14:textId="77777777" w:rsidR="00510AAA" w:rsidRDefault="00510AAA" w:rsidP="00510AAA"/>
                    <w:p w14:paraId="487A41D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53C7733" w14:textId="77777777" w:rsidR="00510AAA" w:rsidRDefault="00510AAA" w:rsidP="00510AAA"/>
                    <w:p w14:paraId="4BB5ABC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38CD43B" w14:textId="77777777" w:rsidR="00510AAA" w:rsidRDefault="00510AAA" w:rsidP="00510AAA"/>
                    <w:p w14:paraId="1CB69F7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251095BD" w14:textId="77777777" w:rsidR="00510AAA" w:rsidRDefault="00510AAA" w:rsidP="00510AAA"/>
                    <w:p w14:paraId="084D30A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4504AF7" w14:textId="77777777" w:rsidR="00510AAA" w:rsidRDefault="00510AAA" w:rsidP="00510AAA"/>
                    <w:p w14:paraId="6758A67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EF72109" w14:textId="77777777" w:rsidR="00510AAA" w:rsidRDefault="00510AAA" w:rsidP="00510AAA"/>
                    <w:p w14:paraId="79BB2F2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D0C1587" w14:textId="77777777" w:rsidR="00510AAA" w:rsidRDefault="00510AAA" w:rsidP="00510AAA"/>
                    <w:p w14:paraId="73A29E5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0A1D962" w14:textId="77777777" w:rsidR="00510AAA" w:rsidRDefault="00510AAA" w:rsidP="00510AAA"/>
                    <w:p w14:paraId="1C1D53A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C1EF959" w14:textId="77777777" w:rsidR="00510AAA" w:rsidRDefault="00510AAA" w:rsidP="00510AAA"/>
                    <w:p w14:paraId="3B50905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CBE3E9C" w14:textId="77777777" w:rsidR="00510AAA" w:rsidRDefault="00510AAA" w:rsidP="00510AAA"/>
                    <w:p w14:paraId="4974BAD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E2FBD18" w14:textId="77777777" w:rsidR="00510AAA" w:rsidRDefault="00510AAA" w:rsidP="00510AAA"/>
                    <w:p w14:paraId="2875FB0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12C86BF" w14:textId="77777777" w:rsidR="00510AAA" w:rsidRDefault="00510AAA" w:rsidP="00510AAA"/>
                    <w:p w14:paraId="343A3E9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9808565" w14:textId="77777777" w:rsidR="00510AAA" w:rsidRDefault="00510AAA" w:rsidP="00510AAA"/>
                    <w:p w14:paraId="128A394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BC50EFF" w14:textId="77777777" w:rsidR="00510AAA" w:rsidRDefault="00510AAA" w:rsidP="00510AAA"/>
                    <w:p w14:paraId="31DD262D"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C0E6883" w14:textId="77777777" w:rsidR="00510AAA" w:rsidRDefault="00510AAA" w:rsidP="00510AAA"/>
                    <w:p w14:paraId="1FCC2D1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6EB0B2B" w14:textId="77777777" w:rsidR="00510AAA" w:rsidRDefault="00510AAA" w:rsidP="00510AAA"/>
                    <w:p w14:paraId="321870D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EAD2066" w14:textId="77777777" w:rsidR="00510AAA" w:rsidRDefault="00510AAA" w:rsidP="00510AAA"/>
                    <w:p w14:paraId="02C0C96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8FBB1C3" w14:textId="77777777" w:rsidR="00510AAA" w:rsidRDefault="00510AAA" w:rsidP="00510AAA"/>
                    <w:p w14:paraId="2ADF5FE8"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66F1E7F" w14:textId="77777777" w:rsidR="00510AAA" w:rsidRDefault="00510AAA" w:rsidP="00510AAA"/>
                    <w:p w14:paraId="7FF1D87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C09F70A" w14:textId="77777777" w:rsidR="00510AAA" w:rsidRDefault="00510AAA" w:rsidP="00510AAA"/>
                    <w:p w14:paraId="2557224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ACA1FE9" w14:textId="77777777" w:rsidR="00510AAA" w:rsidRDefault="00510AAA" w:rsidP="00510AAA"/>
                    <w:p w14:paraId="5736F0A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1BA3929" w14:textId="77777777" w:rsidR="00510AAA" w:rsidRDefault="00510AAA" w:rsidP="00510AAA"/>
                    <w:p w14:paraId="102FD09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561B32E" w14:textId="77777777" w:rsidR="00510AAA" w:rsidRDefault="00510AAA" w:rsidP="00510AAA"/>
                    <w:p w14:paraId="6023B76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53F3C56" w14:textId="77777777" w:rsidR="00510AAA" w:rsidRDefault="00510AAA" w:rsidP="00510AAA"/>
                    <w:p w14:paraId="75FA943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9160908" w14:textId="77777777" w:rsidR="00510AAA" w:rsidRDefault="00510AAA" w:rsidP="00510AAA"/>
                    <w:p w14:paraId="4D655125"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2E6DF18" w14:textId="77777777" w:rsidR="00510AAA" w:rsidRDefault="00510AAA" w:rsidP="00510AAA"/>
                    <w:p w14:paraId="2E096FB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B0F8AB6" w14:textId="77777777" w:rsidR="00510AAA" w:rsidRDefault="00510AAA" w:rsidP="00510AAA"/>
                    <w:p w14:paraId="5E4929A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7D0CF94" w14:textId="77777777" w:rsidR="00510AAA" w:rsidRDefault="00510AAA" w:rsidP="00510AAA"/>
                    <w:p w14:paraId="60B832A9"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157C6BB1" w14:textId="77777777" w:rsidR="00510AAA" w:rsidRDefault="00510AAA" w:rsidP="00510AAA"/>
                    <w:p w14:paraId="613C272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BB74322" w14:textId="77777777" w:rsidR="00510AAA" w:rsidRDefault="00510AAA" w:rsidP="00510AAA"/>
                    <w:p w14:paraId="20975721"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8F6566A" w14:textId="77777777" w:rsidR="00510AAA" w:rsidRDefault="00510AAA" w:rsidP="00510AAA"/>
                    <w:p w14:paraId="4D5E2102"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F253746" w14:textId="77777777" w:rsidR="00510AAA" w:rsidRDefault="00510AAA" w:rsidP="00510AAA"/>
                    <w:p w14:paraId="41C6415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DC54FF7" w14:textId="77777777" w:rsidR="00510AAA" w:rsidRDefault="00510AAA" w:rsidP="00510AAA"/>
                    <w:p w14:paraId="45999AC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30D2F133" w14:textId="77777777" w:rsidR="00510AAA" w:rsidRDefault="00510AAA" w:rsidP="00510AAA"/>
                    <w:p w14:paraId="277BFA8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A4623EB" w14:textId="77777777" w:rsidR="00510AAA" w:rsidRDefault="00510AAA" w:rsidP="00510AAA"/>
                    <w:p w14:paraId="4FDCCE4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4E266D0" w14:textId="77777777" w:rsidR="00510AAA" w:rsidRDefault="00510AAA" w:rsidP="00510AAA"/>
                    <w:p w14:paraId="5C8F1E6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98EB513" w14:textId="77777777" w:rsidR="00510AAA" w:rsidRDefault="00510AAA" w:rsidP="00510AAA"/>
                    <w:p w14:paraId="72C5A1A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22D8226C" w14:textId="77777777" w:rsidR="00510AAA" w:rsidRDefault="00510AAA" w:rsidP="00510AAA"/>
                    <w:p w14:paraId="58AD421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9CDDA7B" w14:textId="77777777" w:rsidR="00510AAA" w:rsidRDefault="00510AAA" w:rsidP="00510AAA"/>
                    <w:p w14:paraId="39435DE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87629C0" w14:textId="77777777" w:rsidR="00510AAA" w:rsidRDefault="00510AAA" w:rsidP="00510AAA"/>
                    <w:p w14:paraId="182CABD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04C9A2C4" w14:textId="77777777" w:rsidR="00510AAA" w:rsidRDefault="00510AAA" w:rsidP="00510AAA"/>
                    <w:p w14:paraId="4675E12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34AF4CD" w14:textId="77777777" w:rsidR="00510AAA" w:rsidRDefault="00510AAA" w:rsidP="00510AAA"/>
                    <w:p w14:paraId="5D9E245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6E48BC6" w14:textId="77777777" w:rsidR="00510AAA" w:rsidRDefault="00510AAA" w:rsidP="00510AAA"/>
                    <w:p w14:paraId="58D2FBE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r w:rsidRPr="00C13168">
                        <w:rPr>
                          <w:rFonts w:asciiTheme="minorBidi" w:hAnsiTheme="minorBidi" w:cstheme="minorBidi"/>
                          <w:b/>
                          <w:bCs/>
                          <w:rtl/>
                          <w:lang w:bidi="he-IL"/>
                        </w:rPr>
                        <w:t>:</w:t>
                      </w:r>
                    </w:p>
                    <w:p w14:paraId="31179A80" w14:textId="77777777" w:rsidR="00510AAA" w:rsidRDefault="00510AAA" w:rsidP="00510AAA"/>
                    <w:p w14:paraId="718EED73" w14:textId="77777777" w:rsidR="00510AAA" w:rsidRPr="00C13168" w:rsidRDefault="00510AAA" w:rsidP="00510AAA">
                      <w:pPr>
                        <w:jc w:val="right"/>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13384386" w14:textId="77777777" w:rsidR="00510AAA" w:rsidRDefault="00510AAA" w:rsidP="00510AAA"/>
                    <w:p w14:paraId="7083312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w:t>
                      </w:r>
                    </w:p>
                    <w:p w14:paraId="7400F429" w14:textId="77777777" w:rsidR="00510AAA" w:rsidRDefault="00510AAA" w:rsidP="00510AAA"/>
                    <w:p w14:paraId="63A3D13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1E9D07DD" w14:textId="77777777" w:rsidR="00510AAA" w:rsidRDefault="00510AAA" w:rsidP="00510AAA"/>
                    <w:p w14:paraId="09437292"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B8EF0E0" w14:textId="77777777" w:rsidR="00510AAA" w:rsidRDefault="00510AAA" w:rsidP="00510AAA"/>
                    <w:p w14:paraId="35BBB72A"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D6E8E69" w14:textId="77777777" w:rsidR="00510AAA" w:rsidRDefault="00510AAA" w:rsidP="00510AAA"/>
                    <w:p w14:paraId="155A4F47"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44A01775" w14:textId="77777777" w:rsidR="00510AAA" w:rsidRDefault="00510AAA" w:rsidP="00510AAA"/>
                    <w:p w14:paraId="4CB0B3FA"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31F55ACF" w14:textId="77777777" w:rsidR="00510AAA" w:rsidRDefault="00510AAA" w:rsidP="00510AAA"/>
                    <w:p w14:paraId="2CA97AA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CD284F8" w14:textId="77777777" w:rsidR="00510AAA" w:rsidRDefault="00510AAA" w:rsidP="00510AAA"/>
                    <w:p w14:paraId="3344226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57E93451" w14:textId="77777777" w:rsidR="00510AAA" w:rsidRDefault="00510AAA" w:rsidP="00510AAA"/>
                    <w:p w14:paraId="2888F24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8C34205" w14:textId="77777777" w:rsidR="00510AAA" w:rsidRDefault="00510AAA" w:rsidP="00510AAA"/>
                    <w:p w14:paraId="65C88471"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88DDFF4" w14:textId="77777777" w:rsidR="00510AAA" w:rsidRDefault="00510AAA" w:rsidP="00510AAA"/>
                    <w:p w14:paraId="55D58BF9"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7C67C4B7" w14:textId="77777777" w:rsidR="00510AAA" w:rsidRDefault="00510AAA" w:rsidP="00510AAA"/>
                    <w:p w14:paraId="33F2AAF3"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F94F986" w14:textId="77777777" w:rsidR="00510AAA" w:rsidRDefault="00510AAA" w:rsidP="00510AAA"/>
                    <w:p w14:paraId="1135944D"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F8702F2" w14:textId="77777777" w:rsidR="00510AAA" w:rsidRDefault="00510AAA" w:rsidP="00510AAA"/>
                    <w:p w14:paraId="0988E7DE"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6433DCFA" w14:textId="77777777" w:rsidR="00510AAA" w:rsidRDefault="00510AAA" w:rsidP="00510AAA"/>
                    <w:p w14:paraId="34B15EE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39295F8" w14:textId="77777777" w:rsidR="00510AAA" w:rsidRDefault="00510AAA" w:rsidP="00510AAA"/>
                    <w:p w14:paraId="798FFA98"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38D9F91" w14:textId="77777777" w:rsidR="00510AAA" w:rsidRDefault="00510AAA" w:rsidP="00510AAA"/>
                    <w:p w14:paraId="0B2F4B61"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306B8994" w14:textId="77777777" w:rsidR="00510AAA" w:rsidRDefault="00510AAA" w:rsidP="00510AAA"/>
                    <w:p w14:paraId="2889B53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5FA5054" w14:textId="77777777" w:rsidR="00510AAA" w:rsidRDefault="00510AAA" w:rsidP="00510AAA"/>
                    <w:p w14:paraId="2EE893B0"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B76935E" w14:textId="77777777" w:rsidR="00510AAA" w:rsidRDefault="00510AAA" w:rsidP="00510AAA"/>
                    <w:p w14:paraId="7F003B1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46E8A9B1" w14:textId="77777777" w:rsidR="00510AAA" w:rsidRDefault="00510AAA" w:rsidP="00510AAA"/>
                    <w:p w14:paraId="66C2C357"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 xml:space="preserve">בהתחלה נבחר את כל ציר </w:t>
                      </w:r>
                      <w:proofErr w:type="spellStart"/>
                      <w:r>
                        <w:rPr>
                          <w:rFonts w:asciiTheme="minorBidi" w:hAnsiTheme="minorBidi" w:cstheme="minorBidi" w:hint="cs"/>
                          <w:b/>
                          <w:bCs/>
                          <w:rtl/>
                          <w:lang w:bidi="he-IL"/>
                        </w:rPr>
                        <w:t>הזמאפשר</w:t>
                      </w:r>
                      <w:proofErr w:type="spellEnd"/>
                      <w:r>
                        <w:rPr>
                          <w:rFonts w:asciiTheme="minorBidi" w:hAnsiTheme="minorBidi" w:cstheme="minorBidi" w:hint="cs"/>
                          <w:b/>
                          <w:bCs/>
                          <w:rtl/>
                          <w:lang w:bidi="he-IL"/>
                        </w:rPr>
                        <w:t xml:space="preserve">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8CCCADA" w14:textId="77777777" w:rsidR="00510AAA" w:rsidRDefault="00510AAA" w:rsidP="00510AAA"/>
                    <w:p w14:paraId="438EFCC3"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F83B06F" w14:textId="77777777" w:rsidR="00510AAA" w:rsidRDefault="00510AAA" w:rsidP="00510AAA"/>
                    <w:p w14:paraId="5A148C3B"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ן:</w:t>
                      </w:r>
                    </w:p>
                    <w:p w14:paraId="6154A194" w14:textId="77777777" w:rsidR="00510AAA" w:rsidRDefault="00510AAA" w:rsidP="00510AAA"/>
                    <w:p w14:paraId="06C7850F"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2F483F35" w14:textId="77777777" w:rsidR="00510AAA" w:rsidRDefault="00510AAA" w:rsidP="00510AAA"/>
                    <w:p w14:paraId="01AD94EC" w14:textId="77777777" w:rsidR="00510AAA" w:rsidRPr="00C13168" w:rsidRDefault="00510AAA" w:rsidP="00510AAA">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p w14:paraId="7B36CBD7" w14:textId="77777777" w:rsidR="00510AAA" w:rsidRDefault="00510AAA" w:rsidP="00510AAA"/>
                    <w:p w14:paraId="0036FA76" w14:textId="77777777" w:rsidR="00510AAA" w:rsidRPr="00C13168" w:rsidRDefault="00510AAA" w:rsidP="00510AAA">
                      <w:pPr>
                        <w:jc w:val="center"/>
                        <w:rPr>
                          <w:rFonts w:asciiTheme="minorBidi" w:hAnsiTheme="minorBidi" w:cstheme="minorBidi"/>
                          <w:b/>
                          <w:bCs/>
                          <w:lang w:bidi="he-IL"/>
                        </w:rPr>
                      </w:pPr>
                      <w:proofErr w:type="spellStart"/>
                      <w:r>
                        <w:rPr>
                          <w:rFonts w:asciiTheme="minorBidi" w:hAnsiTheme="minorBidi" w:cstheme="minorBidi" w:hint="cs"/>
                          <w:b/>
                          <w:bCs/>
                          <w:rtl/>
                          <w:lang w:bidi="he-IL"/>
                        </w:rPr>
                        <w:t>סטיקות</w:t>
                      </w:r>
                      <w:proofErr w:type="spellEnd"/>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83334F1" w14:textId="77777777" w:rsidR="00510AAA" w:rsidRDefault="00510AAA" w:rsidP="00510AAA"/>
                    <w:p w14:paraId="3F82E49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B88FB7B" w14:textId="77777777" w:rsidR="00510AAA" w:rsidRDefault="00510AAA" w:rsidP="00510AAA"/>
                    <w:p w14:paraId="71246A1C"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1D079881" w14:textId="77777777" w:rsidR="00510AAA" w:rsidRDefault="00510AAA" w:rsidP="00510AAA"/>
                    <w:p w14:paraId="477248BB"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65D0CCC" w14:textId="77777777" w:rsidR="00510AAA" w:rsidRDefault="00510AAA" w:rsidP="00510AAA"/>
                    <w:p w14:paraId="3AC09FF0"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AC48C03" w14:textId="77777777" w:rsidR="00510AAA" w:rsidRDefault="00510AAA" w:rsidP="00510AAA"/>
                    <w:p w14:paraId="313C100E"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840AF11" w14:textId="77777777" w:rsidR="00510AAA" w:rsidRDefault="00510AAA" w:rsidP="00510AAA"/>
                    <w:p w14:paraId="1489120B"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6985F4EE" w14:textId="77777777" w:rsidR="00510AAA" w:rsidRDefault="00510AAA" w:rsidP="00510AAA"/>
                    <w:p w14:paraId="53122C7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7B41DC66" w14:textId="77777777" w:rsidR="00510AAA" w:rsidRDefault="00510AAA" w:rsidP="00510AAA"/>
                    <w:p w14:paraId="28B13436"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12CB889" w14:textId="77777777" w:rsidR="00510AAA" w:rsidRDefault="00510AAA" w:rsidP="00510AAA"/>
                    <w:p w14:paraId="1BB02D19"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50BEDCF1" w14:textId="77777777" w:rsidR="00510AAA" w:rsidRDefault="00510AAA" w:rsidP="00510AAA"/>
                    <w:p w14:paraId="452EE09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326BE9C9" w14:textId="77777777" w:rsidR="00510AAA" w:rsidRDefault="00510AAA" w:rsidP="00510AAA"/>
                    <w:p w14:paraId="70F49C6F"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7322350C" w14:textId="77777777" w:rsidR="00510AAA" w:rsidRDefault="00510AAA" w:rsidP="00510AAA"/>
                    <w:p w14:paraId="025A0EC4"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3F51CFD" w14:textId="77777777" w:rsidR="00510AAA" w:rsidRDefault="00510AAA" w:rsidP="00510AAA"/>
                    <w:p w14:paraId="7D66010E"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D43838D" w14:textId="77777777" w:rsidR="00510AAA" w:rsidRDefault="00510AAA" w:rsidP="00510AAA"/>
                    <w:p w14:paraId="321A8FAA"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00645A0" w14:textId="77777777" w:rsidR="00510AAA" w:rsidRDefault="00510AAA" w:rsidP="00510AAA"/>
                    <w:p w14:paraId="4BA9CEEF"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4C748F6C" w14:textId="77777777" w:rsidR="00510AAA" w:rsidRDefault="00510AAA" w:rsidP="00510AAA"/>
                    <w:p w14:paraId="2EAF11F4"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0D5090D0" w14:textId="77777777" w:rsidR="00510AAA" w:rsidRDefault="00510AAA" w:rsidP="00510AAA"/>
                    <w:p w14:paraId="66D046DD"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F3B7B2D" w14:textId="77777777" w:rsidR="00510AAA" w:rsidRDefault="00510AAA" w:rsidP="00510AAA"/>
                    <w:p w14:paraId="07F166F6" w14:textId="77777777" w:rsidR="00510AAA" w:rsidRPr="00C13168" w:rsidRDefault="00510AAA" w:rsidP="00510AAA">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p w14:paraId="53079746" w14:textId="77777777" w:rsidR="00510AAA" w:rsidRDefault="00510AAA" w:rsidP="00510AAA"/>
                    <w:p w14:paraId="65434333"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p w14:paraId="6075F582" w14:textId="77777777" w:rsidR="00510AAA" w:rsidRDefault="00510AAA" w:rsidP="00510AAA"/>
                    <w:p w14:paraId="28587157" w14:textId="77777777" w:rsidR="00510AAA" w:rsidRPr="00C13168" w:rsidRDefault="00510AAA" w:rsidP="00510AAA">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txbxContent>
                </v:textbox>
              </v:shape>
            </w:pict>
          </mc:Fallback>
        </mc:AlternateContent>
      </w:r>
      <w:r w:rsidRPr="00AD0CCB">
        <w:rPr>
          <w:rFonts w:asciiTheme="minorBidi" w:hAnsiTheme="minorBidi" w:cs="Arial"/>
          <w:b/>
          <w:bCs/>
          <w:noProof/>
          <w:u w:val="single"/>
          <w:rtl/>
          <w:lang w:bidi="he-IL"/>
        </w:rPr>
        <w:drawing>
          <wp:anchor distT="0" distB="0" distL="114300" distR="114300" simplePos="0" relativeHeight="251695104" behindDoc="1" locked="0" layoutInCell="1" allowOverlap="1" wp14:anchorId="7AB8A97D" wp14:editId="7F6B8E53">
            <wp:simplePos x="0" y="0"/>
            <wp:positionH relativeFrom="column">
              <wp:posOffset>-621665</wp:posOffset>
            </wp:positionH>
            <wp:positionV relativeFrom="paragraph">
              <wp:posOffset>251984</wp:posOffset>
            </wp:positionV>
            <wp:extent cx="6880388" cy="3641698"/>
            <wp:effectExtent l="0" t="0" r="0" b="0"/>
            <wp:wrapNone/>
            <wp:docPr id="2037735881"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35881" name="תמונה 1" descr="תמונה שמכילה טקסט, צילום מסך, תוכנה, תכונות מולטימדיה&#10;&#10;תוכן שנוצר על-ידי בינה מלאכותית עשוי להיות שגוי."/>
                    <pic:cNvPicPr/>
                  </pic:nvPicPr>
                  <pic:blipFill>
                    <a:blip r:embed="rId24">
                      <a:extLst>
                        <a:ext uri="{28A0092B-C50C-407E-A947-70E740481C1C}">
                          <a14:useLocalDpi xmlns:a14="http://schemas.microsoft.com/office/drawing/2010/main" val="0"/>
                        </a:ext>
                      </a:extLst>
                    </a:blip>
                    <a:stretch>
                      <a:fillRect/>
                    </a:stretch>
                  </pic:blipFill>
                  <pic:spPr>
                    <a:xfrm>
                      <a:off x="0" y="0"/>
                      <a:ext cx="6880388" cy="3641698"/>
                    </a:xfrm>
                    <a:prstGeom prst="rect">
                      <a:avLst/>
                    </a:prstGeom>
                  </pic:spPr>
                </pic:pic>
              </a:graphicData>
            </a:graphic>
            <wp14:sizeRelH relativeFrom="margin">
              <wp14:pctWidth>0</wp14:pctWidth>
            </wp14:sizeRelH>
            <wp14:sizeRelV relativeFrom="margin">
              <wp14:pctHeight>0</wp14:pctHeight>
            </wp14:sizeRelV>
          </wp:anchor>
        </w:drawing>
      </w:r>
      <w:r w:rsidR="008A797B" w:rsidRPr="000924C6">
        <w:rPr>
          <w:rFonts w:asciiTheme="minorBidi" w:hAnsiTheme="minorBidi" w:cs="Arial"/>
          <w:b/>
          <w:bCs/>
          <w:rtl/>
          <w:lang w:bidi="he-IL"/>
        </w:rPr>
        <w:br w:type="page"/>
      </w:r>
      <w:r w:rsidR="00352E6B">
        <w:rPr>
          <w:rFonts w:asciiTheme="minorBidi" w:hAnsiTheme="minorBidi" w:cs="Arial"/>
          <w:noProof/>
          <w:sz w:val="22"/>
          <w:szCs w:val="22"/>
          <w:rtl/>
          <w:lang w:val="he-IL" w:bidi="he-IL"/>
        </w:rPr>
        <w:lastRenderedPageBreak/>
        <mc:AlternateContent>
          <mc:Choice Requires="wps">
            <w:drawing>
              <wp:anchor distT="0" distB="0" distL="114300" distR="114300" simplePos="0" relativeHeight="251712512" behindDoc="0" locked="0" layoutInCell="1" allowOverlap="1" wp14:anchorId="6F623D5A" wp14:editId="7506AD2B">
                <wp:simplePos x="0" y="0"/>
                <wp:positionH relativeFrom="column">
                  <wp:posOffset>3532694</wp:posOffset>
                </wp:positionH>
                <wp:positionV relativeFrom="paragraph">
                  <wp:posOffset>8396624</wp:posOffset>
                </wp:positionV>
                <wp:extent cx="2194532" cy="477078"/>
                <wp:effectExtent l="0" t="0" r="0" b="0"/>
                <wp:wrapNone/>
                <wp:docPr id="386102143" name="תיבת טקסט 10"/>
                <wp:cNvGraphicFramePr/>
                <a:graphic xmlns:a="http://schemas.openxmlformats.org/drawingml/2006/main">
                  <a:graphicData uri="http://schemas.microsoft.com/office/word/2010/wordprocessingShape">
                    <wps:wsp>
                      <wps:cNvSpPr txBox="1"/>
                      <wps:spPr>
                        <a:xfrm>
                          <a:off x="0" y="0"/>
                          <a:ext cx="2194532" cy="477078"/>
                        </a:xfrm>
                        <a:prstGeom prst="rect">
                          <a:avLst/>
                        </a:prstGeom>
                        <a:noFill/>
                        <a:ln w="6350">
                          <a:noFill/>
                        </a:ln>
                      </wps:spPr>
                      <wps:txbx>
                        <w:txbxContent>
                          <w:p w14:paraId="2BA7230E" w14:textId="77777777" w:rsidR="00352E6B" w:rsidRPr="00C13168" w:rsidRDefault="00352E6B" w:rsidP="00352E6B">
                            <w:pPr>
                              <w:jc w:val="center"/>
                              <w:rPr>
                                <w:rFonts w:asciiTheme="minorBidi" w:hAnsiTheme="minorBidi" w:cstheme="minorBidi" w:hint="cs"/>
                                <w:b/>
                                <w:bCs/>
                                <w:rtl/>
                                <w:lang w:bidi="he-IL"/>
                              </w:rPr>
                            </w:pPr>
                            <w:r>
                              <w:rPr>
                                <w:rFonts w:asciiTheme="minorBidi" w:hAnsiTheme="minorBidi" w:cstheme="minorBidi" w:hint="cs"/>
                                <w:b/>
                                <w:bCs/>
                                <w:rtl/>
                                <w:lang w:bidi="he-IL"/>
                              </w:rPr>
                              <w:t>אם שמים את העכבר מעל אפשר לראות את הכמות המדויקת: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23D5A" id="_x0000_s1034" type="#_x0000_t202" style="position:absolute;left:0;text-align:left;margin-left:278.15pt;margin-top:661.15pt;width:172.8pt;height:37.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" filled="f" stroked="f" strokeweight=".5pt">
                <v:textbox>
                  <w:txbxContent>
                    <w:p w14:paraId="2BA7230E" w14:textId="77777777" w:rsidR="00352E6B" w:rsidRPr="00C13168" w:rsidRDefault="00352E6B" w:rsidP="00352E6B">
                      <w:pPr>
                        <w:jc w:val="center"/>
                        <w:rPr>
                          <w:rFonts w:asciiTheme="minorBidi" w:hAnsiTheme="minorBidi" w:cstheme="minorBidi" w:hint="cs"/>
                          <w:b/>
                          <w:bCs/>
                          <w:rtl/>
                          <w:lang w:bidi="he-IL"/>
                        </w:rPr>
                      </w:pPr>
                      <w:r>
                        <w:rPr>
                          <w:rFonts w:asciiTheme="minorBidi" w:hAnsiTheme="minorBidi" w:cstheme="minorBidi" w:hint="cs"/>
                          <w:b/>
                          <w:bCs/>
                          <w:rtl/>
                          <w:lang w:bidi="he-IL"/>
                        </w:rPr>
                        <w:t>אם שמים את העכבר מעל אפשר לראות את הכמות המדויקת:</w:t>
                      </w:r>
                    </w:p>
                  </w:txbxContent>
                </v:textbox>
              </v:shape>
            </w:pict>
          </mc:Fallback>
        </mc:AlternateContent>
      </w:r>
      <w:r w:rsidR="00352E6B" w:rsidRPr="00352E6B">
        <w:rPr>
          <w:rFonts w:asciiTheme="minorBidi" w:hAnsiTheme="minorBidi" w:cs="Arial"/>
          <w:b/>
          <w:bCs/>
          <w:lang w:bidi="he-IL"/>
        </w:rPr>
        <w:drawing>
          <wp:anchor distT="0" distB="0" distL="114300" distR="114300" simplePos="0" relativeHeight="251710464" behindDoc="1" locked="0" layoutInCell="1" allowOverlap="1" wp14:anchorId="330A0BD5" wp14:editId="3010E1CD">
            <wp:simplePos x="0" y="0"/>
            <wp:positionH relativeFrom="column">
              <wp:posOffset>1161259</wp:posOffset>
            </wp:positionH>
            <wp:positionV relativeFrom="paragraph">
              <wp:posOffset>8258714</wp:posOffset>
            </wp:positionV>
            <wp:extent cx="2267266" cy="762106"/>
            <wp:effectExtent l="0" t="0" r="0" b="0"/>
            <wp:wrapNone/>
            <wp:docPr id="2000237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37314" name=""/>
                    <pic:cNvPicPr/>
                  </pic:nvPicPr>
                  <pic:blipFill>
                    <a:blip r:embed="rId25">
                      <a:extLst>
                        <a:ext uri="{28A0092B-C50C-407E-A947-70E740481C1C}">
                          <a14:useLocalDpi xmlns:a14="http://schemas.microsoft.com/office/drawing/2010/main" val="0"/>
                        </a:ext>
                      </a:extLst>
                    </a:blip>
                    <a:stretch>
                      <a:fillRect/>
                    </a:stretch>
                  </pic:blipFill>
                  <pic:spPr>
                    <a:xfrm>
                      <a:off x="0" y="0"/>
                      <a:ext cx="2267266" cy="762106"/>
                    </a:xfrm>
                    <a:prstGeom prst="rect">
                      <a:avLst/>
                    </a:prstGeom>
                  </pic:spPr>
                </pic:pic>
              </a:graphicData>
            </a:graphic>
          </wp:anchor>
        </w:drawing>
      </w:r>
      <w:r w:rsidR="00352E6B" w:rsidRPr="00352E6B">
        <w:rPr>
          <w:rFonts w:asciiTheme="minorBidi" w:hAnsiTheme="minorBidi" w:cs="Arial"/>
          <w:b/>
          <w:bCs/>
          <w:lang w:bidi="he-IL"/>
        </w:rPr>
        <w:drawing>
          <wp:anchor distT="0" distB="0" distL="114300" distR="114300" simplePos="0" relativeHeight="251707392" behindDoc="1" locked="0" layoutInCell="1" allowOverlap="1" wp14:anchorId="0420158D" wp14:editId="20818D85">
            <wp:simplePos x="0" y="0"/>
            <wp:positionH relativeFrom="column">
              <wp:posOffset>-399415</wp:posOffset>
            </wp:positionH>
            <wp:positionV relativeFrom="paragraph">
              <wp:posOffset>4526915</wp:posOffset>
            </wp:positionV>
            <wp:extent cx="6324600" cy="3601720"/>
            <wp:effectExtent l="0" t="0" r="0" b="0"/>
            <wp:wrapNone/>
            <wp:docPr id="3205226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22617" name=""/>
                    <pic:cNvPicPr/>
                  </pic:nvPicPr>
                  <pic:blipFill>
                    <a:blip r:embed="rId26">
                      <a:extLst>
                        <a:ext uri="{28A0092B-C50C-407E-A947-70E740481C1C}">
                          <a14:useLocalDpi xmlns:a14="http://schemas.microsoft.com/office/drawing/2010/main" val="0"/>
                        </a:ext>
                      </a:extLst>
                    </a:blip>
                    <a:stretch>
                      <a:fillRect/>
                    </a:stretch>
                  </pic:blipFill>
                  <pic:spPr>
                    <a:xfrm>
                      <a:off x="0" y="0"/>
                      <a:ext cx="6324600" cy="3601720"/>
                    </a:xfrm>
                    <a:prstGeom prst="rect">
                      <a:avLst/>
                    </a:prstGeom>
                  </pic:spPr>
                </pic:pic>
              </a:graphicData>
            </a:graphic>
            <wp14:sizeRelH relativeFrom="margin">
              <wp14:pctWidth>0</wp14:pctWidth>
            </wp14:sizeRelH>
            <wp14:sizeRelV relativeFrom="margin">
              <wp14:pctHeight>0</wp14:pctHeight>
            </wp14:sizeRelV>
          </wp:anchor>
        </w:drawing>
      </w:r>
      <w:r w:rsidR="00352E6B">
        <w:rPr>
          <w:rFonts w:asciiTheme="minorBidi" w:hAnsiTheme="minorBidi" w:cs="Arial"/>
          <w:noProof/>
          <w:sz w:val="22"/>
          <w:szCs w:val="22"/>
          <w:rtl/>
          <w:lang w:val="he-IL" w:bidi="he-IL"/>
        </w:rPr>
        <mc:AlternateContent>
          <mc:Choice Requires="wps">
            <w:drawing>
              <wp:anchor distT="0" distB="0" distL="114300" distR="114300" simplePos="0" relativeHeight="251709440" behindDoc="0" locked="0" layoutInCell="1" allowOverlap="1" wp14:anchorId="3953E33C" wp14:editId="4AE74486">
                <wp:simplePos x="0" y="0"/>
                <wp:positionH relativeFrom="column">
                  <wp:posOffset>2100580</wp:posOffset>
                </wp:positionH>
                <wp:positionV relativeFrom="paragraph">
                  <wp:posOffset>4053205</wp:posOffset>
                </wp:positionV>
                <wp:extent cx="3866539" cy="477078"/>
                <wp:effectExtent l="0" t="0" r="0" b="0"/>
                <wp:wrapNone/>
                <wp:docPr id="35739338" name="תיבת טקסט 10"/>
                <wp:cNvGraphicFramePr/>
                <a:graphic xmlns:a="http://schemas.openxmlformats.org/drawingml/2006/main">
                  <a:graphicData uri="http://schemas.microsoft.com/office/word/2010/wordprocessingShape">
                    <wps:wsp>
                      <wps:cNvSpPr txBox="1"/>
                      <wps:spPr>
                        <a:xfrm>
                          <a:off x="0" y="0"/>
                          <a:ext cx="3866539" cy="477078"/>
                        </a:xfrm>
                        <a:prstGeom prst="rect">
                          <a:avLst/>
                        </a:prstGeom>
                        <a:noFill/>
                        <a:ln w="6350">
                          <a:noFill/>
                        </a:ln>
                      </wps:spPr>
                      <wps:txbx>
                        <w:txbxContent>
                          <w:p w14:paraId="10CED589" w14:textId="63156085" w:rsidR="00352E6B" w:rsidRPr="00C13168" w:rsidRDefault="00352E6B" w:rsidP="00352E6B">
                            <w:pPr>
                              <w:jc w:val="center"/>
                              <w:rPr>
                                <w:rFonts w:asciiTheme="minorBidi" w:hAnsiTheme="minorBidi" w:cstheme="minorBidi" w:hint="cs"/>
                                <w:b/>
                                <w:bCs/>
                                <w:rtl/>
                                <w:lang w:bidi="he-IL"/>
                              </w:rPr>
                            </w:pPr>
                            <w:r>
                              <w:rPr>
                                <w:rFonts w:asciiTheme="minorBidi" w:hAnsiTheme="minorBidi" w:cstheme="minorBidi" w:hint="cs"/>
                                <w:b/>
                                <w:bCs/>
                                <w:rtl/>
                                <w:lang w:bidi="he-IL"/>
                              </w:rPr>
                              <w:t>עבור עמודות קטגוריאליות זה נראה כך (אם יש יותר מ-10 ערכים אפשריים, נראה רק את ה-10 הנפוצים ביותר):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3E33C" id="_x0000_s1035" type="#_x0000_t202" style="position:absolute;left:0;text-align:left;margin-left:165.4pt;margin-top:319.15pt;width:304.45pt;height:37.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" filled="f" stroked="f" strokeweight=".5pt">
                <v:textbox>
                  <w:txbxContent>
                    <w:p w14:paraId="10CED589" w14:textId="63156085" w:rsidR="00352E6B" w:rsidRPr="00C13168" w:rsidRDefault="00352E6B" w:rsidP="00352E6B">
                      <w:pPr>
                        <w:jc w:val="center"/>
                        <w:rPr>
                          <w:rFonts w:asciiTheme="minorBidi" w:hAnsiTheme="minorBidi" w:cstheme="minorBidi" w:hint="cs"/>
                          <w:b/>
                          <w:bCs/>
                          <w:rtl/>
                          <w:lang w:bidi="he-IL"/>
                        </w:rPr>
                      </w:pPr>
                      <w:r>
                        <w:rPr>
                          <w:rFonts w:asciiTheme="minorBidi" w:hAnsiTheme="minorBidi" w:cstheme="minorBidi" w:hint="cs"/>
                          <w:b/>
                          <w:bCs/>
                          <w:rtl/>
                          <w:lang w:bidi="he-IL"/>
                        </w:rPr>
                        <w:t>עבור עמודות קטגוריאליות זה נראה כך (אם יש יותר מ-10 ערכים אפשריים, נראה רק את ה-10 הנפוצים ביותר):</w:t>
                      </w:r>
                    </w:p>
                  </w:txbxContent>
                </v:textbox>
              </v:shape>
            </w:pict>
          </mc:Fallback>
        </mc:AlternateContent>
      </w:r>
      <w:r w:rsidR="003A09DE">
        <w:rPr>
          <w:rFonts w:asciiTheme="minorBidi" w:hAnsiTheme="minorBidi" w:cs="Arial"/>
          <w:noProof/>
          <w:sz w:val="22"/>
          <w:szCs w:val="22"/>
          <w:rtl/>
          <w:lang w:val="he-IL" w:bidi="he-IL"/>
        </w:rPr>
        <mc:AlternateContent>
          <mc:Choice Requires="wps">
            <w:drawing>
              <wp:anchor distT="0" distB="0" distL="114300" distR="114300" simplePos="0" relativeHeight="251706368" behindDoc="0" locked="0" layoutInCell="1" allowOverlap="1" wp14:anchorId="3417ECA1" wp14:editId="4B380D9D">
                <wp:simplePos x="0" y="0"/>
                <wp:positionH relativeFrom="column">
                  <wp:posOffset>3305589</wp:posOffset>
                </wp:positionH>
                <wp:positionV relativeFrom="paragraph">
                  <wp:posOffset>3357991</wp:posOffset>
                </wp:positionV>
                <wp:extent cx="2194532" cy="477078"/>
                <wp:effectExtent l="0" t="0" r="0" b="0"/>
                <wp:wrapNone/>
                <wp:docPr id="1683822623" name="תיבת טקסט 10"/>
                <wp:cNvGraphicFramePr/>
                <a:graphic xmlns:a="http://schemas.openxmlformats.org/drawingml/2006/main">
                  <a:graphicData uri="http://schemas.microsoft.com/office/word/2010/wordprocessingShape">
                    <wps:wsp>
                      <wps:cNvSpPr txBox="1"/>
                      <wps:spPr>
                        <a:xfrm>
                          <a:off x="0" y="0"/>
                          <a:ext cx="2194532" cy="477078"/>
                        </a:xfrm>
                        <a:prstGeom prst="rect">
                          <a:avLst/>
                        </a:prstGeom>
                        <a:noFill/>
                        <a:ln w="6350">
                          <a:noFill/>
                        </a:ln>
                      </wps:spPr>
                      <wps:txbx>
                        <w:txbxContent>
                          <w:p w14:paraId="5CF1A9D9" w14:textId="356048D6" w:rsidR="003A09DE" w:rsidRPr="00C13168" w:rsidRDefault="003A09DE" w:rsidP="003A09DE">
                            <w:pPr>
                              <w:jc w:val="center"/>
                              <w:rPr>
                                <w:rFonts w:asciiTheme="minorBidi" w:hAnsiTheme="minorBidi" w:cstheme="minorBidi" w:hint="cs"/>
                                <w:b/>
                                <w:bCs/>
                                <w:rtl/>
                                <w:lang w:bidi="he-IL"/>
                              </w:rPr>
                            </w:pPr>
                            <w:r>
                              <w:rPr>
                                <w:rFonts w:asciiTheme="minorBidi" w:hAnsiTheme="minorBidi" w:cstheme="minorBidi" w:hint="cs"/>
                                <w:b/>
                                <w:bCs/>
                                <w:rtl/>
                                <w:lang w:bidi="he-IL"/>
                              </w:rPr>
                              <w:t>אם שמים את העכבר מעל אפשר לראות את הכמות המדויקת: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7ECA1" id="_x0000_s1036" type="#_x0000_t202" style="position:absolute;left:0;text-align:left;margin-left:260.3pt;margin-top:264.4pt;width:172.8pt;height:37.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" filled="f" stroked="f" strokeweight=".5pt">
                <v:textbox>
                  <w:txbxContent>
                    <w:p w14:paraId="5CF1A9D9" w14:textId="356048D6" w:rsidR="003A09DE" w:rsidRPr="00C13168" w:rsidRDefault="003A09DE" w:rsidP="003A09DE">
                      <w:pPr>
                        <w:jc w:val="center"/>
                        <w:rPr>
                          <w:rFonts w:asciiTheme="minorBidi" w:hAnsiTheme="minorBidi" w:cstheme="minorBidi" w:hint="cs"/>
                          <w:b/>
                          <w:bCs/>
                          <w:rtl/>
                          <w:lang w:bidi="he-IL"/>
                        </w:rPr>
                      </w:pPr>
                      <w:r>
                        <w:rPr>
                          <w:rFonts w:asciiTheme="minorBidi" w:hAnsiTheme="minorBidi" w:cstheme="minorBidi" w:hint="cs"/>
                          <w:b/>
                          <w:bCs/>
                          <w:rtl/>
                          <w:lang w:bidi="he-IL"/>
                        </w:rPr>
                        <w:t>אם שמים את העכבר מעל אפשר לראות את הכמות המדויקת:</w:t>
                      </w:r>
                    </w:p>
                  </w:txbxContent>
                </v:textbox>
              </v:shape>
            </w:pict>
          </mc:Fallback>
        </mc:AlternateContent>
      </w:r>
      <w:r w:rsidR="003A09DE" w:rsidRPr="003A09DE">
        <w:rPr>
          <w:rFonts w:asciiTheme="minorBidi" w:hAnsiTheme="minorBidi" w:cs="Arial"/>
          <w:b/>
          <w:bCs/>
          <w:lang w:bidi="he-IL"/>
        </w:rPr>
        <w:drawing>
          <wp:anchor distT="0" distB="0" distL="114300" distR="114300" simplePos="0" relativeHeight="251704320" behindDoc="0" locked="0" layoutInCell="1" allowOverlap="1" wp14:anchorId="2AFA7490" wp14:editId="6056BE10">
            <wp:simplePos x="0" y="0"/>
            <wp:positionH relativeFrom="column">
              <wp:posOffset>1601139</wp:posOffset>
            </wp:positionH>
            <wp:positionV relativeFrom="paragraph">
              <wp:posOffset>3173730</wp:posOffset>
            </wp:positionV>
            <wp:extent cx="1648055" cy="704948"/>
            <wp:effectExtent l="0" t="0" r="9525" b="0"/>
            <wp:wrapNone/>
            <wp:docPr id="469412480" name="תמונה 1" descr="תמונה שמכילה טקסט, גופן, צילום מסך, גרפיק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12480" name="תמונה 1" descr="תמונה שמכילה טקסט, גופן, צילום מסך, גרפיקה&#10;&#10;תוכן שנוצר על-ידי בינה מלאכותית עשוי להיות שגוי."/>
                    <pic:cNvPicPr/>
                  </pic:nvPicPr>
                  <pic:blipFill>
                    <a:blip r:embed="rId27">
                      <a:extLst>
                        <a:ext uri="{28A0092B-C50C-407E-A947-70E740481C1C}">
                          <a14:useLocalDpi xmlns:a14="http://schemas.microsoft.com/office/drawing/2010/main" val="0"/>
                        </a:ext>
                      </a:extLst>
                    </a:blip>
                    <a:stretch>
                      <a:fillRect/>
                    </a:stretch>
                  </pic:blipFill>
                  <pic:spPr>
                    <a:xfrm>
                      <a:off x="0" y="0"/>
                      <a:ext cx="1648055" cy="704948"/>
                    </a:xfrm>
                    <a:prstGeom prst="rect">
                      <a:avLst/>
                    </a:prstGeom>
                  </pic:spPr>
                </pic:pic>
              </a:graphicData>
            </a:graphic>
          </wp:anchor>
        </w:drawing>
      </w:r>
      <w:r w:rsidR="003A09DE" w:rsidRPr="00085AFD">
        <w:rPr>
          <w:rFonts w:asciiTheme="minorBidi" w:hAnsiTheme="minorBidi" w:cs="Arial"/>
          <w:b/>
          <w:bCs/>
          <w:noProof/>
          <w:u w:val="single"/>
          <w:rtl/>
          <w:lang w:bidi="he-IL"/>
        </w:rPr>
        <w:drawing>
          <wp:anchor distT="0" distB="0" distL="114300" distR="114300" simplePos="0" relativeHeight="251701248" behindDoc="1" locked="0" layoutInCell="1" allowOverlap="1" wp14:anchorId="3D67712B" wp14:editId="24E02892">
            <wp:simplePos x="0" y="0"/>
            <wp:positionH relativeFrom="column">
              <wp:posOffset>4672744</wp:posOffset>
            </wp:positionH>
            <wp:positionV relativeFrom="paragraph">
              <wp:posOffset>521639</wp:posOffset>
            </wp:positionV>
            <wp:extent cx="930303" cy="2411081"/>
            <wp:effectExtent l="0" t="0" r="3175" b="8890"/>
            <wp:wrapNone/>
            <wp:docPr id="2009054478" name="תמונה 1" descr="תמונה שמכילה טקסט, גופן, צילום מסך,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54478" name="תמונה 1" descr="תמונה שמכילה טקסט, גופן, צילום מסך, מספר&#10;&#10;תוכן שנוצר על-ידי בינה מלאכותית עשוי להיות שגוי."/>
                    <pic:cNvPicPr/>
                  </pic:nvPicPr>
                  <pic:blipFill>
                    <a:blip r:embed="rId28">
                      <a:extLst>
                        <a:ext uri="{28A0092B-C50C-407E-A947-70E740481C1C}">
                          <a14:useLocalDpi xmlns:a14="http://schemas.microsoft.com/office/drawing/2010/main" val="0"/>
                        </a:ext>
                      </a:extLst>
                    </a:blip>
                    <a:stretch>
                      <a:fillRect/>
                    </a:stretch>
                  </pic:blipFill>
                  <pic:spPr>
                    <a:xfrm>
                      <a:off x="0" y="0"/>
                      <a:ext cx="930303" cy="2411081"/>
                    </a:xfrm>
                    <a:prstGeom prst="rect">
                      <a:avLst/>
                    </a:prstGeom>
                  </pic:spPr>
                </pic:pic>
              </a:graphicData>
            </a:graphic>
            <wp14:sizeRelH relativeFrom="margin">
              <wp14:pctWidth>0</wp14:pctWidth>
            </wp14:sizeRelH>
            <wp14:sizeRelV relativeFrom="margin">
              <wp14:pctHeight>0</wp14:pctHeight>
            </wp14:sizeRelV>
          </wp:anchor>
        </w:drawing>
      </w:r>
      <w:r w:rsidR="003470E8">
        <w:rPr>
          <w:rFonts w:asciiTheme="minorBidi" w:hAnsiTheme="minorBidi" w:cs="Arial"/>
          <w:noProof/>
          <w:sz w:val="22"/>
          <w:szCs w:val="22"/>
          <w:rtl/>
          <w:lang w:val="he-IL" w:bidi="he-IL"/>
        </w:rPr>
        <mc:AlternateContent>
          <mc:Choice Requires="wps">
            <w:drawing>
              <wp:anchor distT="0" distB="0" distL="114300" distR="114300" simplePos="0" relativeHeight="251703296" behindDoc="0" locked="0" layoutInCell="1" allowOverlap="1" wp14:anchorId="75CAA4FE" wp14:editId="67CD4EEA">
                <wp:simplePos x="0" y="0"/>
                <wp:positionH relativeFrom="column">
                  <wp:posOffset>4563110</wp:posOffset>
                </wp:positionH>
                <wp:positionV relativeFrom="paragraph">
                  <wp:posOffset>-264989</wp:posOffset>
                </wp:positionV>
                <wp:extent cx="1916583" cy="641445"/>
                <wp:effectExtent l="0" t="0" r="0" b="6350"/>
                <wp:wrapNone/>
                <wp:docPr id="1203412411" name="תיבת טקסט 10"/>
                <wp:cNvGraphicFramePr/>
                <a:graphic xmlns:a="http://schemas.openxmlformats.org/drawingml/2006/main">
                  <a:graphicData uri="http://schemas.microsoft.com/office/word/2010/wordprocessingShape">
                    <wps:wsp>
                      <wps:cNvSpPr txBox="1"/>
                      <wps:spPr>
                        <a:xfrm>
                          <a:off x="0" y="0"/>
                          <a:ext cx="1916583" cy="641445"/>
                        </a:xfrm>
                        <a:prstGeom prst="rect">
                          <a:avLst/>
                        </a:prstGeom>
                        <a:noFill/>
                        <a:ln w="6350">
                          <a:noFill/>
                        </a:ln>
                      </wps:spPr>
                      <wps:txbx>
                        <w:txbxContent>
                          <w:p w14:paraId="1C6D7D20" w14:textId="77777777" w:rsidR="003470E8" w:rsidRPr="00C13168" w:rsidRDefault="003470E8" w:rsidP="003470E8">
                            <w:pPr>
                              <w:jc w:val="center"/>
                              <w:rPr>
                                <w:rFonts w:asciiTheme="minorBidi" w:hAnsiTheme="minorBidi" w:cstheme="minorBidi"/>
                                <w:b/>
                                <w:bCs/>
                                <w:lang w:bidi="he-IL"/>
                              </w:rPr>
                            </w:pPr>
                            <w:r>
                              <w:rPr>
                                <w:rFonts w:asciiTheme="minorBidi" w:hAnsiTheme="minorBidi" w:cstheme="minorBidi" w:hint="cs"/>
                                <w:b/>
                                <w:bCs/>
                                <w:rtl/>
                                <w:lang w:bidi="he-IL"/>
                              </w:rPr>
                              <w:t>אפשר לבחור פיצ'ר מסוים ולראות נתונים סטטיסטים על אותו הפיצ'ר</w:t>
                            </w:r>
                            <w:r w:rsidRPr="00C13168">
                              <w:rPr>
                                <w:rFonts w:asciiTheme="minorBidi" w:hAnsiTheme="minorBidi" w:cstheme="minorBidi"/>
                                <w:b/>
                                <w:bCs/>
                                <w:rtl/>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AA4FE" id="_x0000_s1037" type="#_x0000_t202" style="position:absolute;left:0;text-align:left;margin-left:359.3pt;margin-top:-20.85pt;width:150.9pt;height: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jlGQIAADQEAAAOAAAAZHJzL2Uyb0RvYy54bWysU01vGyEQvVfqf0Dc6107tpu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" filled="f" stroked="f" strokeweight=".5pt">
                <v:textbox>
                  <w:txbxContent>
                    <w:p w14:paraId="1C6D7D20" w14:textId="77777777" w:rsidR="003470E8" w:rsidRPr="00C13168" w:rsidRDefault="003470E8" w:rsidP="003470E8">
                      <w:pPr>
                        <w:jc w:val="center"/>
                        <w:rPr>
                          <w:rFonts w:asciiTheme="minorBidi" w:hAnsiTheme="minorBidi" w:cstheme="minorBidi"/>
                          <w:b/>
                          <w:bCs/>
                          <w:lang w:bidi="he-IL"/>
                        </w:rPr>
                      </w:pPr>
                      <w:r>
                        <w:rPr>
                          <w:rFonts w:asciiTheme="minorBidi" w:hAnsiTheme="minorBidi" w:cstheme="minorBidi" w:hint="cs"/>
                          <w:b/>
                          <w:bCs/>
                          <w:rtl/>
                          <w:lang w:bidi="he-IL"/>
                        </w:rPr>
                        <w:t>אפשר לבחור פיצ'ר מסוים ולראות נתונים סטטיסטים על אותו הפיצ'ר</w:t>
                      </w:r>
                      <w:r w:rsidRPr="00C13168">
                        <w:rPr>
                          <w:rFonts w:asciiTheme="minorBidi" w:hAnsiTheme="minorBidi" w:cstheme="minorBidi"/>
                          <w:b/>
                          <w:bCs/>
                          <w:rtl/>
                          <w:lang w:bidi="he-IL"/>
                        </w:rPr>
                        <w:t>:</w:t>
                      </w:r>
                    </w:p>
                  </w:txbxContent>
                </v:textbox>
              </v:shape>
            </w:pict>
          </mc:Fallback>
        </mc:AlternateContent>
      </w:r>
      <w:r w:rsidR="003470E8" w:rsidRPr="00085AFD">
        <w:rPr>
          <w:rFonts w:asciiTheme="minorBidi" w:hAnsiTheme="minorBidi" w:cs="Arial"/>
          <w:b/>
          <w:bCs/>
          <w:noProof/>
          <w:u w:val="single"/>
          <w:rtl/>
          <w:lang w:bidi="he-IL"/>
        </w:rPr>
        <w:drawing>
          <wp:anchor distT="0" distB="0" distL="114300" distR="114300" simplePos="0" relativeHeight="251699200" behindDoc="1" locked="0" layoutInCell="1" allowOverlap="1" wp14:anchorId="5233D06F" wp14:editId="5C9A2325">
            <wp:simplePos x="0" y="0"/>
            <wp:positionH relativeFrom="column">
              <wp:posOffset>-605762</wp:posOffset>
            </wp:positionH>
            <wp:positionV relativeFrom="paragraph">
              <wp:posOffset>-77829</wp:posOffset>
            </wp:positionV>
            <wp:extent cx="5077851" cy="3140765"/>
            <wp:effectExtent l="0" t="0" r="8890" b="2540"/>
            <wp:wrapNone/>
            <wp:docPr id="192089568" name="תמונה 1" descr="תמונה שמכילה טקסט, צילום מסך,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9568" name="תמונה 1" descr="תמונה שמכילה טקסט, צילום מסך, תרשים&#10;&#10;תוכן שנוצר על-ידי בינה מלאכותית עשוי להיות שגוי."/>
                    <pic:cNvPicPr/>
                  </pic:nvPicPr>
                  <pic:blipFill>
                    <a:blip r:embed="rId29">
                      <a:extLst>
                        <a:ext uri="{28A0092B-C50C-407E-A947-70E740481C1C}">
                          <a14:useLocalDpi xmlns:a14="http://schemas.microsoft.com/office/drawing/2010/main" val="0"/>
                        </a:ext>
                      </a:extLst>
                    </a:blip>
                    <a:stretch>
                      <a:fillRect/>
                    </a:stretch>
                  </pic:blipFill>
                  <pic:spPr>
                    <a:xfrm>
                      <a:off x="0" y="0"/>
                      <a:ext cx="5077851" cy="3140765"/>
                    </a:xfrm>
                    <a:prstGeom prst="rect">
                      <a:avLst/>
                    </a:prstGeom>
                  </pic:spPr>
                </pic:pic>
              </a:graphicData>
            </a:graphic>
            <wp14:sizeRelH relativeFrom="margin">
              <wp14:pctWidth>0</wp14:pctWidth>
            </wp14:sizeRelH>
            <wp14:sizeRelV relativeFrom="margin">
              <wp14:pctHeight>0</wp14:pctHeight>
            </wp14:sizeRelV>
          </wp:anchor>
        </w:drawing>
      </w:r>
      <w:r w:rsidR="003A09DE">
        <w:rPr>
          <w:rFonts w:asciiTheme="minorBidi" w:hAnsiTheme="minorBidi" w:cs="Arial"/>
          <w:b/>
          <w:bCs/>
          <w:rtl/>
          <w:lang w:bidi="he-IL"/>
        </w:rPr>
        <w:br w:type="page"/>
      </w:r>
      <w:r w:rsidR="00110AAC">
        <w:rPr>
          <w:rFonts w:asciiTheme="minorBidi" w:hAnsiTheme="minorBidi" w:cs="Arial"/>
          <w:noProof/>
          <w:sz w:val="22"/>
          <w:szCs w:val="22"/>
          <w:rtl/>
          <w:lang w:val="he-IL" w:bidi="he-IL"/>
        </w:rPr>
        <w:lastRenderedPageBreak/>
        <mc:AlternateContent>
          <mc:Choice Requires="wps">
            <w:drawing>
              <wp:anchor distT="0" distB="0" distL="114300" distR="114300" simplePos="0" relativeHeight="251721728" behindDoc="0" locked="0" layoutInCell="1" allowOverlap="1" wp14:anchorId="3F8C347C" wp14:editId="6CA4248F">
                <wp:simplePos x="0" y="0"/>
                <wp:positionH relativeFrom="column">
                  <wp:posOffset>3716655</wp:posOffset>
                </wp:positionH>
                <wp:positionV relativeFrom="paragraph">
                  <wp:posOffset>7665720</wp:posOffset>
                </wp:positionV>
                <wp:extent cx="1315720" cy="304800"/>
                <wp:effectExtent l="0" t="0" r="17780" b="19050"/>
                <wp:wrapNone/>
                <wp:docPr id="683540194" name="תיבת טקסט 10"/>
                <wp:cNvGraphicFramePr/>
                <a:graphic xmlns:a="http://schemas.openxmlformats.org/drawingml/2006/main">
                  <a:graphicData uri="http://schemas.microsoft.com/office/word/2010/wordprocessingShape">
                    <wps:wsp>
                      <wps:cNvSpPr txBox="1"/>
                      <wps:spPr>
                        <a:xfrm>
                          <a:off x="0" y="0"/>
                          <a:ext cx="131572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55563559" w14:textId="77777777" w:rsidR="00110AAC" w:rsidRPr="00C13168" w:rsidRDefault="00110AAC" w:rsidP="00110AAC">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67497477" w14:textId="77777777" w:rsidR="00110AAC" w:rsidRDefault="00110AAC" w:rsidP="00110AAC"/>
                          <w:p w14:paraId="0805F0F8" w14:textId="77777777" w:rsidR="00110AAC" w:rsidRPr="00C13168" w:rsidRDefault="00110AAC" w:rsidP="00110AAC">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66FA179C" w14:textId="77777777" w:rsidR="00110AAC" w:rsidRDefault="00110AAC" w:rsidP="00110AAC"/>
                          <w:p w14:paraId="23689A62" w14:textId="77777777" w:rsidR="00110AAC" w:rsidRPr="00C13168" w:rsidRDefault="00110AAC" w:rsidP="00110AAC">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7EF76BDA" w14:textId="77777777" w:rsidR="00110AAC" w:rsidRDefault="00110AAC" w:rsidP="00110AAC"/>
                          <w:p w14:paraId="74F18A9F" w14:textId="77777777" w:rsidR="00110AAC" w:rsidRPr="00C13168" w:rsidRDefault="00110AAC" w:rsidP="00110AAC">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C347C" id="_x0000_s1038" type="#_x0000_t202" style="position:absolute;left:0;text-align:left;margin-left:292.65pt;margin-top:603.6pt;width:103.6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" fillcolor="white [3201]" strokecolor="black [3200]" strokeweight="2pt">
                <v:textbox>
                  <w:txbxContent>
                    <w:p w14:paraId="55563559" w14:textId="77777777" w:rsidR="00110AAC" w:rsidRPr="00C13168" w:rsidRDefault="00110AAC" w:rsidP="00110AAC">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67497477" w14:textId="77777777" w:rsidR="00110AAC" w:rsidRDefault="00110AAC" w:rsidP="00110AAC"/>
                    <w:p w14:paraId="0805F0F8" w14:textId="77777777" w:rsidR="00110AAC" w:rsidRPr="00C13168" w:rsidRDefault="00110AAC" w:rsidP="00110AAC">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66FA179C" w14:textId="77777777" w:rsidR="00110AAC" w:rsidRDefault="00110AAC" w:rsidP="00110AAC"/>
                    <w:p w14:paraId="23689A62" w14:textId="77777777" w:rsidR="00110AAC" w:rsidRPr="00C13168" w:rsidRDefault="00110AAC" w:rsidP="00110AAC">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7EF76BDA" w14:textId="77777777" w:rsidR="00110AAC" w:rsidRDefault="00110AAC" w:rsidP="00110AAC"/>
                    <w:p w14:paraId="74F18A9F" w14:textId="77777777" w:rsidR="00110AAC" w:rsidRPr="00C13168" w:rsidRDefault="00110AAC" w:rsidP="00110AAC">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txbxContent>
                </v:textbox>
              </v:shape>
            </w:pict>
          </mc:Fallback>
        </mc:AlternateContent>
      </w:r>
      <w:r w:rsidR="00110AAC" w:rsidRPr="00A31264">
        <w:rPr>
          <w:rFonts w:asciiTheme="minorBidi" w:hAnsiTheme="minorBidi" w:cs="Arial"/>
          <w:b/>
          <w:bCs/>
          <w:noProof/>
          <w:u w:val="single"/>
          <w:rtl/>
          <w:lang w:bidi="he-IL"/>
        </w:rPr>
        <w:drawing>
          <wp:anchor distT="0" distB="0" distL="114300" distR="114300" simplePos="0" relativeHeight="251720704" behindDoc="0" locked="0" layoutInCell="1" allowOverlap="1" wp14:anchorId="099BFBF3" wp14:editId="4604A933">
            <wp:simplePos x="0" y="0"/>
            <wp:positionH relativeFrom="column">
              <wp:posOffset>195580</wp:posOffset>
            </wp:positionH>
            <wp:positionV relativeFrom="paragraph">
              <wp:posOffset>-153670</wp:posOffset>
            </wp:positionV>
            <wp:extent cx="3147060" cy="1269365"/>
            <wp:effectExtent l="0" t="0" r="0" b="6985"/>
            <wp:wrapNone/>
            <wp:docPr id="1916551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17" name="תמונה 1" descr="תמונה שמכילה טקסט, צילום מסך, גופן&#10;&#10;תוכן שנוצר על-ידי בינה מלאכותית עשוי להיות שגוי."/>
                    <pic:cNvPicPr/>
                  </pic:nvPicPr>
                  <pic:blipFill>
                    <a:blip r:embed="rId30">
                      <a:extLst>
                        <a:ext uri="{28A0092B-C50C-407E-A947-70E740481C1C}">
                          <a14:useLocalDpi xmlns:a14="http://schemas.microsoft.com/office/drawing/2010/main" val="0"/>
                        </a:ext>
                      </a:extLst>
                    </a:blip>
                    <a:stretch>
                      <a:fillRect/>
                    </a:stretch>
                  </pic:blipFill>
                  <pic:spPr>
                    <a:xfrm>
                      <a:off x="0" y="0"/>
                      <a:ext cx="3147060" cy="1269365"/>
                    </a:xfrm>
                    <a:prstGeom prst="rect">
                      <a:avLst/>
                    </a:prstGeom>
                  </pic:spPr>
                </pic:pic>
              </a:graphicData>
            </a:graphic>
            <wp14:sizeRelH relativeFrom="margin">
              <wp14:pctWidth>0</wp14:pctWidth>
            </wp14:sizeRelH>
            <wp14:sizeRelV relativeFrom="margin">
              <wp14:pctHeight>0</wp14:pctHeight>
            </wp14:sizeRelV>
          </wp:anchor>
        </w:drawing>
      </w:r>
      <w:r w:rsidR="00110AAC">
        <w:rPr>
          <w:rFonts w:asciiTheme="minorBidi" w:hAnsiTheme="minorBidi" w:cs="Arial"/>
          <w:noProof/>
          <w:sz w:val="22"/>
          <w:szCs w:val="22"/>
          <w:rtl/>
          <w:lang w:val="he-IL" w:bidi="he-IL"/>
        </w:rPr>
        <mc:AlternateContent>
          <mc:Choice Requires="wps">
            <w:drawing>
              <wp:anchor distT="0" distB="0" distL="114300" distR="114300" simplePos="0" relativeHeight="251719680" behindDoc="0" locked="0" layoutInCell="1" allowOverlap="1" wp14:anchorId="45B46608" wp14:editId="49E3DF91">
                <wp:simplePos x="0" y="0"/>
                <wp:positionH relativeFrom="column">
                  <wp:posOffset>3472815</wp:posOffset>
                </wp:positionH>
                <wp:positionV relativeFrom="paragraph">
                  <wp:posOffset>7162165</wp:posOffset>
                </wp:positionV>
                <wp:extent cx="1858010" cy="503555"/>
                <wp:effectExtent l="0" t="0" r="0" b="0"/>
                <wp:wrapNone/>
                <wp:docPr id="2117100506" name="תיבת טקסט 10"/>
                <wp:cNvGraphicFramePr/>
                <a:graphic xmlns:a="http://schemas.openxmlformats.org/drawingml/2006/main">
                  <a:graphicData uri="http://schemas.microsoft.com/office/word/2010/wordprocessingShape">
                    <wps:wsp>
                      <wps:cNvSpPr txBox="1"/>
                      <wps:spPr>
                        <a:xfrm>
                          <a:off x="0" y="0"/>
                          <a:ext cx="1858010" cy="503555"/>
                        </a:xfrm>
                        <a:prstGeom prst="rect">
                          <a:avLst/>
                        </a:prstGeom>
                        <a:noFill/>
                        <a:ln w="6350">
                          <a:noFill/>
                        </a:ln>
                      </wps:spPr>
                      <wps:txbx>
                        <w:txbxContent>
                          <w:p w14:paraId="6D32EA5F" w14:textId="77777777" w:rsidR="00110AAC" w:rsidRPr="00C13168" w:rsidRDefault="00110AAC" w:rsidP="00110AAC">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ולוחצים עליה: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46608" id="_x0000_s1039" type="#_x0000_t202" style="position:absolute;left:0;text-align:left;margin-left:273.45pt;margin-top:563.95pt;width:146.3pt;height:39.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" filled="f" stroked="f" strokeweight=".5pt">
                <v:textbox>
                  <w:txbxContent>
                    <w:p w14:paraId="6D32EA5F" w14:textId="77777777" w:rsidR="00110AAC" w:rsidRPr="00C13168" w:rsidRDefault="00110AAC" w:rsidP="00110AAC">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ולוחצים עליה:</w:t>
                      </w:r>
                    </w:p>
                  </w:txbxContent>
                </v:textbox>
              </v:shape>
            </w:pict>
          </mc:Fallback>
        </mc:AlternateContent>
      </w:r>
      <w:r w:rsidR="00110AAC" w:rsidRPr="00155BA6">
        <w:rPr>
          <w:noProof/>
          <w:rtl/>
        </w:rPr>
        <w:drawing>
          <wp:anchor distT="0" distB="0" distL="114300" distR="114300" simplePos="0" relativeHeight="251716608" behindDoc="0" locked="0" layoutInCell="1" allowOverlap="1" wp14:anchorId="71DFAFAE" wp14:editId="281AAA13">
            <wp:simplePos x="0" y="0"/>
            <wp:positionH relativeFrom="column">
              <wp:posOffset>-233680</wp:posOffset>
            </wp:positionH>
            <wp:positionV relativeFrom="paragraph">
              <wp:posOffset>3717925</wp:posOffset>
            </wp:positionV>
            <wp:extent cx="3667760" cy="2568575"/>
            <wp:effectExtent l="19050" t="19050" r="27940" b="22225"/>
            <wp:wrapNone/>
            <wp:docPr id="188927441" name="תמונה 1" descr="תמונה שמכילה מפ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441" name="תמונה 1" descr="תמונה שמכילה מפה, טקסט, צילום מסך&#10;&#10;תוכן שנוצר על-ידי בינה מלאכותית עשוי להיות שגוי."/>
                    <pic:cNvPicPr/>
                  </pic:nvPicPr>
                  <pic:blipFill>
                    <a:blip r:embed="rId31">
                      <a:extLst>
                        <a:ext uri="{28A0092B-C50C-407E-A947-70E740481C1C}">
                          <a14:useLocalDpi xmlns:a14="http://schemas.microsoft.com/office/drawing/2010/main" val="0"/>
                        </a:ext>
                      </a:extLst>
                    </a:blip>
                    <a:stretch>
                      <a:fillRect/>
                    </a:stretch>
                  </pic:blipFill>
                  <pic:spPr>
                    <a:xfrm>
                      <a:off x="0" y="0"/>
                      <a:ext cx="3667760"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10AAC" w:rsidRPr="00110AAC">
        <w:rPr>
          <w:rFonts w:asciiTheme="minorBidi" w:hAnsiTheme="minorBidi" w:cs="Arial" w:hint="cs"/>
          <w:b/>
          <w:bCs/>
          <w:u w:val="single"/>
          <w:rtl/>
          <w:lang w:bidi="he-IL"/>
        </w:rPr>
        <w:t>מטלה 1</w:t>
      </w:r>
    </w:p>
    <w:p w14:paraId="179F0928" w14:textId="77777777" w:rsidR="00297B86" w:rsidRDefault="00910D44" w:rsidP="00297B86">
      <w:pPr>
        <w:pStyle w:val="a8"/>
        <w:bidi/>
        <w:spacing w:after="160" w:line="360" w:lineRule="auto"/>
        <w:ind w:left="714"/>
        <w:rPr>
          <w:rFonts w:asciiTheme="minorBidi" w:hAnsiTheme="minorBidi" w:cstheme="minorBidi"/>
          <w:b/>
          <w:bCs/>
          <w:u w:val="single"/>
          <w:rtl/>
          <w:lang w:bidi="he-IL"/>
        </w:rPr>
      </w:pPr>
      <w:r w:rsidRPr="00701AB2">
        <w:rPr>
          <w:rFonts w:asciiTheme="minorBidi" w:hAnsiTheme="minorBidi" w:cs="Arial"/>
          <w:b/>
          <w:bCs/>
          <w:noProof/>
          <w:u w:val="single"/>
          <w:rtl/>
          <w:lang w:bidi="he-IL"/>
        </w:rPr>
        <w:drawing>
          <wp:anchor distT="0" distB="0" distL="114300" distR="114300" simplePos="0" relativeHeight="251717632" behindDoc="0" locked="0" layoutInCell="1" allowOverlap="1" wp14:anchorId="623EEA53" wp14:editId="3908C3C5">
            <wp:simplePos x="0" y="0"/>
            <wp:positionH relativeFrom="column">
              <wp:posOffset>3665495</wp:posOffset>
            </wp:positionH>
            <wp:positionV relativeFrom="paragraph">
              <wp:posOffset>238760</wp:posOffset>
            </wp:positionV>
            <wp:extent cx="1955800" cy="5596890"/>
            <wp:effectExtent l="19050" t="19050" r="25400" b="22860"/>
            <wp:wrapTopAndBottom/>
            <wp:docPr id="1985513344" name="תמונה 1" descr="תמונה שמכילה טקסט, צילום מסך, מפ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3344" name="תמונה 1" descr="תמונה שמכילה טקסט, צילום מסך, מפה&#10;&#10;תוכן שנוצר על-ידי בינה מלאכותית עשוי להיות שגוי."/>
                    <pic:cNvPicPr/>
                  </pic:nvPicPr>
                  <pic:blipFill rotWithShape="1">
                    <a:blip r:embed="rId32">
                      <a:extLst>
                        <a:ext uri="{28A0092B-C50C-407E-A947-70E740481C1C}">
                          <a14:useLocalDpi xmlns:a14="http://schemas.microsoft.com/office/drawing/2010/main" val="0"/>
                        </a:ext>
                      </a:extLst>
                    </a:blip>
                    <a:srcRect l="10281" t="3015" b="1437"/>
                    <a:stretch/>
                  </pic:blipFill>
                  <pic:spPr bwMode="auto">
                    <a:xfrm>
                      <a:off x="0" y="0"/>
                      <a:ext cx="1955800" cy="5596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7E06" w:rsidRPr="00155BA6">
        <w:rPr>
          <w:noProof/>
          <w:rtl/>
        </w:rPr>
        <w:drawing>
          <wp:anchor distT="0" distB="0" distL="114300" distR="114300" simplePos="0" relativeHeight="251715584" behindDoc="0" locked="0" layoutInCell="1" allowOverlap="1" wp14:anchorId="3B271E55" wp14:editId="434215F5">
            <wp:simplePos x="0" y="0"/>
            <wp:positionH relativeFrom="column">
              <wp:posOffset>-49663</wp:posOffset>
            </wp:positionH>
            <wp:positionV relativeFrom="paragraph">
              <wp:posOffset>6459201</wp:posOffset>
            </wp:positionV>
            <wp:extent cx="3524250" cy="2847975"/>
            <wp:effectExtent l="19050" t="19050" r="19050" b="28575"/>
            <wp:wrapTopAndBottom/>
            <wp:docPr id="1321065094" name="תמונה 1" descr="תמונה שמכילה טקסט, צילום מסך, תרשים, עיגול&#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5094" name="תמונה 1" descr="תמונה שמכילה טקסט, צילום מסך, תרשים, עיגול&#10;&#10;תוכן שנוצר על-ידי בינה מלאכותית עשוי להיות שגוי."/>
                    <pic:cNvPicPr/>
                  </pic:nvPicPr>
                  <pic:blipFill>
                    <a:blip r:embed="rId33">
                      <a:extLst>
                        <a:ext uri="{28A0092B-C50C-407E-A947-70E740481C1C}">
                          <a14:useLocalDpi xmlns:a14="http://schemas.microsoft.com/office/drawing/2010/main" val="0"/>
                        </a:ext>
                      </a:extLst>
                    </a:blip>
                    <a:stretch>
                      <a:fillRect/>
                    </a:stretch>
                  </pic:blipFill>
                  <pic:spPr>
                    <a:xfrm>
                      <a:off x="0" y="0"/>
                      <a:ext cx="3524250" cy="2847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10AAC">
        <w:rPr>
          <w:rFonts w:asciiTheme="minorBidi" w:hAnsiTheme="minorBidi" w:cs="Arial"/>
          <w:noProof/>
          <w:sz w:val="22"/>
          <w:szCs w:val="22"/>
          <w:rtl/>
          <w:lang w:val="he-IL" w:bidi="he-IL"/>
        </w:rPr>
        <mc:AlternateContent>
          <mc:Choice Requires="wps">
            <w:drawing>
              <wp:anchor distT="0" distB="0" distL="114300" distR="114300" simplePos="0" relativeHeight="251722752" behindDoc="0" locked="0" layoutInCell="1" allowOverlap="1" wp14:anchorId="51025BAF" wp14:editId="087012D8">
                <wp:simplePos x="0" y="0"/>
                <wp:positionH relativeFrom="column">
                  <wp:posOffset>-252180</wp:posOffset>
                </wp:positionH>
                <wp:positionV relativeFrom="paragraph">
                  <wp:posOffset>3082290</wp:posOffset>
                </wp:positionV>
                <wp:extent cx="1916430" cy="314325"/>
                <wp:effectExtent l="0" t="0" r="26670" b="28575"/>
                <wp:wrapNone/>
                <wp:docPr id="2134232423" name="תיבת טקסט 10"/>
                <wp:cNvGraphicFramePr/>
                <a:graphic xmlns:a="http://schemas.openxmlformats.org/drawingml/2006/main">
                  <a:graphicData uri="http://schemas.microsoft.com/office/word/2010/wordprocessingShape">
                    <wps:wsp>
                      <wps:cNvSpPr txBox="1"/>
                      <wps:spPr>
                        <a:xfrm>
                          <a:off x="0" y="0"/>
                          <a:ext cx="1916430" cy="314325"/>
                        </a:xfrm>
                        <a:prstGeom prst="rect">
                          <a:avLst/>
                        </a:prstGeom>
                        <a:ln/>
                      </wps:spPr>
                      <wps:style>
                        <a:lnRef idx="2">
                          <a:schemeClr val="dk1"/>
                        </a:lnRef>
                        <a:fillRef idx="1">
                          <a:schemeClr val="lt1"/>
                        </a:fillRef>
                        <a:effectRef idx="0">
                          <a:schemeClr val="dk1"/>
                        </a:effectRef>
                        <a:fontRef idx="minor">
                          <a:schemeClr val="dk1"/>
                        </a:fontRef>
                      </wps:style>
                      <wps:txbx>
                        <w:txbxContent>
                          <w:p w14:paraId="715FDC7C" w14:textId="77777777" w:rsidR="00110AAC" w:rsidRPr="00C13168" w:rsidRDefault="00110AAC" w:rsidP="00110AAC">
                            <w:pPr>
                              <w:bidi/>
                              <w:jc w:val="center"/>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Navigate: Zoom</w:t>
                            </w:r>
                          </w:p>
                          <w:p w14:paraId="059A8274" w14:textId="77777777" w:rsidR="00110AAC" w:rsidRDefault="00110AAC" w:rsidP="00110AAC">
                            <w:pPr>
                              <w:jc w:val="center"/>
                            </w:pPr>
                          </w:p>
                          <w:p w14:paraId="138B43EE" w14:textId="77777777" w:rsidR="00110AAC" w:rsidRPr="00C13168" w:rsidRDefault="00110AAC" w:rsidP="00110AAC">
                            <w:pPr>
                              <w:bidi/>
                              <w:jc w:val="center"/>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Navigate: Zoom</w:t>
                            </w:r>
                          </w:p>
                          <w:p w14:paraId="60B9C63E" w14:textId="77777777" w:rsidR="00110AAC" w:rsidRDefault="00110AAC" w:rsidP="00110AAC">
                            <w:pPr>
                              <w:jc w:val="center"/>
                            </w:pPr>
                          </w:p>
                          <w:p w14:paraId="51F72EFC" w14:textId="77777777" w:rsidR="00110AAC" w:rsidRPr="00C13168" w:rsidRDefault="00110AAC" w:rsidP="00110AAC">
                            <w:pPr>
                              <w:bidi/>
                              <w:jc w:val="center"/>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Navigate: Zoom</w:t>
                            </w:r>
                          </w:p>
                          <w:p w14:paraId="12D25A0F" w14:textId="77777777" w:rsidR="00110AAC" w:rsidRDefault="00110AAC" w:rsidP="00110AAC">
                            <w:pPr>
                              <w:jc w:val="center"/>
                            </w:pPr>
                          </w:p>
                          <w:p w14:paraId="2AD5A321" w14:textId="77777777" w:rsidR="00110AAC" w:rsidRPr="00C13168" w:rsidRDefault="00110AAC" w:rsidP="00110AAC">
                            <w:pPr>
                              <w:bidi/>
                              <w:jc w:val="center"/>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Navigate: Zoom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5BAF" id="_x0000_s1040" type="#_x0000_t202" style="position:absolute;left:0;text-align:left;margin-left:-19.85pt;margin-top:242.7pt;width:150.9pt;height:24.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" fillcolor="white [3201]" strokecolor="black [3200]" strokeweight="2pt">
                <v:textbox>
                  <w:txbxContent>
                    <w:p w14:paraId="715FDC7C" w14:textId="77777777" w:rsidR="00110AAC" w:rsidRPr="00C13168" w:rsidRDefault="00110AAC" w:rsidP="00110AAC">
                      <w:pPr>
                        <w:bidi/>
                        <w:jc w:val="center"/>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Navigate: Zoom</w:t>
                      </w:r>
                    </w:p>
                    <w:p w14:paraId="059A8274" w14:textId="77777777" w:rsidR="00110AAC" w:rsidRDefault="00110AAC" w:rsidP="00110AAC">
                      <w:pPr>
                        <w:jc w:val="center"/>
                      </w:pPr>
                    </w:p>
                    <w:p w14:paraId="138B43EE" w14:textId="77777777" w:rsidR="00110AAC" w:rsidRPr="00C13168" w:rsidRDefault="00110AAC" w:rsidP="00110AAC">
                      <w:pPr>
                        <w:bidi/>
                        <w:jc w:val="center"/>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Navigate: Zoom</w:t>
                      </w:r>
                    </w:p>
                    <w:p w14:paraId="60B9C63E" w14:textId="77777777" w:rsidR="00110AAC" w:rsidRDefault="00110AAC" w:rsidP="00110AAC">
                      <w:pPr>
                        <w:jc w:val="center"/>
                      </w:pPr>
                    </w:p>
                    <w:p w14:paraId="51F72EFC" w14:textId="77777777" w:rsidR="00110AAC" w:rsidRPr="00C13168" w:rsidRDefault="00110AAC" w:rsidP="00110AAC">
                      <w:pPr>
                        <w:bidi/>
                        <w:jc w:val="center"/>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Navigate: Zoom</w:t>
                      </w:r>
                    </w:p>
                    <w:p w14:paraId="12D25A0F" w14:textId="77777777" w:rsidR="00110AAC" w:rsidRDefault="00110AAC" w:rsidP="00110AAC">
                      <w:pPr>
                        <w:jc w:val="center"/>
                      </w:pPr>
                    </w:p>
                    <w:p w14:paraId="2AD5A321" w14:textId="77777777" w:rsidR="00110AAC" w:rsidRPr="00C13168" w:rsidRDefault="00110AAC" w:rsidP="00110AAC">
                      <w:pPr>
                        <w:bidi/>
                        <w:jc w:val="center"/>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Navigate: Zoom</w:t>
                      </w:r>
                    </w:p>
                  </w:txbxContent>
                </v:textbox>
              </v:shape>
            </w:pict>
          </mc:Fallback>
        </mc:AlternateContent>
      </w:r>
      <w:r w:rsidR="00110AAC">
        <w:rPr>
          <w:rFonts w:asciiTheme="minorBidi" w:hAnsiTheme="minorBidi" w:cs="Arial"/>
          <w:noProof/>
          <w:sz w:val="22"/>
          <w:szCs w:val="22"/>
          <w:rtl/>
          <w:lang w:val="he-IL" w:bidi="he-IL"/>
        </w:rPr>
        <mc:AlternateContent>
          <mc:Choice Requires="wps">
            <w:drawing>
              <wp:anchor distT="0" distB="0" distL="114300" distR="114300" simplePos="0" relativeHeight="251718656" behindDoc="0" locked="0" layoutInCell="1" allowOverlap="1" wp14:anchorId="64B88EE5" wp14:editId="6FDCAE89">
                <wp:simplePos x="0" y="0"/>
                <wp:positionH relativeFrom="column">
                  <wp:posOffset>1662601</wp:posOffset>
                </wp:positionH>
                <wp:positionV relativeFrom="paragraph">
                  <wp:posOffset>2983685</wp:posOffset>
                </wp:positionV>
                <wp:extent cx="1559560" cy="474980"/>
                <wp:effectExtent l="0" t="0" r="0" b="1270"/>
                <wp:wrapNone/>
                <wp:docPr id="960192750" name="תיבת טקסט 10"/>
                <wp:cNvGraphicFramePr/>
                <a:graphic xmlns:a="http://schemas.openxmlformats.org/drawingml/2006/main">
                  <a:graphicData uri="http://schemas.microsoft.com/office/word/2010/wordprocessingShape">
                    <wps:wsp>
                      <wps:cNvSpPr txBox="1"/>
                      <wps:spPr>
                        <a:xfrm>
                          <a:off x="0" y="0"/>
                          <a:ext cx="1559560" cy="474980"/>
                        </a:xfrm>
                        <a:prstGeom prst="rect">
                          <a:avLst/>
                        </a:prstGeom>
                        <a:noFill/>
                        <a:ln w="6350">
                          <a:noFill/>
                        </a:ln>
                      </wps:spPr>
                      <wps:txbx>
                        <w:txbxContent>
                          <w:p w14:paraId="15E96093"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52AB062" w14:textId="77777777" w:rsidR="00110AAC" w:rsidRDefault="00110AAC" w:rsidP="00110AAC">
                            <w:pPr>
                              <w:jc w:val="center"/>
                            </w:pPr>
                          </w:p>
                          <w:p w14:paraId="41BD764B"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1C6FFB28" w14:textId="77777777" w:rsidR="00110AAC" w:rsidRDefault="00110AAC" w:rsidP="00110AAC">
                            <w:pPr>
                              <w:jc w:val="center"/>
                            </w:pPr>
                          </w:p>
                          <w:p w14:paraId="0F02F431"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7F5EBA4A" w14:textId="77777777" w:rsidR="00110AAC" w:rsidRDefault="00110AAC" w:rsidP="00110AAC">
                            <w:pPr>
                              <w:jc w:val="center"/>
                            </w:pPr>
                          </w:p>
                          <w:p w14:paraId="701D9574"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9FB649F" w14:textId="77777777" w:rsidR="00110AAC" w:rsidRDefault="00110AAC" w:rsidP="00110AAC">
                            <w:pPr>
                              <w:jc w:val="center"/>
                            </w:pPr>
                          </w:p>
                          <w:p w14:paraId="7C500DBC"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262BEDAB" w14:textId="77777777" w:rsidR="00110AAC" w:rsidRDefault="00110AAC" w:rsidP="00110AAC">
                            <w:pPr>
                              <w:jc w:val="center"/>
                            </w:pPr>
                          </w:p>
                          <w:p w14:paraId="7E498312"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65365474" w14:textId="77777777" w:rsidR="00110AAC" w:rsidRDefault="00110AAC" w:rsidP="00110AAC">
                            <w:pPr>
                              <w:jc w:val="center"/>
                            </w:pPr>
                          </w:p>
                          <w:p w14:paraId="7052DD59"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6029F29" w14:textId="77777777" w:rsidR="00110AAC" w:rsidRDefault="00110AAC" w:rsidP="00110AAC">
                            <w:pPr>
                              <w:jc w:val="center"/>
                            </w:pPr>
                          </w:p>
                          <w:p w14:paraId="1DA0BD3E"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A88A2BB" w14:textId="77777777" w:rsidR="00110AAC" w:rsidRDefault="00110AAC" w:rsidP="00110AAC">
                            <w:pPr>
                              <w:jc w:val="center"/>
                            </w:pPr>
                          </w:p>
                          <w:p w14:paraId="26D7A40C"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9BD181B" w14:textId="77777777" w:rsidR="00110AAC" w:rsidRDefault="00110AAC" w:rsidP="00110AAC">
                            <w:pPr>
                              <w:jc w:val="center"/>
                            </w:pPr>
                          </w:p>
                          <w:p w14:paraId="2652A30B"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4B45B1AA" w14:textId="77777777" w:rsidR="00110AAC" w:rsidRDefault="00110AAC" w:rsidP="00110AAC">
                            <w:pPr>
                              <w:jc w:val="center"/>
                            </w:pPr>
                          </w:p>
                          <w:p w14:paraId="4BBDAA56"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463C8E71" w14:textId="77777777" w:rsidR="00110AAC" w:rsidRDefault="00110AAC" w:rsidP="00110AAC">
                            <w:pPr>
                              <w:jc w:val="center"/>
                            </w:pPr>
                          </w:p>
                          <w:p w14:paraId="1C315FCB"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2D34A0F3" w14:textId="77777777" w:rsidR="00110AAC" w:rsidRDefault="00110AAC" w:rsidP="00110AAC">
                            <w:pPr>
                              <w:jc w:val="center"/>
                            </w:pPr>
                          </w:p>
                          <w:p w14:paraId="570F5894"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02C5F87E" w14:textId="77777777" w:rsidR="00110AAC" w:rsidRDefault="00110AAC" w:rsidP="00110AAC">
                            <w:pPr>
                              <w:jc w:val="center"/>
                            </w:pPr>
                          </w:p>
                          <w:p w14:paraId="7FDA9B43"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008360F7" w14:textId="77777777" w:rsidR="00110AAC" w:rsidRDefault="00110AAC" w:rsidP="00110AAC">
                            <w:pPr>
                              <w:jc w:val="center"/>
                            </w:pPr>
                          </w:p>
                          <w:p w14:paraId="4B2BA571"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6476C55A" w14:textId="77777777" w:rsidR="00110AAC" w:rsidRDefault="00110AAC" w:rsidP="00110AAC">
                            <w:pPr>
                              <w:jc w:val="center"/>
                            </w:pPr>
                          </w:p>
                          <w:p w14:paraId="3B7E092E"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88EE5" id="_x0000_s1041" type="#_x0000_t202" style="position:absolute;left:0;text-align:left;margin-left:130.9pt;margin-top:234.95pt;width:122.8pt;height:37.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" filled="f" stroked="f" strokeweight=".5pt">
                <v:textbox>
                  <w:txbxContent>
                    <w:p w14:paraId="15E96093"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52AB062" w14:textId="77777777" w:rsidR="00110AAC" w:rsidRDefault="00110AAC" w:rsidP="00110AAC">
                      <w:pPr>
                        <w:jc w:val="center"/>
                      </w:pPr>
                    </w:p>
                    <w:p w14:paraId="41BD764B"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1C6FFB28" w14:textId="77777777" w:rsidR="00110AAC" w:rsidRDefault="00110AAC" w:rsidP="00110AAC">
                      <w:pPr>
                        <w:jc w:val="center"/>
                      </w:pPr>
                    </w:p>
                    <w:p w14:paraId="0F02F431"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7F5EBA4A" w14:textId="77777777" w:rsidR="00110AAC" w:rsidRDefault="00110AAC" w:rsidP="00110AAC">
                      <w:pPr>
                        <w:jc w:val="center"/>
                      </w:pPr>
                    </w:p>
                    <w:p w14:paraId="701D9574"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9FB649F" w14:textId="77777777" w:rsidR="00110AAC" w:rsidRDefault="00110AAC" w:rsidP="00110AAC">
                      <w:pPr>
                        <w:jc w:val="center"/>
                      </w:pPr>
                    </w:p>
                    <w:p w14:paraId="7C500DBC"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262BEDAB" w14:textId="77777777" w:rsidR="00110AAC" w:rsidRDefault="00110AAC" w:rsidP="00110AAC">
                      <w:pPr>
                        <w:jc w:val="center"/>
                      </w:pPr>
                    </w:p>
                    <w:p w14:paraId="7E498312"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65365474" w14:textId="77777777" w:rsidR="00110AAC" w:rsidRDefault="00110AAC" w:rsidP="00110AAC">
                      <w:pPr>
                        <w:jc w:val="center"/>
                      </w:pPr>
                    </w:p>
                    <w:p w14:paraId="7052DD59"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6029F29" w14:textId="77777777" w:rsidR="00110AAC" w:rsidRDefault="00110AAC" w:rsidP="00110AAC">
                      <w:pPr>
                        <w:jc w:val="center"/>
                      </w:pPr>
                    </w:p>
                    <w:p w14:paraId="1DA0BD3E"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A88A2BB" w14:textId="77777777" w:rsidR="00110AAC" w:rsidRDefault="00110AAC" w:rsidP="00110AAC">
                      <w:pPr>
                        <w:jc w:val="center"/>
                      </w:pPr>
                    </w:p>
                    <w:p w14:paraId="26D7A40C"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39BD181B" w14:textId="77777777" w:rsidR="00110AAC" w:rsidRDefault="00110AAC" w:rsidP="00110AAC">
                      <w:pPr>
                        <w:jc w:val="center"/>
                      </w:pPr>
                    </w:p>
                    <w:p w14:paraId="2652A30B"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4B45B1AA" w14:textId="77777777" w:rsidR="00110AAC" w:rsidRDefault="00110AAC" w:rsidP="00110AAC">
                      <w:pPr>
                        <w:jc w:val="center"/>
                      </w:pPr>
                    </w:p>
                    <w:p w14:paraId="4BBDAA56"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463C8E71" w14:textId="77777777" w:rsidR="00110AAC" w:rsidRDefault="00110AAC" w:rsidP="00110AAC">
                      <w:pPr>
                        <w:jc w:val="center"/>
                      </w:pPr>
                    </w:p>
                    <w:p w14:paraId="1C315FCB"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2D34A0F3" w14:textId="77777777" w:rsidR="00110AAC" w:rsidRDefault="00110AAC" w:rsidP="00110AAC">
                      <w:pPr>
                        <w:jc w:val="center"/>
                      </w:pPr>
                    </w:p>
                    <w:p w14:paraId="570F5894"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02C5F87E" w14:textId="77777777" w:rsidR="00110AAC" w:rsidRDefault="00110AAC" w:rsidP="00110AAC">
                      <w:pPr>
                        <w:jc w:val="center"/>
                      </w:pPr>
                    </w:p>
                    <w:p w14:paraId="7FDA9B43"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008360F7" w14:textId="77777777" w:rsidR="00110AAC" w:rsidRDefault="00110AAC" w:rsidP="00110AAC">
                      <w:pPr>
                        <w:jc w:val="center"/>
                      </w:pPr>
                    </w:p>
                    <w:p w14:paraId="4B2BA571"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p w14:paraId="6476C55A" w14:textId="77777777" w:rsidR="00110AAC" w:rsidRDefault="00110AAC" w:rsidP="00110AAC">
                      <w:pPr>
                        <w:jc w:val="center"/>
                      </w:pPr>
                    </w:p>
                    <w:p w14:paraId="3B7E092E" w14:textId="77777777" w:rsidR="00110AAC" w:rsidRPr="00C13168" w:rsidRDefault="00110AAC" w:rsidP="00110AAC">
                      <w:pPr>
                        <w:jc w:val="cente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txbxContent>
                </v:textbox>
              </v:shape>
            </w:pict>
          </mc:Fallback>
        </mc:AlternateContent>
      </w:r>
      <w:r w:rsidR="00110AAC" w:rsidRPr="00155BA6">
        <w:rPr>
          <w:rFonts w:asciiTheme="minorBidi" w:hAnsiTheme="minorBidi" w:cs="Arial"/>
          <w:noProof/>
          <w:sz w:val="22"/>
          <w:szCs w:val="22"/>
          <w:rtl/>
          <w:lang w:bidi="he-IL"/>
        </w:rPr>
        <w:drawing>
          <wp:anchor distT="0" distB="0" distL="114300" distR="114300" simplePos="0" relativeHeight="251714560" behindDoc="0" locked="0" layoutInCell="1" allowOverlap="1" wp14:anchorId="098F1695" wp14:editId="25B35625">
            <wp:simplePos x="0" y="0"/>
            <wp:positionH relativeFrom="column">
              <wp:posOffset>190993</wp:posOffset>
            </wp:positionH>
            <wp:positionV relativeFrom="paragraph">
              <wp:posOffset>1164041</wp:posOffset>
            </wp:positionV>
            <wp:extent cx="3147060" cy="1635125"/>
            <wp:effectExtent l="0" t="0" r="0" b="3175"/>
            <wp:wrapTopAndBottom/>
            <wp:docPr id="149208766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87662" name="תמונה 1" descr="תמונה שמכילה טקסט, צילום מסך, גופן&#10;&#10;תוכן שנוצר על-ידי בינה מלאכותית עשוי להיות שגוי."/>
                    <pic:cNvPicPr/>
                  </pic:nvPicPr>
                  <pic:blipFill>
                    <a:blip r:embed="rId34">
                      <a:extLst>
                        <a:ext uri="{28A0092B-C50C-407E-A947-70E740481C1C}">
                          <a14:useLocalDpi xmlns:a14="http://schemas.microsoft.com/office/drawing/2010/main" val="0"/>
                        </a:ext>
                      </a:extLst>
                    </a:blip>
                    <a:stretch>
                      <a:fillRect/>
                    </a:stretch>
                  </pic:blipFill>
                  <pic:spPr>
                    <a:xfrm>
                      <a:off x="0" y="0"/>
                      <a:ext cx="3147060" cy="1635125"/>
                    </a:xfrm>
                    <a:prstGeom prst="rect">
                      <a:avLst/>
                    </a:prstGeom>
                  </pic:spPr>
                </pic:pic>
              </a:graphicData>
            </a:graphic>
            <wp14:sizeRelH relativeFrom="margin">
              <wp14:pctWidth>0</wp14:pctWidth>
            </wp14:sizeRelH>
            <wp14:sizeRelV relativeFrom="margin">
              <wp14:pctHeight>0</wp14:pctHeight>
            </wp14:sizeRelV>
          </wp:anchor>
        </w:drawing>
      </w:r>
      <w:r w:rsidR="003A09DE">
        <w:rPr>
          <w:rFonts w:asciiTheme="minorBidi" w:hAnsiTheme="minorBidi" w:cs="Arial"/>
          <w:b/>
          <w:bCs/>
          <w:lang w:bidi="he-IL"/>
        </w:rPr>
        <w:br w:type="page"/>
      </w:r>
    </w:p>
    <w:p w14:paraId="4B2EF728" w14:textId="216A7E7D" w:rsidR="00297B86" w:rsidRPr="00297B86" w:rsidRDefault="00297B86" w:rsidP="00297B86">
      <w:pPr>
        <w:bidi/>
        <w:spacing w:after="160" w:line="360" w:lineRule="auto"/>
        <w:rPr>
          <w:rFonts w:asciiTheme="minorBidi" w:hAnsiTheme="minorBidi" w:cstheme="minorBidi"/>
          <w:b/>
          <w:bCs/>
          <w:u w:val="single"/>
          <w:rtl/>
          <w:lang w:bidi="he-IL"/>
        </w:rPr>
      </w:pPr>
      <w:r>
        <w:rPr>
          <w:noProof/>
          <w:rtl/>
          <w:lang w:val="he-IL" w:bidi="he-IL"/>
        </w:rPr>
        <w:lastRenderedPageBreak/>
        <mc:AlternateContent>
          <mc:Choice Requires="wps">
            <w:drawing>
              <wp:anchor distT="0" distB="0" distL="114300" distR="114300" simplePos="0" relativeHeight="251725824" behindDoc="0" locked="0" layoutInCell="1" allowOverlap="1" wp14:anchorId="23979E63" wp14:editId="27BE5D7F">
                <wp:simplePos x="0" y="0"/>
                <wp:positionH relativeFrom="column">
                  <wp:posOffset>4032856</wp:posOffset>
                </wp:positionH>
                <wp:positionV relativeFrom="paragraph">
                  <wp:posOffset>235866</wp:posOffset>
                </wp:positionV>
                <wp:extent cx="914400" cy="340242"/>
                <wp:effectExtent l="0" t="0" r="0" b="3175"/>
                <wp:wrapNone/>
                <wp:docPr id="1066002872" name="תיבת טקסט 10"/>
                <wp:cNvGraphicFramePr/>
                <a:graphic xmlns:a="http://schemas.openxmlformats.org/drawingml/2006/main">
                  <a:graphicData uri="http://schemas.microsoft.com/office/word/2010/wordprocessingShape">
                    <wps:wsp>
                      <wps:cNvSpPr txBox="1"/>
                      <wps:spPr>
                        <a:xfrm>
                          <a:off x="0" y="0"/>
                          <a:ext cx="914400" cy="340242"/>
                        </a:xfrm>
                        <a:prstGeom prst="rect">
                          <a:avLst/>
                        </a:prstGeom>
                        <a:noFill/>
                        <a:ln w="6350">
                          <a:noFill/>
                        </a:ln>
                      </wps:spPr>
                      <wps:txbx>
                        <w:txbxContent>
                          <w:p w14:paraId="2D140DA4" w14:textId="3F10FAAC"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79E63" id="_x0000_s1042" type="#_x0000_t202" style="position:absolute;left:0;text-align:left;margin-left:317.55pt;margin-top:18.55pt;width:1in;height:26.8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" filled="f" stroked="f" strokeweight=".5pt">
                <v:textbox>
                  <w:txbxContent>
                    <w:p w14:paraId="2D140DA4" w14:textId="3F10FAAC"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v:textbox>
              </v:shape>
            </w:pict>
          </mc:Fallback>
        </mc:AlternateContent>
      </w:r>
      <w:r w:rsidRPr="00297B86">
        <w:rPr>
          <w:rFonts w:asciiTheme="minorBidi" w:hAnsiTheme="minorBidi" w:cstheme="minorBidi" w:hint="cs"/>
          <w:b/>
          <w:bCs/>
          <w:u w:val="single"/>
          <w:rtl/>
          <w:lang w:bidi="he-IL"/>
        </w:rPr>
        <w:t>מטלה 2</w:t>
      </w:r>
    </w:p>
    <w:p w14:paraId="63CC9923" w14:textId="24370C5E" w:rsidR="00297B86" w:rsidRDefault="00297B86" w:rsidP="00297B86">
      <w:pPr>
        <w:pStyle w:val="a8"/>
        <w:bidi/>
        <w:spacing w:after="160" w:line="360" w:lineRule="auto"/>
        <w:ind w:left="714"/>
        <w:rPr>
          <w:rFonts w:asciiTheme="minorBidi" w:hAnsiTheme="minorBidi" w:cstheme="minorBidi"/>
          <w:b/>
          <w:bCs/>
          <w:u w:val="single"/>
          <w:rtl/>
          <w:lang w:bidi="he-IL"/>
        </w:rPr>
      </w:pPr>
      <w:r w:rsidRPr="00701AB2">
        <w:rPr>
          <w:rFonts w:asciiTheme="minorBidi" w:hAnsiTheme="minorBidi" w:cs="Arial"/>
          <w:b/>
          <w:bCs/>
          <w:noProof/>
          <w:u w:val="single"/>
          <w:rtl/>
          <w:lang w:bidi="he-IL"/>
        </w:rPr>
        <w:drawing>
          <wp:anchor distT="0" distB="0" distL="114300" distR="114300" simplePos="0" relativeHeight="251724800" behindDoc="0" locked="0" layoutInCell="1" allowOverlap="1" wp14:anchorId="537256AE" wp14:editId="187AE1D8">
            <wp:simplePos x="0" y="0"/>
            <wp:positionH relativeFrom="column">
              <wp:posOffset>-453833</wp:posOffset>
            </wp:positionH>
            <wp:positionV relativeFrom="paragraph">
              <wp:posOffset>211484</wp:posOffset>
            </wp:positionV>
            <wp:extent cx="6749437" cy="1674125"/>
            <wp:effectExtent l="0" t="0" r="0" b="2540"/>
            <wp:wrapNone/>
            <wp:docPr id="2069858005" name="תמונה 1" descr="תמונה שמכילה טקסט, גופן, קו,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58005" name="תמונה 1" descr="תמונה שמכילה טקסט, גופן, קו, צילום מסך&#10;&#10;תוכן שנוצר על-ידי בינה מלאכותית עשוי להיות שגוי."/>
                    <pic:cNvPicPr/>
                  </pic:nvPicPr>
                  <pic:blipFill>
                    <a:blip r:embed="rId35">
                      <a:extLst>
                        <a:ext uri="{28A0092B-C50C-407E-A947-70E740481C1C}">
                          <a14:useLocalDpi xmlns:a14="http://schemas.microsoft.com/office/drawing/2010/main" val="0"/>
                        </a:ext>
                      </a:extLst>
                    </a:blip>
                    <a:stretch>
                      <a:fillRect/>
                    </a:stretch>
                  </pic:blipFill>
                  <pic:spPr>
                    <a:xfrm>
                      <a:off x="0" y="0"/>
                      <a:ext cx="6749437" cy="1674125"/>
                    </a:xfrm>
                    <a:prstGeom prst="rect">
                      <a:avLst/>
                    </a:prstGeom>
                  </pic:spPr>
                </pic:pic>
              </a:graphicData>
            </a:graphic>
            <wp14:sizeRelH relativeFrom="margin">
              <wp14:pctWidth>0</wp14:pctWidth>
            </wp14:sizeRelH>
            <wp14:sizeRelV relativeFrom="margin">
              <wp14:pctHeight>0</wp14:pctHeight>
            </wp14:sizeRelV>
          </wp:anchor>
        </w:drawing>
      </w:r>
    </w:p>
    <w:p w14:paraId="3B1BCB3A" w14:textId="5AF5D69C" w:rsidR="00297B86" w:rsidRPr="00701AB2" w:rsidRDefault="00297B86" w:rsidP="00297B86">
      <w:pPr>
        <w:pStyle w:val="a8"/>
        <w:bidi/>
        <w:spacing w:after="160" w:line="360" w:lineRule="auto"/>
        <w:ind w:left="714"/>
        <w:rPr>
          <w:rFonts w:asciiTheme="minorBidi" w:hAnsiTheme="minorBidi" w:cstheme="minorBidi"/>
          <w:b/>
          <w:bCs/>
          <w:u w:val="single"/>
          <w:rtl/>
          <w:lang w:bidi="he-IL"/>
        </w:rPr>
      </w:pPr>
    </w:p>
    <w:p w14:paraId="34503F0C" w14:textId="77777777" w:rsidR="00297B86" w:rsidRDefault="00297B86" w:rsidP="00297B86">
      <w:pPr>
        <w:pStyle w:val="a8"/>
        <w:bidi/>
        <w:spacing w:after="160" w:line="360" w:lineRule="auto"/>
        <w:ind w:left="714"/>
        <w:rPr>
          <w:rFonts w:asciiTheme="minorBidi" w:hAnsiTheme="minorBidi" w:cstheme="minorBidi"/>
          <w:sz w:val="22"/>
          <w:szCs w:val="22"/>
          <w:rtl/>
          <w:lang w:bidi="he-IL"/>
        </w:rPr>
      </w:pPr>
    </w:p>
    <w:p w14:paraId="058F7413" w14:textId="77777777" w:rsidR="00297B86" w:rsidRDefault="00297B86" w:rsidP="00297B86">
      <w:pPr>
        <w:pStyle w:val="a8"/>
        <w:bidi/>
        <w:spacing w:after="160" w:line="360" w:lineRule="auto"/>
        <w:ind w:left="714"/>
        <w:rPr>
          <w:rFonts w:asciiTheme="minorBidi" w:hAnsiTheme="minorBidi" w:cstheme="minorBidi"/>
          <w:sz w:val="22"/>
          <w:szCs w:val="22"/>
          <w:rtl/>
          <w:lang w:bidi="he-IL"/>
        </w:rPr>
      </w:pPr>
    </w:p>
    <w:p w14:paraId="6B649FAB" w14:textId="77777777" w:rsidR="00297B86" w:rsidRDefault="00297B86" w:rsidP="00297B86">
      <w:pPr>
        <w:pStyle w:val="a8"/>
        <w:bidi/>
        <w:spacing w:after="160" w:line="360" w:lineRule="auto"/>
        <w:ind w:left="714"/>
        <w:rPr>
          <w:rFonts w:asciiTheme="minorBidi" w:hAnsiTheme="minorBidi" w:cs="Arial"/>
          <w:sz w:val="22"/>
          <w:szCs w:val="22"/>
          <w:rtl/>
          <w:lang w:bidi="he-IL"/>
        </w:rPr>
      </w:pPr>
    </w:p>
    <w:p w14:paraId="0E4E47C1" w14:textId="77777777" w:rsidR="00297B86" w:rsidRDefault="00297B86" w:rsidP="00297B86">
      <w:pPr>
        <w:pStyle w:val="a8"/>
        <w:bidi/>
        <w:spacing w:after="160" w:line="360" w:lineRule="auto"/>
        <w:ind w:left="714"/>
        <w:rPr>
          <w:rFonts w:asciiTheme="minorBidi" w:hAnsiTheme="minorBidi" w:cs="Arial"/>
          <w:sz w:val="22"/>
          <w:szCs w:val="22"/>
          <w:rtl/>
          <w:lang w:bidi="he-IL"/>
        </w:rPr>
      </w:pPr>
    </w:p>
    <w:p w14:paraId="6C23687D" w14:textId="768F5259" w:rsidR="00297B86" w:rsidRDefault="00297B86" w:rsidP="00297B86">
      <w:pPr>
        <w:pStyle w:val="a8"/>
        <w:bidi/>
        <w:spacing w:after="160" w:line="360" w:lineRule="auto"/>
        <w:ind w:left="714"/>
        <w:rPr>
          <w:rFonts w:asciiTheme="minorBidi" w:hAnsiTheme="minorBidi" w:cstheme="minorBidi"/>
          <w:sz w:val="22"/>
          <w:szCs w:val="22"/>
          <w:rtl/>
          <w:lang w:bidi="he-IL"/>
        </w:rPr>
      </w:pPr>
    </w:p>
    <w:p w14:paraId="256C7827" w14:textId="6B2CEE98" w:rsidR="00297B86" w:rsidRDefault="00297B86" w:rsidP="00297B86">
      <w:pPr>
        <w:pStyle w:val="a8"/>
        <w:bidi/>
        <w:spacing w:after="160" w:line="360" w:lineRule="auto"/>
        <w:ind w:left="714"/>
        <w:rPr>
          <w:rFonts w:asciiTheme="minorBidi" w:hAnsiTheme="minorBidi" w:cstheme="minorBidi"/>
          <w:sz w:val="22"/>
          <w:szCs w:val="22"/>
          <w:rtl/>
          <w:lang w:bidi="he-IL"/>
        </w:rPr>
      </w:pPr>
    </w:p>
    <w:p w14:paraId="4D4A23A5" w14:textId="40D2D753" w:rsidR="00297B86" w:rsidRDefault="00297B86" w:rsidP="00297B86">
      <w:pPr>
        <w:pStyle w:val="a8"/>
        <w:bidi/>
        <w:spacing w:after="160" w:line="360" w:lineRule="auto"/>
        <w:ind w:left="714"/>
        <w:rPr>
          <w:rFonts w:asciiTheme="minorBidi" w:hAnsiTheme="minorBidi" w:cstheme="minorBidi"/>
          <w:sz w:val="22"/>
          <w:szCs w:val="22"/>
          <w:rtl/>
          <w:lang w:bidi="he-IL"/>
        </w:rPr>
      </w:pPr>
      <w:r w:rsidRPr="00155BA6">
        <w:rPr>
          <w:rFonts w:asciiTheme="minorBidi" w:hAnsiTheme="minorBidi" w:cs="Arial"/>
          <w:noProof/>
          <w:sz w:val="22"/>
          <w:szCs w:val="22"/>
          <w:rtl/>
          <w:lang w:bidi="he-IL"/>
        </w:rPr>
        <w:t xml:space="preserve"> </w:t>
      </w:r>
    </w:p>
    <w:p w14:paraId="3046429D" w14:textId="739B6A89" w:rsidR="00297B86" w:rsidRDefault="00297B86" w:rsidP="00297B86">
      <w:pPr>
        <w:pStyle w:val="a8"/>
        <w:bidi/>
        <w:spacing w:after="160" w:line="360" w:lineRule="auto"/>
        <w:ind w:left="714"/>
        <w:rPr>
          <w:rFonts w:asciiTheme="minorBidi" w:hAnsiTheme="minorBidi" w:cstheme="minorBidi"/>
          <w:sz w:val="22"/>
          <w:szCs w:val="22"/>
          <w:rtl/>
          <w:lang w:bidi="he-IL"/>
        </w:rPr>
      </w:pPr>
      <w:r>
        <w:rPr>
          <w:rFonts w:asciiTheme="minorBidi" w:hAnsiTheme="minorBidi" w:cstheme="minorBidi"/>
          <w:noProof/>
          <w:sz w:val="22"/>
          <w:szCs w:val="22"/>
          <w:rtl/>
          <w:lang w:val="he-IL" w:bidi="he-IL"/>
        </w:rPr>
        <w:drawing>
          <wp:anchor distT="0" distB="0" distL="114300" distR="114300" simplePos="0" relativeHeight="251726848" behindDoc="0" locked="0" layoutInCell="1" allowOverlap="1" wp14:anchorId="59481083" wp14:editId="601F4383">
            <wp:simplePos x="0" y="0"/>
            <wp:positionH relativeFrom="column">
              <wp:posOffset>-368300</wp:posOffset>
            </wp:positionH>
            <wp:positionV relativeFrom="paragraph">
              <wp:posOffset>67945</wp:posOffset>
            </wp:positionV>
            <wp:extent cx="6719777" cy="3202822"/>
            <wp:effectExtent l="0" t="0" r="5080" b="0"/>
            <wp:wrapNone/>
            <wp:docPr id="1279195583" name="תמונה 21" descr="תמונה שמכילה צילום מסך, טקס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95583" name="תמונה 21" descr="תמונה שמכילה צילום מסך, טקסט&#10;&#10;תוכן שנוצר על-ידי בינה מלאכותית עשוי להיות שגוי."/>
                    <pic:cNvPicPr/>
                  </pic:nvPicPr>
                  <pic:blipFill>
                    <a:blip r:embed="rId36">
                      <a:extLst>
                        <a:ext uri="{28A0092B-C50C-407E-A947-70E740481C1C}">
                          <a14:useLocalDpi xmlns:a14="http://schemas.microsoft.com/office/drawing/2010/main" val="0"/>
                        </a:ext>
                      </a:extLst>
                    </a:blip>
                    <a:stretch>
                      <a:fillRect/>
                    </a:stretch>
                  </pic:blipFill>
                  <pic:spPr>
                    <a:xfrm>
                      <a:off x="0" y="0"/>
                      <a:ext cx="6719777" cy="3202822"/>
                    </a:xfrm>
                    <a:prstGeom prst="rect">
                      <a:avLst/>
                    </a:prstGeom>
                  </pic:spPr>
                </pic:pic>
              </a:graphicData>
            </a:graphic>
            <wp14:sizeRelH relativeFrom="margin">
              <wp14:pctWidth>0</wp14:pctWidth>
            </wp14:sizeRelH>
            <wp14:sizeRelV relativeFrom="margin">
              <wp14:pctHeight>0</wp14:pctHeight>
            </wp14:sizeRelV>
          </wp:anchor>
        </w:drawing>
      </w:r>
    </w:p>
    <w:p w14:paraId="12765A6D" w14:textId="77777777" w:rsidR="00297B86" w:rsidRDefault="00297B86" w:rsidP="00297B86">
      <w:pPr>
        <w:pStyle w:val="a8"/>
        <w:bidi/>
        <w:spacing w:after="160" w:line="360" w:lineRule="auto"/>
        <w:ind w:left="714"/>
        <w:rPr>
          <w:rFonts w:asciiTheme="minorBidi" w:hAnsiTheme="minorBidi" w:cstheme="minorBidi"/>
          <w:sz w:val="22"/>
          <w:szCs w:val="22"/>
          <w:rtl/>
          <w:lang w:bidi="he-IL"/>
        </w:rPr>
      </w:pPr>
    </w:p>
    <w:p w14:paraId="6177D5D2" w14:textId="77777777" w:rsidR="00297B86" w:rsidRPr="0018626A" w:rsidRDefault="00297B86" w:rsidP="00297B86">
      <w:pPr>
        <w:bidi/>
        <w:spacing w:after="160" w:line="360" w:lineRule="auto"/>
        <w:rPr>
          <w:rFonts w:asciiTheme="minorBidi" w:hAnsiTheme="minorBidi" w:cs="Arial"/>
          <w:sz w:val="22"/>
          <w:szCs w:val="22"/>
          <w:rtl/>
          <w:lang w:bidi="he-IL"/>
        </w:rPr>
      </w:pPr>
    </w:p>
    <w:p w14:paraId="4D52CB68" w14:textId="77777777" w:rsidR="00297B86" w:rsidRDefault="00297B86" w:rsidP="00297B86">
      <w:pPr>
        <w:pStyle w:val="a8"/>
        <w:bidi/>
        <w:spacing w:after="160" w:line="360" w:lineRule="auto"/>
        <w:ind w:left="714"/>
        <w:rPr>
          <w:rFonts w:asciiTheme="minorBidi" w:hAnsiTheme="minorBidi" w:cs="Arial"/>
          <w:sz w:val="22"/>
          <w:szCs w:val="22"/>
          <w:rtl/>
          <w:lang w:bidi="he-IL"/>
        </w:rPr>
      </w:pPr>
    </w:p>
    <w:p w14:paraId="7C5220C1" w14:textId="77777777" w:rsidR="00297B86" w:rsidRDefault="00297B86" w:rsidP="00297B86">
      <w:pPr>
        <w:pStyle w:val="a8"/>
        <w:bidi/>
        <w:spacing w:after="160" w:line="360" w:lineRule="auto"/>
        <w:ind w:left="714"/>
        <w:rPr>
          <w:rFonts w:asciiTheme="minorBidi" w:hAnsiTheme="minorBidi" w:cs="Arial"/>
          <w:sz w:val="22"/>
          <w:szCs w:val="22"/>
          <w:rtl/>
          <w:lang w:bidi="he-IL"/>
        </w:rPr>
      </w:pPr>
    </w:p>
    <w:p w14:paraId="75BF935B" w14:textId="77777777" w:rsidR="00297B86" w:rsidRDefault="00297B86" w:rsidP="00297B86">
      <w:pPr>
        <w:pStyle w:val="a8"/>
        <w:bidi/>
        <w:spacing w:after="160" w:line="360" w:lineRule="auto"/>
        <w:ind w:left="714"/>
        <w:rPr>
          <w:rFonts w:asciiTheme="minorBidi" w:hAnsiTheme="minorBidi" w:cs="Arial"/>
          <w:sz w:val="22"/>
          <w:szCs w:val="22"/>
          <w:rtl/>
          <w:lang w:bidi="he-IL"/>
        </w:rPr>
      </w:pPr>
    </w:p>
    <w:p w14:paraId="51850504" w14:textId="77777777" w:rsidR="00297B86" w:rsidRDefault="00297B86" w:rsidP="00297B86">
      <w:pPr>
        <w:pStyle w:val="a8"/>
        <w:bidi/>
        <w:spacing w:after="160" w:line="360" w:lineRule="auto"/>
        <w:ind w:left="714"/>
        <w:rPr>
          <w:rFonts w:asciiTheme="minorBidi" w:hAnsiTheme="minorBidi" w:cs="Arial"/>
          <w:sz w:val="22"/>
          <w:szCs w:val="22"/>
          <w:rtl/>
          <w:lang w:bidi="he-IL"/>
        </w:rPr>
      </w:pPr>
    </w:p>
    <w:p w14:paraId="771E4723" w14:textId="77777777" w:rsidR="00297B86" w:rsidRDefault="00297B86" w:rsidP="00297B86">
      <w:pPr>
        <w:pStyle w:val="a8"/>
        <w:bidi/>
        <w:spacing w:after="160" w:line="360" w:lineRule="auto"/>
        <w:ind w:left="714"/>
        <w:rPr>
          <w:rFonts w:asciiTheme="minorBidi" w:hAnsiTheme="minorBidi" w:cs="Arial"/>
          <w:sz w:val="22"/>
          <w:szCs w:val="22"/>
          <w:rtl/>
          <w:lang w:bidi="he-IL"/>
        </w:rPr>
      </w:pPr>
    </w:p>
    <w:p w14:paraId="5F9BFE00" w14:textId="77777777" w:rsidR="00297B86" w:rsidRDefault="00297B86" w:rsidP="00297B86">
      <w:pPr>
        <w:pStyle w:val="a8"/>
        <w:bidi/>
        <w:spacing w:after="160" w:line="360" w:lineRule="auto"/>
        <w:ind w:left="714"/>
        <w:rPr>
          <w:rFonts w:asciiTheme="minorBidi" w:hAnsiTheme="minorBidi" w:cstheme="minorBidi"/>
          <w:sz w:val="22"/>
          <w:szCs w:val="22"/>
          <w:rtl/>
          <w:lang w:bidi="he-IL"/>
        </w:rPr>
      </w:pPr>
    </w:p>
    <w:p w14:paraId="7E6C429A" w14:textId="77777777" w:rsidR="00297B86" w:rsidRDefault="00297B86" w:rsidP="00297B86">
      <w:pPr>
        <w:pStyle w:val="a8"/>
        <w:bidi/>
        <w:spacing w:after="160" w:line="360" w:lineRule="auto"/>
        <w:ind w:left="714"/>
        <w:rPr>
          <w:rFonts w:asciiTheme="minorBidi" w:hAnsiTheme="minorBidi" w:cstheme="minorBidi"/>
          <w:sz w:val="22"/>
          <w:szCs w:val="22"/>
          <w:rtl/>
          <w:lang w:bidi="he-IL"/>
        </w:rPr>
      </w:pPr>
    </w:p>
    <w:p w14:paraId="1A4410C6" w14:textId="77777777" w:rsidR="00297B86" w:rsidRDefault="00297B86" w:rsidP="00297B86">
      <w:pPr>
        <w:pStyle w:val="a8"/>
        <w:bidi/>
        <w:spacing w:after="160" w:line="360" w:lineRule="auto"/>
        <w:ind w:left="714"/>
        <w:rPr>
          <w:rFonts w:asciiTheme="minorBidi" w:hAnsiTheme="minorBidi" w:cstheme="minorBidi"/>
          <w:sz w:val="22"/>
          <w:szCs w:val="22"/>
          <w:rtl/>
          <w:lang w:bidi="he-IL"/>
        </w:rPr>
      </w:pPr>
    </w:p>
    <w:p w14:paraId="4044351A" w14:textId="77777777" w:rsidR="00297B86" w:rsidRDefault="00297B86" w:rsidP="00297B86">
      <w:pPr>
        <w:pStyle w:val="a8"/>
        <w:bidi/>
        <w:spacing w:after="160" w:line="360" w:lineRule="auto"/>
        <w:ind w:left="714"/>
        <w:rPr>
          <w:rFonts w:asciiTheme="minorBidi" w:hAnsiTheme="minorBidi" w:cstheme="minorBidi"/>
          <w:b/>
          <w:bCs/>
          <w:u w:val="single"/>
          <w:rtl/>
          <w:lang w:bidi="he-IL"/>
        </w:rPr>
      </w:pPr>
    </w:p>
    <w:p w14:paraId="13B5F0A1" w14:textId="6893ACDD" w:rsidR="00297B86" w:rsidRPr="00783B06" w:rsidRDefault="00297B86" w:rsidP="00297B86">
      <w:pPr>
        <w:bidi/>
        <w:spacing w:after="160" w:line="360" w:lineRule="auto"/>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9920" behindDoc="0" locked="0" layoutInCell="1" allowOverlap="1" wp14:anchorId="5B31573E" wp14:editId="538115BA">
                <wp:simplePos x="0" y="0"/>
                <wp:positionH relativeFrom="column">
                  <wp:posOffset>130810</wp:posOffset>
                </wp:positionH>
                <wp:positionV relativeFrom="paragraph">
                  <wp:posOffset>309304</wp:posOffset>
                </wp:positionV>
                <wp:extent cx="1392865" cy="414670"/>
                <wp:effectExtent l="0" t="0" r="0" b="4445"/>
                <wp:wrapNone/>
                <wp:docPr id="1400485379" name="תיבת טקסט 10"/>
                <wp:cNvGraphicFramePr/>
                <a:graphic xmlns:a="http://schemas.openxmlformats.org/drawingml/2006/main">
                  <a:graphicData uri="http://schemas.microsoft.com/office/word/2010/wordprocessingShape">
                    <wps:wsp>
                      <wps:cNvSpPr txBox="1"/>
                      <wps:spPr>
                        <a:xfrm>
                          <a:off x="0" y="0"/>
                          <a:ext cx="1392865" cy="414670"/>
                        </a:xfrm>
                        <a:prstGeom prst="rect">
                          <a:avLst/>
                        </a:prstGeom>
                        <a:noFill/>
                        <a:ln w="6350">
                          <a:noFill/>
                        </a:ln>
                      </wps:spPr>
                      <wps:txbx>
                        <w:txbxContent>
                          <w:p w14:paraId="3AAEA2AB" w14:textId="4D9B0BEE" w:rsidR="00297B86" w:rsidRPr="00C13168" w:rsidRDefault="00297B86" w:rsidP="00297B86">
                            <w:pPr>
                              <w:jc w:val="center"/>
                              <w:rPr>
                                <w:rFonts w:asciiTheme="minorBidi" w:hAnsiTheme="minorBidi" w:cstheme="minorBidi"/>
                                <w:b/>
                                <w:bCs/>
                                <w:lang w:bidi="he-IL"/>
                              </w:rPr>
                            </w:pPr>
                            <w:r>
                              <w:rPr>
                                <w:rFonts w:asciiTheme="minorBidi" w:hAnsiTheme="minorBidi" w:cstheme="minorBidi" w:hint="cs"/>
                                <w:b/>
                                <w:bCs/>
                                <w:rtl/>
                                <w:lang w:bidi="he-IL"/>
                              </w:rPr>
                              <w:t>מטריצת קורלציות: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1573E" id="_x0000_s1043" type="#_x0000_t202" style="position:absolute;left:0;text-align:left;margin-left:10.3pt;margin-top:24.35pt;width:109.65pt;height:32.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" filled="f" stroked="f" strokeweight=".5pt">
                <v:textbox>
                  <w:txbxContent>
                    <w:p w14:paraId="3AAEA2AB" w14:textId="4D9B0BEE" w:rsidR="00297B86" w:rsidRPr="00C13168" w:rsidRDefault="00297B86" w:rsidP="00297B86">
                      <w:pPr>
                        <w:jc w:val="center"/>
                        <w:rPr>
                          <w:rFonts w:asciiTheme="minorBidi" w:hAnsiTheme="minorBidi" w:cstheme="minorBidi"/>
                          <w:b/>
                          <w:bCs/>
                          <w:lang w:bidi="he-IL"/>
                        </w:rPr>
                      </w:pPr>
                      <w:r>
                        <w:rPr>
                          <w:rFonts w:asciiTheme="minorBidi" w:hAnsiTheme="minorBidi" w:cstheme="minorBidi" w:hint="cs"/>
                          <w:b/>
                          <w:bCs/>
                          <w:rtl/>
                          <w:lang w:bidi="he-IL"/>
                        </w:rPr>
                        <w:t>מטריצת קורלציות:</w:t>
                      </w:r>
                    </w:p>
                  </w:txbxContent>
                </v:textbox>
              </v:shape>
            </w:pict>
          </mc:Fallback>
        </mc:AlternateContent>
      </w:r>
    </w:p>
    <w:p w14:paraId="45DCFD38" w14:textId="72314E3F" w:rsidR="00297B86" w:rsidRDefault="00297B86" w:rsidP="00297B86">
      <w:pPr>
        <w:pStyle w:val="a8"/>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31968" behindDoc="0" locked="0" layoutInCell="1" allowOverlap="1" wp14:anchorId="0750F876" wp14:editId="4858832F">
                <wp:simplePos x="0" y="0"/>
                <wp:positionH relativeFrom="column">
                  <wp:posOffset>3371469</wp:posOffset>
                </wp:positionH>
                <wp:positionV relativeFrom="paragraph">
                  <wp:posOffset>248716</wp:posOffset>
                </wp:positionV>
                <wp:extent cx="1316178" cy="304800"/>
                <wp:effectExtent l="0" t="0" r="17780" b="19050"/>
                <wp:wrapNone/>
                <wp:docPr id="972820825" name="תיבת טקסט 10"/>
                <wp:cNvGraphicFramePr/>
                <a:graphic xmlns:a="http://schemas.openxmlformats.org/drawingml/2006/main">
                  <a:graphicData uri="http://schemas.microsoft.com/office/word/2010/wordprocessingShape">
                    <wps:wsp>
                      <wps:cNvSpPr txBox="1"/>
                      <wps:spPr>
                        <a:xfrm>
                          <a:off x="0" y="0"/>
                          <a:ext cx="1316178"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755C2777" w14:textId="77777777" w:rsidR="00297B86" w:rsidRPr="00C13168" w:rsidRDefault="00297B86" w:rsidP="00297B86">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6B62E6BB" w14:textId="77777777" w:rsidR="00297B86" w:rsidRDefault="00297B86" w:rsidP="00297B86"/>
                          <w:p w14:paraId="4C3A805B" w14:textId="77777777" w:rsidR="00297B86" w:rsidRPr="00C13168" w:rsidRDefault="00297B86" w:rsidP="00297B86">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7B5AF69A" w14:textId="77777777" w:rsidR="00297B86" w:rsidRDefault="00297B86" w:rsidP="00297B86"/>
                          <w:p w14:paraId="6BB36016" w14:textId="77777777" w:rsidR="00297B86" w:rsidRPr="00C13168" w:rsidRDefault="00297B86" w:rsidP="00297B86">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5B7A2CCB" w14:textId="77777777" w:rsidR="00297B86" w:rsidRDefault="00297B86" w:rsidP="00297B86"/>
                          <w:p w14:paraId="79154AE0" w14:textId="77777777" w:rsidR="00297B86" w:rsidRPr="00C13168" w:rsidRDefault="00297B86" w:rsidP="00297B86">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0F876" id="_x0000_s1044" type="#_x0000_t202" style="position:absolute;left:0;text-align:left;margin-left:265.45pt;margin-top:19.6pt;width:103.65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" fillcolor="white [3201]" strokecolor="black [3200]" strokeweight="2pt">
                <v:textbox>
                  <w:txbxContent>
                    <w:p w14:paraId="755C2777" w14:textId="77777777" w:rsidR="00297B86" w:rsidRPr="00C13168" w:rsidRDefault="00297B86" w:rsidP="00297B86">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6B62E6BB" w14:textId="77777777" w:rsidR="00297B86" w:rsidRDefault="00297B86" w:rsidP="00297B86"/>
                    <w:p w14:paraId="4C3A805B" w14:textId="77777777" w:rsidR="00297B86" w:rsidRPr="00C13168" w:rsidRDefault="00297B86" w:rsidP="00297B86">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7B5AF69A" w14:textId="77777777" w:rsidR="00297B86" w:rsidRDefault="00297B86" w:rsidP="00297B86"/>
                    <w:p w14:paraId="6BB36016" w14:textId="77777777" w:rsidR="00297B86" w:rsidRPr="00C13168" w:rsidRDefault="00297B86" w:rsidP="00297B86">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5B7A2CCB" w14:textId="77777777" w:rsidR="00297B86" w:rsidRDefault="00297B86" w:rsidP="00297B86"/>
                    <w:p w14:paraId="79154AE0" w14:textId="77777777" w:rsidR="00297B86" w:rsidRPr="00C13168" w:rsidRDefault="00297B86" w:rsidP="00297B86">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txbxContent>
                </v:textbox>
              </v:shape>
            </w:pict>
          </mc:Fallback>
        </mc:AlternateContent>
      </w:r>
      <w:r>
        <w:rPr>
          <w:rFonts w:asciiTheme="minorBidi" w:hAnsiTheme="minorBidi" w:cstheme="minorBidi"/>
          <w:b/>
          <w:bCs/>
          <w:noProof/>
          <w:u w:val="single"/>
          <w:rtl/>
          <w:lang w:val="he-IL" w:bidi="he-IL"/>
        </w:rPr>
        <w:drawing>
          <wp:anchor distT="0" distB="0" distL="114300" distR="114300" simplePos="0" relativeHeight="251730944" behindDoc="0" locked="0" layoutInCell="1" allowOverlap="1" wp14:anchorId="06AD8462" wp14:editId="2DE80803">
            <wp:simplePos x="0" y="0"/>
            <wp:positionH relativeFrom="column">
              <wp:posOffset>-209550</wp:posOffset>
            </wp:positionH>
            <wp:positionV relativeFrom="paragraph">
              <wp:posOffset>263525</wp:posOffset>
            </wp:positionV>
            <wp:extent cx="2149026" cy="2530059"/>
            <wp:effectExtent l="0" t="0" r="3810" b="3810"/>
            <wp:wrapNone/>
            <wp:docPr id="1677117358" name="תמונה 23"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7358" name="תמונה 23" descr="תמונה שמכילה טקסט, צילום מסך, גופן, מספר&#10;&#10;תוכן שנוצר על-ידי בינה מלאכותית עשוי להיות שגוי."/>
                    <pic:cNvPicPr/>
                  </pic:nvPicPr>
                  <pic:blipFill>
                    <a:blip r:embed="rId37">
                      <a:extLst>
                        <a:ext uri="{28A0092B-C50C-407E-A947-70E740481C1C}">
                          <a14:useLocalDpi xmlns:a14="http://schemas.microsoft.com/office/drawing/2010/main" val="0"/>
                        </a:ext>
                      </a:extLst>
                    </a:blip>
                    <a:stretch>
                      <a:fillRect/>
                    </a:stretch>
                  </pic:blipFill>
                  <pic:spPr>
                    <a:xfrm>
                      <a:off x="0" y="0"/>
                      <a:ext cx="2149026" cy="2530059"/>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27872" behindDoc="0" locked="0" layoutInCell="1" allowOverlap="1" wp14:anchorId="3010AF6F" wp14:editId="0B270D12">
                <wp:simplePos x="0" y="0"/>
                <wp:positionH relativeFrom="column">
                  <wp:posOffset>3336290</wp:posOffset>
                </wp:positionH>
                <wp:positionV relativeFrom="paragraph">
                  <wp:posOffset>-53975</wp:posOffset>
                </wp:positionV>
                <wp:extent cx="914400" cy="304800"/>
                <wp:effectExtent l="0" t="0" r="0" b="0"/>
                <wp:wrapNone/>
                <wp:docPr id="142641228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8A35D2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0E3A6623" w14:textId="77777777" w:rsidR="00297B86" w:rsidRDefault="00297B86" w:rsidP="00297B86"/>
                          <w:p w14:paraId="716CF79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7C629857" w14:textId="77777777" w:rsidR="00297B86" w:rsidRDefault="00297B86" w:rsidP="00297B86"/>
                          <w:p w14:paraId="6D7B4EF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E925D30" w14:textId="77777777" w:rsidR="00297B86" w:rsidRDefault="00297B86" w:rsidP="00297B86"/>
                          <w:p w14:paraId="400DB81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95CAA17" w14:textId="77777777" w:rsidR="00297B86" w:rsidRDefault="00297B86" w:rsidP="00297B86"/>
                          <w:p w14:paraId="22F61CB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6B90CBF" w14:textId="77777777" w:rsidR="00297B86" w:rsidRDefault="00297B86" w:rsidP="00297B86"/>
                          <w:p w14:paraId="142ADAE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4B1D59EA" w14:textId="77777777" w:rsidR="00297B86" w:rsidRDefault="00297B86" w:rsidP="00297B86"/>
                          <w:p w14:paraId="400F391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230E8525" w14:textId="77777777" w:rsidR="00297B86" w:rsidRDefault="00297B86" w:rsidP="00297B86"/>
                          <w:p w14:paraId="7F16A91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2361D097" w14:textId="77777777" w:rsidR="00297B86" w:rsidRDefault="00297B86" w:rsidP="00297B86"/>
                          <w:p w14:paraId="7A8C06C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8EDA70F" w14:textId="77777777" w:rsidR="00297B86" w:rsidRDefault="00297B86" w:rsidP="00297B86"/>
                          <w:p w14:paraId="002EDA7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07FF647" w14:textId="77777777" w:rsidR="00297B86" w:rsidRDefault="00297B86" w:rsidP="00297B86"/>
                          <w:p w14:paraId="6817BC9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1ABAB73" w14:textId="77777777" w:rsidR="00297B86" w:rsidRDefault="00297B86" w:rsidP="00297B86"/>
                          <w:p w14:paraId="61DD418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0026CCE8" w14:textId="77777777" w:rsidR="00297B86" w:rsidRDefault="00297B86" w:rsidP="00297B86"/>
                          <w:p w14:paraId="6B8F87F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7C60FF73" w14:textId="77777777" w:rsidR="00297B86" w:rsidRDefault="00297B86" w:rsidP="00297B86"/>
                          <w:p w14:paraId="3034E7D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78AE45AB" w14:textId="77777777" w:rsidR="00297B86" w:rsidRDefault="00297B86" w:rsidP="00297B86"/>
                          <w:p w14:paraId="50B39DE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5BE1053" w14:textId="77777777" w:rsidR="00297B86" w:rsidRDefault="00297B86" w:rsidP="00297B86"/>
                          <w:p w14:paraId="3784EC5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16C65B5" w14:textId="77777777" w:rsidR="00297B86" w:rsidRDefault="00297B86" w:rsidP="00297B86"/>
                          <w:p w14:paraId="368693E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3E46213" w14:textId="77777777" w:rsidR="00297B86" w:rsidRDefault="00297B86" w:rsidP="00297B86"/>
                          <w:p w14:paraId="4B936CC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 xml:space="preserve">על </w:t>
                            </w:r>
                            <w:proofErr w:type="spellStart"/>
                            <w:r>
                              <w:rPr>
                                <w:rFonts w:asciiTheme="minorBidi" w:hAnsiTheme="minorBidi" w:cstheme="minorBidi" w:hint="cs"/>
                                <w:b/>
                                <w:bCs/>
                                <w:rtl/>
                                <w:lang w:bidi="he-IL"/>
                              </w:rPr>
                              <w:t>נקותמיכה</w:t>
                            </w:r>
                            <w:proofErr w:type="spellEnd"/>
                            <w:r>
                              <w:rPr>
                                <w:rFonts w:asciiTheme="minorBidi" w:hAnsiTheme="minorBidi" w:cstheme="minorBidi" w:hint="cs"/>
                                <w:b/>
                                <w:bCs/>
                                <w:rtl/>
                                <w:lang w:bidi="he-IL"/>
                              </w:rPr>
                              <w:t xml:space="preserve"> עבור</w:t>
                            </w:r>
                          </w:p>
                          <w:p w14:paraId="71C22F5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19F1D42" w14:textId="77777777" w:rsidR="00297B86" w:rsidRDefault="00297B86" w:rsidP="00297B86"/>
                          <w:p w14:paraId="1032422C"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321599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177CEC0" w14:textId="77777777" w:rsidR="00297B86" w:rsidRDefault="00297B86" w:rsidP="00297B86"/>
                          <w:p w14:paraId="4C43792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38CED5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079362F" w14:textId="77777777" w:rsidR="00297B86" w:rsidRDefault="00297B86" w:rsidP="00297B86"/>
                          <w:p w14:paraId="25208949"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C3F71A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8F9414E" w14:textId="77777777" w:rsidR="00297B86" w:rsidRDefault="00297B86" w:rsidP="00297B86"/>
                          <w:p w14:paraId="6D4B3B8E"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A3897D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8260A9D" w14:textId="77777777" w:rsidR="00297B86" w:rsidRDefault="00297B86" w:rsidP="00297B86"/>
                          <w:p w14:paraId="16721E73"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3306ED7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BD06684" w14:textId="77777777" w:rsidR="00297B86" w:rsidRDefault="00297B86" w:rsidP="00297B86"/>
                          <w:p w14:paraId="74F99497"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5C65F5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6454C06" w14:textId="77777777" w:rsidR="00297B86" w:rsidRDefault="00297B86" w:rsidP="00297B86"/>
                          <w:p w14:paraId="6B8268D4"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4FC876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6E2392D" w14:textId="77777777" w:rsidR="00297B86" w:rsidRDefault="00297B86" w:rsidP="00297B86"/>
                          <w:p w14:paraId="0FB8623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F9DB7C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09FD2D6" w14:textId="77777777" w:rsidR="00297B86" w:rsidRDefault="00297B86" w:rsidP="00297B86"/>
                          <w:p w14:paraId="1E684684"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166099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28A1B26" w14:textId="77777777" w:rsidR="00297B86" w:rsidRDefault="00297B86" w:rsidP="00297B86"/>
                          <w:p w14:paraId="67407D5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301521B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5BC0CCD" w14:textId="77777777" w:rsidR="00297B86" w:rsidRDefault="00297B86" w:rsidP="00297B86"/>
                          <w:p w14:paraId="0A43F6B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C5C363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89A0D71" w14:textId="77777777" w:rsidR="00297B86" w:rsidRDefault="00297B86" w:rsidP="00297B86"/>
                          <w:p w14:paraId="390279F3"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F0D273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6A6047B" w14:textId="77777777" w:rsidR="00297B86" w:rsidRDefault="00297B86" w:rsidP="00297B86"/>
                          <w:p w14:paraId="4A06AF8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D89E8B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EB1F100" w14:textId="77777777" w:rsidR="00297B86" w:rsidRDefault="00297B86" w:rsidP="00297B86"/>
                          <w:p w14:paraId="7B776723"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EBC974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403AE66" w14:textId="77777777" w:rsidR="00297B86" w:rsidRDefault="00297B86" w:rsidP="00297B86"/>
                          <w:p w14:paraId="6C463659"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C9FF67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FBFBA26" w14:textId="77777777" w:rsidR="00297B86" w:rsidRDefault="00297B86" w:rsidP="00297B86"/>
                          <w:p w14:paraId="7955527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9499970" w14:textId="77777777" w:rsidR="00297B86" w:rsidRDefault="00297B86" w:rsidP="00297B86"/>
                          <w:p w14:paraId="7790416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42A76A4" w14:textId="77777777" w:rsidR="00297B86" w:rsidRDefault="00297B86" w:rsidP="00297B86"/>
                          <w:p w14:paraId="1C166A9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303E3D2" w14:textId="77777777" w:rsidR="00297B86" w:rsidRDefault="00297B86" w:rsidP="00297B86"/>
                          <w:p w14:paraId="6747B54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5020AEE" w14:textId="77777777" w:rsidR="00297B86" w:rsidRDefault="00297B86" w:rsidP="00297B86"/>
                          <w:p w14:paraId="7A6A37C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7E9EB83" w14:textId="77777777" w:rsidR="00297B86" w:rsidRDefault="00297B86" w:rsidP="00297B86"/>
                          <w:p w14:paraId="43FCD8E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61B0238" w14:textId="77777777" w:rsidR="00297B86" w:rsidRDefault="00297B86" w:rsidP="00297B86"/>
                          <w:p w14:paraId="6530FD6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3772BB2" w14:textId="77777777" w:rsidR="00297B86" w:rsidRDefault="00297B86" w:rsidP="00297B86"/>
                          <w:p w14:paraId="2DD4112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BA1BAB6" w14:textId="77777777" w:rsidR="00297B86" w:rsidRDefault="00297B86" w:rsidP="00297B86"/>
                          <w:p w14:paraId="4684B9E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CDC87F7" w14:textId="77777777" w:rsidR="00297B86" w:rsidRDefault="00297B86" w:rsidP="00297B86"/>
                          <w:p w14:paraId="6358FFA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85452F4" w14:textId="77777777" w:rsidR="00297B86" w:rsidRDefault="00297B86" w:rsidP="00297B86"/>
                          <w:p w14:paraId="05FF37B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B08BECC" w14:textId="77777777" w:rsidR="00297B86" w:rsidRDefault="00297B86" w:rsidP="00297B86"/>
                          <w:p w14:paraId="098C59C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85BD2B8" w14:textId="77777777" w:rsidR="00297B86" w:rsidRDefault="00297B86" w:rsidP="00297B86"/>
                          <w:p w14:paraId="25AFD0F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4F11BDA" w14:textId="77777777" w:rsidR="00297B86" w:rsidRDefault="00297B86" w:rsidP="00297B86"/>
                          <w:p w14:paraId="10C65EE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5337C31" w14:textId="77777777" w:rsidR="00297B86" w:rsidRDefault="00297B86" w:rsidP="00297B86"/>
                          <w:p w14:paraId="4330271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958552E" w14:textId="77777777" w:rsidR="00297B86" w:rsidRDefault="00297B86" w:rsidP="00297B86"/>
                          <w:p w14:paraId="3CC8858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3B842C5" w14:textId="77777777" w:rsidR="00297B86" w:rsidRDefault="00297B86" w:rsidP="00297B86"/>
                          <w:p w14:paraId="7EE6638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לפי קריטריון זמן ובחירת צבעים</w:t>
                            </w:r>
                            <w:r w:rsidRPr="00C13168">
                              <w:rPr>
                                <w:rFonts w:asciiTheme="minorBidi" w:hAnsiTheme="minorBidi" w:cstheme="minorBidi"/>
                                <w:b/>
                                <w:bCs/>
                                <w:rtl/>
                                <w:lang w:bidi="he-IL"/>
                              </w:rPr>
                              <w:t>:</w:t>
                            </w:r>
                          </w:p>
                          <w:p w14:paraId="6784CB24" w14:textId="77777777" w:rsidR="00297B86" w:rsidRDefault="00297B86" w:rsidP="00297B86"/>
                          <w:p w14:paraId="6C721E9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10C39A7" w14:textId="77777777" w:rsidR="00297B86" w:rsidRDefault="00297B86" w:rsidP="00297B86"/>
                          <w:p w14:paraId="7D0CC1D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D762169" w14:textId="77777777" w:rsidR="00297B86" w:rsidRDefault="00297B86" w:rsidP="00297B86"/>
                          <w:p w14:paraId="67ECA92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D227903" w14:textId="77777777" w:rsidR="00297B86" w:rsidRDefault="00297B86" w:rsidP="00297B86"/>
                          <w:p w14:paraId="2E89503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64D82094" w14:textId="77777777" w:rsidR="00297B86" w:rsidRDefault="00297B86" w:rsidP="00297B86"/>
                          <w:p w14:paraId="5266C79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4C041FC2" w14:textId="77777777" w:rsidR="00297B86" w:rsidRDefault="00297B86" w:rsidP="00297B86"/>
                          <w:p w14:paraId="554333E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0E2A6036" w14:textId="77777777" w:rsidR="00297B86" w:rsidRDefault="00297B86" w:rsidP="00297B86"/>
                          <w:p w14:paraId="0AB9BBC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2668C8E" w14:textId="77777777" w:rsidR="00297B86" w:rsidRDefault="00297B86" w:rsidP="00297B86"/>
                          <w:p w14:paraId="032AD85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DBA304A" w14:textId="77777777" w:rsidR="00297B86" w:rsidRDefault="00297B86" w:rsidP="00297B86"/>
                          <w:p w14:paraId="0ADB409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849595E" w14:textId="77777777" w:rsidR="00297B86" w:rsidRDefault="00297B86" w:rsidP="00297B86"/>
                          <w:p w14:paraId="50F6185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0C103CAA" w14:textId="77777777" w:rsidR="00297B86" w:rsidRDefault="00297B86" w:rsidP="00297B86"/>
                          <w:p w14:paraId="65F3F9A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5BBE83B1" w14:textId="77777777" w:rsidR="00297B86" w:rsidRDefault="00297B86" w:rsidP="00297B86"/>
                          <w:p w14:paraId="36CF045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3EE5DAFD" w14:textId="77777777" w:rsidR="00297B86" w:rsidRDefault="00297B86" w:rsidP="00297B86"/>
                          <w:p w14:paraId="130EF8E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06F52FE" w14:textId="77777777" w:rsidR="00297B86" w:rsidRDefault="00297B86" w:rsidP="00297B86"/>
                          <w:p w14:paraId="09CFA00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D3B30DD" w14:textId="77777777" w:rsidR="00297B86" w:rsidRDefault="00297B86" w:rsidP="00297B86"/>
                          <w:p w14:paraId="62CE85F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7F571E7" w14:textId="77777777" w:rsidR="00297B86" w:rsidRDefault="00297B86" w:rsidP="00297B86"/>
                          <w:p w14:paraId="0E1F6E5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66D95ED1" w14:textId="77777777" w:rsidR="00297B86" w:rsidRDefault="00297B86" w:rsidP="00297B86"/>
                          <w:p w14:paraId="3C1755E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6646B6C3" w14:textId="77777777" w:rsidR="00297B86" w:rsidRDefault="00297B86" w:rsidP="00297B86"/>
                          <w:p w14:paraId="41DE33C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04742F96" w14:textId="77777777" w:rsidR="00297B86" w:rsidRDefault="00297B86" w:rsidP="00297B86"/>
                          <w:p w14:paraId="7852310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42EF751" w14:textId="77777777" w:rsidR="00297B86" w:rsidRDefault="00297B86" w:rsidP="00297B86"/>
                          <w:p w14:paraId="18D28CF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0766520" w14:textId="77777777" w:rsidR="00297B86" w:rsidRDefault="00297B86" w:rsidP="00297B86"/>
                          <w:p w14:paraId="3912597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FFEDFBC" w14:textId="77777777" w:rsidR="00297B86" w:rsidRDefault="00297B86" w:rsidP="00297B86"/>
                          <w:p w14:paraId="3FD9D6E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23176C09" w14:textId="77777777" w:rsidR="00297B86" w:rsidRDefault="00297B86" w:rsidP="00297B86"/>
                          <w:p w14:paraId="54986D9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76B1D96D" w14:textId="77777777" w:rsidR="00297B86" w:rsidRDefault="00297B86" w:rsidP="00297B86"/>
                          <w:p w14:paraId="1FEF300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3613032B" w14:textId="77777777" w:rsidR="00297B86" w:rsidRDefault="00297B86" w:rsidP="00297B86"/>
                          <w:p w14:paraId="126D550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76491B1" w14:textId="77777777" w:rsidR="00297B86" w:rsidRDefault="00297B86" w:rsidP="00297B86"/>
                          <w:p w14:paraId="3835EF1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822439D" w14:textId="77777777" w:rsidR="00297B86" w:rsidRDefault="00297B86" w:rsidP="00297B86"/>
                          <w:p w14:paraId="258893F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3A1FBFF" w14:textId="77777777" w:rsidR="00297B86" w:rsidRDefault="00297B86" w:rsidP="00297B86"/>
                          <w:p w14:paraId="784D2A1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4355C1DA" w14:textId="77777777" w:rsidR="00297B86" w:rsidRDefault="00297B86" w:rsidP="00297B86"/>
                          <w:p w14:paraId="4BFA92E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66E25F10" w14:textId="77777777" w:rsidR="00297B86" w:rsidRDefault="00297B86" w:rsidP="00297B86"/>
                          <w:p w14:paraId="1565DD0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7FDD24D0" w14:textId="77777777" w:rsidR="00297B86" w:rsidRDefault="00297B86" w:rsidP="00297B86"/>
                          <w:p w14:paraId="61DA468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DCFC850" w14:textId="77777777" w:rsidR="00297B86" w:rsidRDefault="00297B86" w:rsidP="00297B86"/>
                          <w:p w14:paraId="77446BC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6E83692" w14:textId="77777777" w:rsidR="00297B86" w:rsidRDefault="00297B86" w:rsidP="00297B86"/>
                          <w:p w14:paraId="6582413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10C2A47" w14:textId="77777777" w:rsidR="00297B86" w:rsidRDefault="00297B86" w:rsidP="00297B86"/>
                          <w:p w14:paraId="5ABEBD1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 xml:space="preserve">על </w:t>
                            </w:r>
                            <w:proofErr w:type="spellStart"/>
                            <w:r>
                              <w:rPr>
                                <w:rFonts w:asciiTheme="minorBidi" w:hAnsiTheme="minorBidi" w:cstheme="minorBidi" w:hint="cs"/>
                                <w:b/>
                                <w:bCs/>
                                <w:rtl/>
                                <w:lang w:bidi="he-IL"/>
                              </w:rPr>
                              <w:t>נקותמיכה</w:t>
                            </w:r>
                            <w:proofErr w:type="spellEnd"/>
                            <w:r>
                              <w:rPr>
                                <w:rFonts w:asciiTheme="minorBidi" w:hAnsiTheme="minorBidi" w:cstheme="minorBidi" w:hint="cs"/>
                                <w:b/>
                                <w:bCs/>
                                <w:rtl/>
                                <w:lang w:bidi="he-IL"/>
                              </w:rPr>
                              <w:t xml:space="preserve"> עבור</w:t>
                            </w:r>
                          </w:p>
                          <w:p w14:paraId="6268BFE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7978CC9" w14:textId="77777777" w:rsidR="00297B86" w:rsidRDefault="00297B86" w:rsidP="00297B86"/>
                          <w:p w14:paraId="3C00E2D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90C556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935732A" w14:textId="77777777" w:rsidR="00297B86" w:rsidRDefault="00297B86" w:rsidP="00297B86"/>
                          <w:p w14:paraId="528FD9D0"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3A3EC4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2AD742E" w14:textId="77777777" w:rsidR="00297B86" w:rsidRDefault="00297B86" w:rsidP="00297B86"/>
                          <w:p w14:paraId="034EEEB1"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627B80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CCB68BE" w14:textId="77777777" w:rsidR="00297B86" w:rsidRDefault="00297B86" w:rsidP="00297B86"/>
                          <w:p w14:paraId="627E1216"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1988B51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C978700" w14:textId="77777777" w:rsidR="00297B86" w:rsidRDefault="00297B86" w:rsidP="00297B86"/>
                          <w:p w14:paraId="4C22D07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EA400F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4C5726D" w14:textId="77777777" w:rsidR="00297B86" w:rsidRDefault="00297B86" w:rsidP="00297B86"/>
                          <w:p w14:paraId="45C374B9"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661AEB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C790764" w14:textId="77777777" w:rsidR="00297B86" w:rsidRDefault="00297B86" w:rsidP="00297B86"/>
                          <w:p w14:paraId="6A1D3781"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DE7483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CC99B6E" w14:textId="77777777" w:rsidR="00297B86" w:rsidRDefault="00297B86" w:rsidP="00297B86"/>
                          <w:p w14:paraId="4D5C88C7"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1F80E8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45197B9" w14:textId="77777777" w:rsidR="00297B86" w:rsidRDefault="00297B86" w:rsidP="00297B86"/>
                          <w:p w14:paraId="59366FD8"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186D90E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E5DBDAC" w14:textId="77777777" w:rsidR="00297B86" w:rsidRDefault="00297B86" w:rsidP="00297B86"/>
                          <w:p w14:paraId="2D4246B4"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29F2B5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F4EEBDF" w14:textId="77777777" w:rsidR="00297B86" w:rsidRDefault="00297B86" w:rsidP="00297B86"/>
                          <w:p w14:paraId="61BB8B1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2D51E8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501A51E" w14:textId="77777777" w:rsidR="00297B86" w:rsidRDefault="00297B86" w:rsidP="00297B86"/>
                          <w:p w14:paraId="5B285C0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365F09D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709C875" w14:textId="77777777" w:rsidR="00297B86" w:rsidRDefault="00297B86" w:rsidP="00297B86"/>
                          <w:p w14:paraId="4D5C2FA8"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49D234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B608163" w14:textId="77777777" w:rsidR="00297B86" w:rsidRDefault="00297B86" w:rsidP="00297B86"/>
                          <w:p w14:paraId="40509E30"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FD16E9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08C071F" w14:textId="77777777" w:rsidR="00297B86" w:rsidRDefault="00297B86" w:rsidP="00297B86"/>
                          <w:p w14:paraId="26FA04B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093626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133E52A" w14:textId="77777777" w:rsidR="00297B86" w:rsidRDefault="00297B86" w:rsidP="00297B86"/>
                          <w:p w14:paraId="0EEB2F8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F8A715B" w14:textId="77777777" w:rsidR="00297B86" w:rsidRDefault="00297B86" w:rsidP="00297B86"/>
                          <w:p w14:paraId="2D2B95D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C1F19CF" w14:textId="77777777" w:rsidR="00297B86" w:rsidRDefault="00297B86" w:rsidP="00297B86"/>
                          <w:p w14:paraId="502E24D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5474144" w14:textId="77777777" w:rsidR="00297B86" w:rsidRDefault="00297B86" w:rsidP="00297B86"/>
                          <w:p w14:paraId="699F914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9959794" w14:textId="77777777" w:rsidR="00297B86" w:rsidRDefault="00297B86" w:rsidP="00297B86"/>
                          <w:p w14:paraId="6AE4DE7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9380D17" w14:textId="77777777" w:rsidR="00297B86" w:rsidRDefault="00297B86" w:rsidP="00297B86"/>
                          <w:p w14:paraId="265B27A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20D6559" w14:textId="77777777" w:rsidR="00297B86" w:rsidRDefault="00297B86" w:rsidP="00297B86"/>
                          <w:p w14:paraId="26F5D0D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F5982DA" w14:textId="77777777" w:rsidR="00297B86" w:rsidRDefault="00297B86" w:rsidP="00297B86"/>
                          <w:p w14:paraId="67FDA84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92CB543" w14:textId="77777777" w:rsidR="00297B86" w:rsidRDefault="00297B86" w:rsidP="00297B86"/>
                          <w:p w14:paraId="1332712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12CC123" w14:textId="77777777" w:rsidR="00297B86" w:rsidRDefault="00297B86" w:rsidP="00297B86"/>
                          <w:p w14:paraId="7CFA23D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33EF8C8" w14:textId="77777777" w:rsidR="00297B86" w:rsidRDefault="00297B86" w:rsidP="00297B86"/>
                          <w:p w14:paraId="41DAD15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29D0744" w14:textId="77777777" w:rsidR="00297B86" w:rsidRDefault="00297B86" w:rsidP="00297B86"/>
                          <w:p w14:paraId="5D2C725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D2AC3F5" w14:textId="77777777" w:rsidR="00297B86" w:rsidRDefault="00297B86" w:rsidP="00297B86"/>
                          <w:p w14:paraId="3CAC446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7C8F850" w14:textId="77777777" w:rsidR="00297B86" w:rsidRDefault="00297B86" w:rsidP="00297B86"/>
                          <w:p w14:paraId="33EAE72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5B3D2E9" w14:textId="77777777" w:rsidR="00297B86" w:rsidRDefault="00297B86" w:rsidP="00297B86"/>
                          <w:p w14:paraId="6EAF108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D19193A" w14:textId="77777777" w:rsidR="00297B86" w:rsidRDefault="00297B86" w:rsidP="00297B86"/>
                          <w:p w14:paraId="56E9A35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C2CB95E" w14:textId="77777777" w:rsidR="00297B86" w:rsidRDefault="00297B86" w:rsidP="00297B86"/>
                          <w:p w14:paraId="3AD026C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לפי קריטריון זמן ובחירת צבעים</w:t>
                            </w:r>
                            <w:r w:rsidRPr="00C13168">
                              <w:rPr>
                                <w:rFonts w:asciiTheme="minorBidi" w:hAnsiTheme="minorBidi" w:cstheme="minorBidi"/>
                                <w:b/>
                                <w:bCs/>
                                <w:rtl/>
                                <w:lang w:bidi="he-IL"/>
                              </w:rPr>
                              <w:t>:</w:t>
                            </w:r>
                          </w:p>
                          <w:p w14:paraId="5E6CCC7A" w14:textId="77777777" w:rsidR="00297B86" w:rsidRDefault="00297B86" w:rsidP="00297B86"/>
                          <w:p w14:paraId="0EED4DE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0D22169" w14:textId="77777777" w:rsidR="00297B86" w:rsidRDefault="00297B86" w:rsidP="00297B86"/>
                          <w:p w14:paraId="58587D1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5C444FB" w14:textId="77777777" w:rsidR="00297B86" w:rsidRDefault="00297B86" w:rsidP="00297B86"/>
                          <w:p w14:paraId="659738A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5657F50" w14:textId="77777777" w:rsidR="00297B86" w:rsidRDefault="00297B86" w:rsidP="00297B86"/>
                          <w:p w14:paraId="51D20AA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01F0C7B3" w14:textId="77777777" w:rsidR="00297B86" w:rsidRDefault="00297B86" w:rsidP="00297B86"/>
                          <w:p w14:paraId="0D29D5A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18F52C6D" w14:textId="77777777" w:rsidR="00297B86" w:rsidRDefault="00297B86" w:rsidP="00297B86"/>
                          <w:p w14:paraId="10B61F2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35D57298" w14:textId="77777777" w:rsidR="00297B86" w:rsidRDefault="00297B86" w:rsidP="00297B86"/>
                          <w:p w14:paraId="589A107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97776B6" w14:textId="77777777" w:rsidR="00297B86" w:rsidRDefault="00297B86" w:rsidP="00297B86"/>
                          <w:p w14:paraId="6711DBC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329ACA6" w14:textId="77777777" w:rsidR="00297B86" w:rsidRDefault="00297B86" w:rsidP="00297B86"/>
                          <w:p w14:paraId="60D1351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4EEBCEC" w14:textId="77777777" w:rsidR="00297B86" w:rsidRDefault="00297B86" w:rsidP="00297B86"/>
                          <w:p w14:paraId="65D2967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5AE2CF7C" w14:textId="77777777" w:rsidR="00297B86" w:rsidRDefault="00297B86" w:rsidP="00297B86"/>
                          <w:p w14:paraId="4A3E9EB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5F5C9891" w14:textId="77777777" w:rsidR="00297B86" w:rsidRDefault="00297B86" w:rsidP="00297B86"/>
                          <w:p w14:paraId="7E55DFB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3F739485" w14:textId="77777777" w:rsidR="00297B86" w:rsidRDefault="00297B86" w:rsidP="00297B86"/>
                          <w:p w14:paraId="501578A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2C34DD3" w14:textId="77777777" w:rsidR="00297B86" w:rsidRDefault="00297B86" w:rsidP="00297B86"/>
                          <w:p w14:paraId="798D94B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78EC3A9" w14:textId="77777777" w:rsidR="00297B86" w:rsidRDefault="00297B86" w:rsidP="00297B86"/>
                          <w:p w14:paraId="4AF5176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790225D" w14:textId="77777777" w:rsidR="00297B86" w:rsidRDefault="00297B86" w:rsidP="00297B86"/>
                          <w:p w14:paraId="2F830FF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520964AE" w14:textId="77777777" w:rsidR="00297B86" w:rsidRDefault="00297B86" w:rsidP="00297B86"/>
                          <w:p w14:paraId="4D68462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3457D89A" w14:textId="77777777" w:rsidR="00297B86" w:rsidRDefault="00297B86" w:rsidP="00297B86"/>
                          <w:p w14:paraId="291D59A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6604F6A4" w14:textId="77777777" w:rsidR="00297B86" w:rsidRDefault="00297B86" w:rsidP="00297B86"/>
                          <w:p w14:paraId="6776DA6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5A57FAD" w14:textId="77777777" w:rsidR="00297B86" w:rsidRDefault="00297B86" w:rsidP="00297B86"/>
                          <w:p w14:paraId="491FFD0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B3A753E" w14:textId="77777777" w:rsidR="00297B86" w:rsidRDefault="00297B86" w:rsidP="00297B86"/>
                          <w:p w14:paraId="3CB0AFD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157206D" w14:textId="77777777" w:rsidR="00297B86" w:rsidRDefault="00297B86" w:rsidP="00297B86"/>
                          <w:p w14:paraId="6683D47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6A7A64B1" w14:textId="77777777" w:rsidR="00297B86" w:rsidRDefault="00297B86" w:rsidP="00297B86"/>
                          <w:p w14:paraId="7475D27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6718C65F" w14:textId="77777777" w:rsidR="00297B86" w:rsidRDefault="00297B86" w:rsidP="00297B86"/>
                          <w:p w14:paraId="3C7F16E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729FA24B" w14:textId="77777777" w:rsidR="00297B86" w:rsidRDefault="00297B86" w:rsidP="00297B86"/>
                          <w:p w14:paraId="7121FE6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02A53B8" w14:textId="77777777" w:rsidR="00297B86" w:rsidRDefault="00297B86" w:rsidP="00297B86"/>
                          <w:p w14:paraId="32DA95A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6AB2EE3" w14:textId="77777777" w:rsidR="00297B86" w:rsidRDefault="00297B86" w:rsidP="00297B86"/>
                          <w:p w14:paraId="7032756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ACFFB4A" w14:textId="77777777" w:rsidR="00297B86" w:rsidRDefault="00297B86" w:rsidP="00297B86"/>
                          <w:p w14:paraId="77E8294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2085BD54" w14:textId="77777777" w:rsidR="00297B86" w:rsidRDefault="00297B86" w:rsidP="00297B86"/>
                          <w:p w14:paraId="45BCFC4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7E273BE8" w14:textId="77777777" w:rsidR="00297B86" w:rsidRDefault="00297B86" w:rsidP="00297B86"/>
                          <w:p w14:paraId="423226B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190543C8" w14:textId="77777777" w:rsidR="00297B86" w:rsidRDefault="00297B86" w:rsidP="00297B86"/>
                          <w:p w14:paraId="7A0613B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62E4471" w14:textId="77777777" w:rsidR="00297B86" w:rsidRDefault="00297B86" w:rsidP="00297B86"/>
                          <w:p w14:paraId="4804867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0A7F7F2" w14:textId="77777777" w:rsidR="00297B86" w:rsidRDefault="00297B86" w:rsidP="00297B86"/>
                          <w:p w14:paraId="76DFE1E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5E9E616" w14:textId="77777777" w:rsidR="00297B86" w:rsidRDefault="00297B86" w:rsidP="00297B86"/>
                          <w:p w14:paraId="792C9003"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 xml:space="preserve">על </w:t>
                            </w:r>
                            <w:proofErr w:type="spellStart"/>
                            <w:r>
                              <w:rPr>
                                <w:rFonts w:asciiTheme="minorBidi" w:hAnsiTheme="minorBidi" w:cstheme="minorBidi" w:hint="cs"/>
                                <w:b/>
                                <w:bCs/>
                                <w:rtl/>
                                <w:lang w:bidi="he-IL"/>
                              </w:rPr>
                              <w:t>נקותמיכה</w:t>
                            </w:r>
                            <w:proofErr w:type="spellEnd"/>
                            <w:r>
                              <w:rPr>
                                <w:rFonts w:asciiTheme="minorBidi" w:hAnsiTheme="minorBidi" w:cstheme="minorBidi" w:hint="cs"/>
                                <w:b/>
                                <w:bCs/>
                                <w:rtl/>
                                <w:lang w:bidi="he-IL"/>
                              </w:rPr>
                              <w:t xml:space="preserve"> עבור</w:t>
                            </w:r>
                          </w:p>
                          <w:p w14:paraId="3D9DC1D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823485F" w14:textId="77777777" w:rsidR="00297B86" w:rsidRDefault="00297B86" w:rsidP="00297B86"/>
                          <w:p w14:paraId="2C9C65D7"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6FBB03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0A3EFEC" w14:textId="77777777" w:rsidR="00297B86" w:rsidRDefault="00297B86" w:rsidP="00297B86"/>
                          <w:p w14:paraId="2C37DE38"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654C7A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D7B8D86" w14:textId="77777777" w:rsidR="00297B86" w:rsidRDefault="00297B86" w:rsidP="00297B86"/>
                          <w:p w14:paraId="77F10CB1"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580D94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B1CB071" w14:textId="77777777" w:rsidR="00297B86" w:rsidRDefault="00297B86" w:rsidP="00297B86"/>
                          <w:p w14:paraId="46A9C0A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951C71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150F063" w14:textId="77777777" w:rsidR="00297B86" w:rsidRDefault="00297B86" w:rsidP="00297B86"/>
                          <w:p w14:paraId="2922F72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3D718B2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7F46981" w14:textId="77777777" w:rsidR="00297B86" w:rsidRDefault="00297B86" w:rsidP="00297B86"/>
                          <w:p w14:paraId="068049E4"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29F630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7A5F987" w14:textId="77777777" w:rsidR="00297B86" w:rsidRDefault="00297B86" w:rsidP="00297B86"/>
                          <w:p w14:paraId="7562738E"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CF7F25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F17DE46" w14:textId="77777777" w:rsidR="00297B86" w:rsidRDefault="00297B86" w:rsidP="00297B86"/>
                          <w:p w14:paraId="41B6FCE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410B26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F984799" w14:textId="77777777" w:rsidR="00297B86" w:rsidRDefault="00297B86" w:rsidP="00297B86"/>
                          <w:p w14:paraId="7FFF84EE"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89BA23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5A9CB80" w14:textId="77777777" w:rsidR="00297B86" w:rsidRDefault="00297B86" w:rsidP="00297B86"/>
                          <w:p w14:paraId="6DF0D2F3"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4AD9B23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C976850" w14:textId="77777777" w:rsidR="00297B86" w:rsidRDefault="00297B86" w:rsidP="00297B86"/>
                          <w:p w14:paraId="77898799"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223DDC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5013752" w14:textId="77777777" w:rsidR="00297B86" w:rsidRDefault="00297B86" w:rsidP="00297B86"/>
                          <w:p w14:paraId="7AB43EFE"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FE1A04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DCF2733" w14:textId="77777777" w:rsidR="00297B86" w:rsidRDefault="00297B86" w:rsidP="00297B86"/>
                          <w:p w14:paraId="4F1FB428"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E4F3A3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0787DF0" w14:textId="77777777" w:rsidR="00297B86" w:rsidRDefault="00297B86" w:rsidP="00297B86"/>
                          <w:p w14:paraId="798417A2"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B8B8B9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3766BA2" w14:textId="77777777" w:rsidR="00297B86" w:rsidRDefault="00297B86" w:rsidP="00297B86"/>
                          <w:p w14:paraId="410BE88A"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0E4C2F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3172BA1" w14:textId="77777777" w:rsidR="00297B86" w:rsidRDefault="00297B86" w:rsidP="00297B86"/>
                          <w:p w14:paraId="0AF1B36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57C5BA5" w14:textId="77777777" w:rsidR="00297B86" w:rsidRDefault="00297B86" w:rsidP="00297B86"/>
                          <w:p w14:paraId="3ED4B1F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0BD2A3B" w14:textId="77777777" w:rsidR="00297B86" w:rsidRDefault="00297B86" w:rsidP="00297B86"/>
                          <w:p w14:paraId="7409BB7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4691674" w14:textId="77777777" w:rsidR="00297B86" w:rsidRDefault="00297B86" w:rsidP="00297B86"/>
                          <w:p w14:paraId="3E8F1FE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3C7D0DD" w14:textId="77777777" w:rsidR="00297B86" w:rsidRDefault="00297B86" w:rsidP="00297B86"/>
                          <w:p w14:paraId="73A46FF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6696EF2" w14:textId="77777777" w:rsidR="00297B86" w:rsidRDefault="00297B86" w:rsidP="00297B86"/>
                          <w:p w14:paraId="15D1DD3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F2002F0" w14:textId="77777777" w:rsidR="00297B86" w:rsidRDefault="00297B86" w:rsidP="00297B86"/>
                          <w:p w14:paraId="7A1D6C0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5C552C1" w14:textId="77777777" w:rsidR="00297B86" w:rsidRDefault="00297B86" w:rsidP="00297B86"/>
                          <w:p w14:paraId="0E04A1A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2B9B6CA" w14:textId="77777777" w:rsidR="00297B86" w:rsidRDefault="00297B86" w:rsidP="00297B86"/>
                          <w:p w14:paraId="09A655A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D309B38" w14:textId="77777777" w:rsidR="00297B86" w:rsidRDefault="00297B86" w:rsidP="00297B86"/>
                          <w:p w14:paraId="5CBF8BF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B6A17D1" w14:textId="77777777" w:rsidR="00297B86" w:rsidRDefault="00297B86" w:rsidP="00297B86"/>
                          <w:p w14:paraId="70207B8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92FB247" w14:textId="77777777" w:rsidR="00297B86" w:rsidRDefault="00297B86" w:rsidP="00297B86"/>
                          <w:p w14:paraId="25D7052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4EDFF03" w14:textId="77777777" w:rsidR="00297B86" w:rsidRDefault="00297B86" w:rsidP="00297B86"/>
                          <w:p w14:paraId="795CFF5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FBD747D" w14:textId="77777777" w:rsidR="00297B86" w:rsidRDefault="00297B86" w:rsidP="00297B86"/>
                          <w:p w14:paraId="222ADA3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1026517" w14:textId="77777777" w:rsidR="00297B86" w:rsidRDefault="00297B86" w:rsidP="00297B86"/>
                          <w:p w14:paraId="33ED1FE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AED1CF6" w14:textId="77777777" w:rsidR="00297B86" w:rsidRDefault="00297B86" w:rsidP="00297B86"/>
                          <w:p w14:paraId="657CC68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ED84B74" w14:textId="77777777" w:rsidR="00297B86" w:rsidRDefault="00297B86" w:rsidP="00297B86"/>
                          <w:p w14:paraId="4AD3A65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לפי קריטריון זמן ובחירת צבעים</w:t>
                            </w:r>
                            <w:r w:rsidRPr="00C13168">
                              <w:rPr>
                                <w:rFonts w:asciiTheme="minorBidi" w:hAnsiTheme="minorBidi" w:cstheme="minorBidi"/>
                                <w:b/>
                                <w:bCs/>
                                <w:rtl/>
                                <w:lang w:bidi="he-IL"/>
                              </w:rPr>
                              <w:t>:</w:t>
                            </w:r>
                          </w:p>
                          <w:p w14:paraId="34A21620" w14:textId="77777777" w:rsidR="00297B86" w:rsidRDefault="00297B86" w:rsidP="00297B86"/>
                          <w:p w14:paraId="4937A96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769F3AF" w14:textId="77777777" w:rsidR="00297B86" w:rsidRDefault="00297B86" w:rsidP="00297B86"/>
                          <w:p w14:paraId="36B66DA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F9A24F2" w14:textId="77777777" w:rsidR="00297B86" w:rsidRDefault="00297B86" w:rsidP="00297B86"/>
                          <w:p w14:paraId="27881A0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B5A53C8" w14:textId="77777777" w:rsidR="00297B86" w:rsidRDefault="00297B86" w:rsidP="00297B86"/>
                          <w:p w14:paraId="434CFB1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7B48AC17" w14:textId="77777777" w:rsidR="00297B86" w:rsidRDefault="00297B86" w:rsidP="00297B86"/>
                          <w:p w14:paraId="2DFEE44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2688E77E" w14:textId="77777777" w:rsidR="00297B86" w:rsidRDefault="00297B86" w:rsidP="00297B86"/>
                          <w:p w14:paraId="6D2582D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531A8465" w14:textId="77777777" w:rsidR="00297B86" w:rsidRDefault="00297B86" w:rsidP="00297B86"/>
                          <w:p w14:paraId="3B55F95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C4C93D1" w14:textId="77777777" w:rsidR="00297B86" w:rsidRDefault="00297B86" w:rsidP="00297B86"/>
                          <w:p w14:paraId="50CF9EC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80A2642" w14:textId="77777777" w:rsidR="00297B86" w:rsidRDefault="00297B86" w:rsidP="00297B86"/>
                          <w:p w14:paraId="486A8B2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A68C3C3" w14:textId="77777777" w:rsidR="00297B86" w:rsidRDefault="00297B86" w:rsidP="00297B86"/>
                          <w:p w14:paraId="602AE7F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69116CDB" w14:textId="77777777" w:rsidR="00297B86" w:rsidRDefault="00297B86" w:rsidP="00297B86"/>
                          <w:p w14:paraId="5C89F90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34228756" w14:textId="77777777" w:rsidR="00297B86" w:rsidRDefault="00297B86" w:rsidP="00297B86"/>
                          <w:p w14:paraId="2BAEBE4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69C6103D" w14:textId="77777777" w:rsidR="00297B86" w:rsidRDefault="00297B86" w:rsidP="00297B86"/>
                          <w:p w14:paraId="6E69F6A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2298172" w14:textId="77777777" w:rsidR="00297B86" w:rsidRDefault="00297B86" w:rsidP="00297B86"/>
                          <w:p w14:paraId="3D57E59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00F3FA5" w14:textId="77777777" w:rsidR="00297B86" w:rsidRDefault="00297B86" w:rsidP="00297B86"/>
                          <w:p w14:paraId="140997D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F124F4B" w14:textId="77777777" w:rsidR="00297B86" w:rsidRDefault="00297B86" w:rsidP="00297B86"/>
                          <w:p w14:paraId="0C78E1B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1476F6EE" w14:textId="77777777" w:rsidR="00297B86" w:rsidRDefault="00297B86" w:rsidP="00297B86"/>
                          <w:p w14:paraId="32EBC1B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19730DE7" w14:textId="77777777" w:rsidR="00297B86" w:rsidRDefault="00297B86" w:rsidP="00297B86"/>
                          <w:p w14:paraId="6DE925E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245F86E7" w14:textId="77777777" w:rsidR="00297B86" w:rsidRDefault="00297B86" w:rsidP="00297B86"/>
                          <w:p w14:paraId="7FC7151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38231DD" w14:textId="77777777" w:rsidR="00297B86" w:rsidRDefault="00297B86" w:rsidP="00297B86"/>
                          <w:p w14:paraId="04BF987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548FB60" w14:textId="77777777" w:rsidR="00297B86" w:rsidRDefault="00297B86" w:rsidP="00297B86"/>
                          <w:p w14:paraId="1BE06C2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BA25C61" w14:textId="77777777" w:rsidR="00297B86" w:rsidRDefault="00297B86" w:rsidP="00297B86"/>
                          <w:p w14:paraId="6EBEB5E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25552F65" w14:textId="77777777" w:rsidR="00297B86" w:rsidRDefault="00297B86" w:rsidP="00297B86"/>
                          <w:p w14:paraId="5007EC7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5B07629A" w14:textId="77777777" w:rsidR="00297B86" w:rsidRDefault="00297B86" w:rsidP="00297B86"/>
                          <w:p w14:paraId="455E91D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580D2A5C" w14:textId="77777777" w:rsidR="00297B86" w:rsidRDefault="00297B86" w:rsidP="00297B86"/>
                          <w:p w14:paraId="0C1EFC0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BB7E5B3" w14:textId="77777777" w:rsidR="00297B86" w:rsidRDefault="00297B86" w:rsidP="00297B86"/>
                          <w:p w14:paraId="78F3C43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ABC4B8D" w14:textId="77777777" w:rsidR="00297B86" w:rsidRDefault="00297B86" w:rsidP="00297B86"/>
                          <w:p w14:paraId="64AB2F9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64CDB98" w14:textId="77777777" w:rsidR="00297B86" w:rsidRDefault="00297B86" w:rsidP="00297B86"/>
                          <w:p w14:paraId="1D910AB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60560186" w14:textId="77777777" w:rsidR="00297B86" w:rsidRDefault="00297B86" w:rsidP="00297B86"/>
                          <w:p w14:paraId="5E855E1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3D77DEEA" w14:textId="77777777" w:rsidR="00297B86" w:rsidRDefault="00297B86" w:rsidP="00297B86"/>
                          <w:p w14:paraId="3AAF9E2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7E544F7B" w14:textId="77777777" w:rsidR="00297B86" w:rsidRDefault="00297B86" w:rsidP="00297B86"/>
                          <w:p w14:paraId="037A1CC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EAF5C01" w14:textId="77777777" w:rsidR="00297B86" w:rsidRDefault="00297B86" w:rsidP="00297B86"/>
                          <w:p w14:paraId="28697E6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2235949" w14:textId="77777777" w:rsidR="00297B86" w:rsidRDefault="00297B86" w:rsidP="00297B86"/>
                          <w:p w14:paraId="512528E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99DEDD2" w14:textId="77777777" w:rsidR="00297B86" w:rsidRDefault="00297B86" w:rsidP="00297B86"/>
                          <w:p w14:paraId="5AB95FF6"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 xml:space="preserve">על </w:t>
                            </w:r>
                            <w:proofErr w:type="spellStart"/>
                            <w:r>
                              <w:rPr>
                                <w:rFonts w:asciiTheme="minorBidi" w:hAnsiTheme="minorBidi" w:cstheme="minorBidi" w:hint="cs"/>
                                <w:b/>
                                <w:bCs/>
                                <w:rtl/>
                                <w:lang w:bidi="he-IL"/>
                              </w:rPr>
                              <w:t>נקותמיכה</w:t>
                            </w:r>
                            <w:proofErr w:type="spellEnd"/>
                            <w:r>
                              <w:rPr>
                                <w:rFonts w:asciiTheme="minorBidi" w:hAnsiTheme="minorBidi" w:cstheme="minorBidi" w:hint="cs"/>
                                <w:b/>
                                <w:bCs/>
                                <w:rtl/>
                                <w:lang w:bidi="he-IL"/>
                              </w:rPr>
                              <w:t xml:space="preserve"> עבור</w:t>
                            </w:r>
                          </w:p>
                          <w:p w14:paraId="14A355E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9246513" w14:textId="77777777" w:rsidR="00297B86" w:rsidRDefault="00297B86" w:rsidP="00297B86"/>
                          <w:p w14:paraId="64466D08"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CD1B1A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3996D80" w14:textId="77777777" w:rsidR="00297B86" w:rsidRDefault="00297B86" w:rsidP="00297B86"/>
                          <w:p w14:paraId="000A7789"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C98607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CB8A631" w14:textId="77777777" w:rsidR="00297B86" w:rsidRDefault="00297B86" w:rsidP="00297B86"/>
                          <w:p w14:paraId="02CC96CC"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DC1C04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CFAA8DC" w14:textId="77777777" w:rsidR="00297B86" w:rsidRDefault="00297B86" w:rsidP="00297B86"/>
                          <w:p w14:paraId="072CBF8A"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ABCCCC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808B840" w14:textId="77777777" w:rsidR="00297B86" w:rsidRDefault="00297B86" w:rsidP="00297B86"/>
                          <w:p w14:paraId="21912D71"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98918B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B874946" w14:textId="77777777" w:rsidR="00297B86" w:rsidRDefault="00297B86" w:rsidP="00297B86"/>
                          <w:p w14:paraId="1013063B"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44E2CC6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BC7F2B1" w14:textId="77777777" w:rsidR="00297B86" w:rsidRDefault="00297B86" w:rsidP="00297B86"/>
                          <w:p w14:paraId="50B64C63"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C9D54D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ACDBFDC" w14:textId="77777777" w:rsidR="00297B86" w:rsidRDefault="00297B86" w:rsidP="00297B86"/>
                          <w:p w14:paraId="02463477"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A576F0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74B496B" w14:textId="77777777" w:rsidR="00297B86" w:rsidRDefault="00297B86" w:rsidP="00297B86"/>
                          <w:p w14:paraId="4E4C719A"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5AEF1B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37BF258" w14:textId="77777777" w:rsidR="00297B86" w:rsidRDefault="00297B86" w:rsidP="00297B86"/>
                          <w:p w14:paraId="450CCCEC"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171E40F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EB02025" w14:textId="77777777" w:rsidR="00297B86" w:rsidRDefault="00297B86" w:rsidP="00297B86"/>
                          <w:p w14:paraId="45CE1D68"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F4B034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BC8EB12" w14:textId="77777777" w:rsidR="00297B86" w:rsidRDefault="00297B86" w:rsidP="00297B86"/>
                          <w:p w14:paraId="75EEE12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841CB7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F28B80E" w14:textId="77777777" w:rsidR="00297B86" w:rsidRDefault="00297B86" w:rsidP="00297B86"/>
                          <w:p w14:paraId="1829C0AA"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14D0E97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D9A2EF0" w14:textId="77777777" w:rsidR="00297B86" w:rsidRDefault="00297B86" w:rsidP="00297B86"/>
                          <w:p w14:paraId="0F076E74"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B2513A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86F103B" w14:textId="77777777" w:rsidR="00297B86" w:rsidRDefault="00297B86" w:rsidP="00297B86"/>
                          <w:p w14:paraId="67CE943A"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B196B6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939612D" w14:textId="77777777" w:rsidR="00297B86" w:rsidRDefault="00297B86" w:rsidP="00297B86"/>
                          <w:p w14:paraId="4951B56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EA99AF1" w14:textId="77777777" w:rsidR="00297B86" w:rsidRDefault="00297B86" w:rsidP="00297B86"/>
                          <w:p w14:paraId="2BA9FDE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37F0F91" w14:textId="77777777" w:rsidR="00297B86" w:rsidRDefault="00297B86" w:rsidP="00297B86"/>
                          <w:p w14:paraId="2C84F66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3EEC21E" w14:textId="77777777" w:rsidR="00297B86" w:rsidRDefault="00297B86" w:rsidP="00297B86"/>
                          <w:p w14:paraId="7999987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47A12F3" w14:textId="77777777" w:rsidR="00297B86" w:rsidRDefault="00297B86" w:rsidP="00297B86"/>
                          <w:p w14:paraId="2A35BD5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AAD4389" w14:textId="77777777" w:rsidR="00297B86" w:rsidRDefault="00297B86" w:rsidP="00297B86"/>
                          <w:p w14:paraId="1404E0E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A3584C5" w14:textId="77777777" w:rsidR="00297B86" w:rsidRDefault="00297B86" w:rsidP="00297B86"/>
                          <w:p w14:paraId="1233348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17343BC" w14:textId="77777777" w:rsidR="00297B86" w:rsidRDefault="00297B86" w:rsidP="00297B86"/>
                          <w:p w14:paraId="4DFA669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A3E0918" w14:textId="77777777" w:rsidR="00297B86" w:rsidRDefault="00297B86" w:rsidP="00297B86"/>
                          <w:p w14:paraId="58EFA29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C3CDED4" w14:textId="77777777" w:rsidR="00297B86" w:rsidRDefault="00297B86" w:rsidP="00297B86"/>
                          <w:p w14:paraId="463D6DC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DA8D0B2" w14:textId="77777777" w:rsidR="00297B86" w:rsidRDefault="00297B86" w:rsidP="00297B86"/>
                          <w:p w14:paraId="105B040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EB5247B" w14:textId="77777777" w:rsidR="00297B86" w:rsidRDefault="00297B86" w:rsidP="00297B86"/>
                          <w:p w14:paraId="56454A2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B3B1209" w14:textId="77777777" w:rsidR="00297B86" w:rsidRDefault="00297B86" w:rsidP="00297B86"/>
                          <w:p w14:paraId="642FC8D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839F88B" w14:textId="77777777" w:rsidR="00297B86" w:rsidRDefault="00297B86" w:rsidP="00297B86"/>
                          <w:p w14:paraId="0300A4B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ABAFCFB" w14:textId="77777777" w:rsidR="00297B86" w:rsidRDefault="00297B86" w:rsidP="00297B86"/>
                          <w:p w14:paraId="02880B7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82DB73E" w14:textId="77777777" w:rsidR="00297B86" w:rsidRDefault="00297B86" w:rsidP="00297B86"/>
                          <w:p w14:paraId="4CDB908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E447512" w14:textId="77777777" w:rsidR="00297B86" w:rsidRDefault="00297B86" w:rsidP="00297B86"/>
                          <w:p w14:paraId="434BE7D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לפי קריטריון זמן ובחירת צבעים</w:t>
                            </w:r>
                            <w:r w:rsidRPr="00C13168">
                              <w:rPr>
                                <w:rFonts w:asciiTheme="minorBidi" w:hAnsiTheme="minorBidi" w:cstheme="minorBidi"/>
                                <w:b/>
                                <w:bCs/>
                                <w:rtl/>
                                <w:lang w:bidi="he-IL"/>
                              </w:rPr>
                              <w:t>:</w:t>
                            </w:r>
                          </w:p>
                          <w:p w14:paraId="5209F4B4" w14:textId="77777777" w:rsidR="00297B86" w:rsidRDefault="00297B86" w:rsidP="00297B86"/>
                          <w:p w14:paraId="62FD6FC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FB750E9" w14:textId="77777777" w:rsidR="00297B86" w:rsidRDefault="00297B86" w:rsidP="00297B86"/>
                          <w:p w14:paraId="26A7C60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D64A3AF" w14:textId="77777777" w:rsidR="00297B86" w:rsidRDefault="00297B86" w:rsidP="00297B86"/>
                          <w:p w14:paraId="68E8195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B20CAE4" w14:textId="77777777" w:rsidR="00297B86" w:rsidRDefault="00297B86" w:rsidP="00297B86"/>
                          <w:p w14:paraId="24144DB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39F64ADC" w14:textId="77777777" w:rsidR="00297B86" w:rsidRDefault="00297B86" w:rsidP="00297B86"/>
                          <w:p w14:paraId="38A2AA8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5375816B" w14:textId="77777777" w:rsidR="00297B86" w:rsidRDefault="00297B86" w:rsidP="00297B86"/>
                          <w:p w14:paraId="5DF2C76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45D98D78" w14:textId="77777777" w:rsidR="00297B86" w:rsidRDefault="00297B86" w:rsidP="00297B86"/>
                          <w:p w14:paraId="46150B8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0676F0B" w14:textId="77777777" w:rsidR="00297B86" w:rsidRDefault="00297B86" w:rsidP="00297B86"/>
                          <w:p w14:paraId="0B1BB34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0BA03DC" w14:textId="77777777" w:rsidR="00297B86" w:rsidRDefault="00297B86" w:rsidP="00297B86"/>
                          <w:p w14:paraId="3B32F0E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C51A46B" w14:textId="77777777" w:rsidR="00297B86" w:rsidRDefault="00297B86" w:rsidP="00297B86"/>
                          <w:p w14:paraId="531D5B1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283B4583" w14:textId="77777777" w:rsidR="00297B86" w:rsidRDefault="00297B86" w:rsidP="00297B86"/>
                          <w:p w14:paraId="04E67E1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19812256" w14:textId="77777777" w:rsidR="00297B86" w:rsidRDefault="00297B86" w:rsidP="00297B86"/>
                          <w:p w14:paraId="0A0F042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7D1E1304" w14:textId="77777777" w:rsidR="00297B86" w:rsidRDefault="00297B86" w:rsidP="00297B86"/>
                          <w:p w14:paraId="05CC870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264D3B7" w14:textId="77777777" w:rsidR="00297B86" w:rsidRDefault="00297B86" w:rsidP="00297B86"/>
                          <w:p w14:paraId="411AC17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A7DA01E" w14:textId="77777777" w:rsidR="00297B86" w:rsidRDefault="00297B86" w:rsidP="00297B86"/>
                          <w:p w14:paraId="0074723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E4EA796" w14:textId="77777777" w:rsidR="00297B86" w:rsidRDefault="00297B86" w:rsidP="00297B86"/>
                          <w:p w14:paraId="7A7FE5C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0AF6F" id="_x0000_s1045" type="#_x0000_t202" style="position:absolute;left:0;text-align:left;margin-left:262.7pt;margin-top:-4.25pt;width:1in;height:24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XU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" filled="f" stroked="f" strokeweight=".5pt">
                <v:textbox>
                  <w:txbxContent>
                    <w:p w14:paraId="58A35D2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0E3A6623" w14:textId="77777777" w:rsidR="00297B86" w:rsidRDefault="00297B86" w:rsidP="00297B86"/>
                    <w:p w14:paraId="716CF79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7C629857" w14:textId="77777777" w:rsidR="00297B86" w:rsidRDefault="00297B86" w:rsidP="00297B86"/>
                    <w:p w14:paraId="6D7B4EF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E925D30" w14:textId="77777777" w:rsidR="00297B86" w:rsidRDefault="00297B86" w:rsidP="00297B86"/>
                    <w:p w14:paraId="400DB81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95CAA17" w14:textId="77777777" w:rsidR="00297B86" w:rsidRDefault="00297B86" w:rsidP="00297B86"/>
                    <w:p w14:paraId="22F61CB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6B90CBF" w14:textId="77777777" w:rsidR="00297B86" w:rsidRDefault="00297B86" w:rsidP="00297B86"/>
                    <w:p w14:paraId="142ADAE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4B1D59EA" w14:textId="77777777" w:rsidR="00297B86" w:rsidRDefault="00297B86" w:rsidP="00297B86"/>
                    <w:p w14:paraId="400F391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230E8525" w14:textId="77777777" w:rsidR="00297B86" w:rsidRDefault="00297B86" w:rsidP="00297B86"/>
                    <w:p w14:paraId="7F16A91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2361D097" w14:textId="77777777" w:rsidR="00297B86" w:rsidRDefault="00297B86" w:rsidP="00297B86"/>
                    <w:p w14:paraId="7A8C06C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8EDA70F" w14:textId="77777777" w:rsidR="00297B86" w:rsidRDefault="00297B86" w:rsidP="00297B86"/>
                    <w:p w14:paraId="002EDA7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07FF647" w14:textId="77777777" w:rsidR="00297B86" w:rsidRDefault="00297B86" w:rsidP="00297B86"/>
                    <w:p w14:paraId="6817BC9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1ABAB73" w14:textId="77777777" w:rsidR="00297B86" w:rsidRDefault="00297B86" w:rsidP="00297B86"/>
                    <w:p w14:paraId="61DD418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0026CCE8" w14:textId="77777777" w:rsidR="00297B86" w:rsidRDefault="00297B86" w:rsidP="00297B86"/>
                    <w:p w14:paraId="6B8F87F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7C60FF73" w14:textId="77777777" w:rsidR="00297B86" w:rsidRDefault="00297B86" w:rsidP="00297B86"/>
                    <w:p w14:paraId="3034E7D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78AE45AB" w14:textId="77777777" w:rsidR="00297B86" w:rsidRDefault="00297B86" w:rsidP="00297B86"/>
                    <w:p w14:paraId="50B39DE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5BE1053" w14:textId="77777777" w:rsidR="00297B86" w:rsidRDefault="00297B86" w:rsidP="00297B86"/>
                    <w:p w14:paraId="3784EC5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16C65B5" w14:textId="77777777" w:rsidR="00297B86" w:rsidRDefault="00297B86" w:rsidP="00297B86"/>
                    <w:p w14:paraId="368693E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3E46213" w14:textId="77777777" w:rsidR="00297B86" w:rsidRDefault="00297B86" w:rsidP="00297B86"/>
                    <w:p w14:paraId="4B936CC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 xml:space="preserve">על </w:t>
                      </w:r>
                      <w:proofErr w:type="spellStart"/>
                      <w:r>
                        <w:rPr>
                          <w:rFonts w:asciiTheme="minorBidi" w:hAnsiTheme="minorBidi" w:cstheme="minorBidi" w:hint="cs"/>
                          <w:b/>
                          <w:bCs/>
                          <w:rtl/>
                          <w:lang w:bidi="he-IL"/>
                        </w:rPr>
                        <w:t>נקותמיכה</w:t>
                      </w:r>
                      <w:proofErr w:type="spellEnd"/>
                      <w:r>
                        <w:rPr>
                          <w:rFonts w:asciiTheme="minorBidi" w:hAnsiTheme="minorBidi" w:cstheme="minorBidi" w:hint="cs"/>
                          <w:b/>
                          <w:bCs/>
                          <w:rtl/>
                          <w:lang w:bidi="he-IL"/>
                        </w:rPr>
                        <w:t xml:space="preserve"> עבור</w:t>
                      </w:r>
                    </w:p>
                    <w:p w14:paraId="71C22F5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19F1D42" w14:textId="77777777" w:rsidR="00297B86" w:rsidRDefault="00297B86" w:rsidP="00297B86"/>
                    <w:p w14:paraId="1032422C"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321599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177CEC0" w14:textId="77777777" w:rsidR="00297B86" w:rsidRDefault="00297B86" w:rsidP="00297B86"/>
                    <w:p w14:paraId="4C43792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38CED5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079362F" w14:textId="77777777" w:rsidR="00297B86" w:rsidRDefault="00297B86" w:rsidP="00297B86"/>
                    <w:p w14:paraId="25208949"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C3F71A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8F9414E" w14:textId="77777777" w:rsidR="00297B86" w:rsidRDefault="00297B86" w:rsidP="00297B86"/>
                    <w:p w14:paraId="6D4B3B8E"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A3897D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8260A9D" w14:textId="77777777" w:rsidR="00297B86" w:rsidRDefault="00297B86" w:rsidP="00297B86"/>
                    <w:p w14:paraId="16721E73"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3306ED7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BD06684" w14:textId="77777777" w:rsidR="00297B86" w:rsidRDefault="00297B86" w:rsidP="00297B86"/>
                    <w:p w14:paraId="74F99497"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5C65F5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6454C06" w14:textId="77777777" w:rsidR="00297B86" w:rsidRDefault="00297B86" w:rsidP="00297B86"/>
                    <w:p w14:paraId="6B8268D4"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4FC876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6E2392D" w14:textId="77777777" w:rsidR="00297B86" w:rsidRDefault="00297B86" w:rsidP="00297B86"/>
                    <w:p w14:paraId="0FB8623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F9DB7C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09FD2D6" w14:textId="77777777" w:rsidR="00297B86" w:rsidRDefault="00297B86" w:rsidP="00297B86"/>
                    <w:p w14:paraId="1E684684"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166099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28A1B26" w14:textId="77777777" w:rsidR="00297B86" w:rsidRDefault="00297B86" w:rsidP="00297B86"/>
                    <w:p w14:paraId="67407D5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301521B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5BC0CCD" w14:textId="77777777" w:rsidR="00297B86" w:rsidRDefault="00297B86" w:rsidP="00297B86"/>
                    <w:p w14:paraId="0A43F6B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C5C363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89A0D71" w14:textId="77777777" w:rsidR="00297B86" w:rsidRDefault="00297B86" w:rsidP="00297B86"/>
                    <w:p w14:paraId="390279F3"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F0D273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6A6047B" w14:textId="77777777" w:rsidR="00297B86" w:rsidRDefault="00297B86" w:rsidP="00297B86"/>
                    <w:p w14:paraId="4A06AF8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D89E8B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EB1F100" w14:textId="77777777" w:rsidR="00297B86" w:rsidRDefault="00297B86" w:rsidP="00297B86"/>
                    <w:p w14:paraId="7B776723"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EBC974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403AE66" w14:textId="77777777" w:rsidR="00297B86" w:rsidRDefault="00297B86" w:rsidP="00297B86"/>
                    <w:p w14:paraId="6C463659"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C9FF67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FBFBA26" w14:textId="77777777" w:rsidR="00297B86" w:rsidRDefault="00297B86" w:rsidP="00297B86"/>
                    <w:p w14:paraId="7955527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9499970" w14:textId="77777777" w:rsidR="00297B86" w:rsidRDefault="00297B86" w:rsidP="00297B86"/>
                    <w:p w14:paraId="7790416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42A76A4" w14:textId="77777777" w:rsidR="00297B86" w:rsidRDefault="00297B86" w:rsidP="00297B86"/>
                    <w:p w14:paraId="1C166A9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303E3D2" w14:textId="77777777" w:rsidR="00297B86" w:rsidRDefault="00297B86" w:rsidP="00297B86"/>
                    <w:p w14:paraId="6747B54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5020AEE" w14:textId="77777777" w:rsidR="00297B86" w:rsidRDefault="00297B86" w:rsidP="00297B86"/>
                    <w:p w14:paraId="7A6A37C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7E9EB83" w14:textId="77777777" w:rsidR="00297B86" w:rsidRDefault="00297B86" w:rsidP="00297B86"/>
                    <w:p w14:paraId="43FCD8E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61B0238" w14:textId="77777777" w:rsidR="00297B86" w:rsidRDefault="00297B86" w:rsidP="00297B86"/>
                    <w:p w14:paraId="6530FD6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3772BB2" w14:textId="77777777" w:rsidR="00297B86" w:rsidRDefault="00297B86" w:rsidP="00297B86"/>
                    <w:p w14:paraId="2DD4112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BA1BAB6" w14:textId="77777777" w:rsidR="00297B86" w:rsidRDefault="00297B86" w:rsidP="00297B86"/>
                    <w:p w14:paraId="4684B9E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CDC87F7" w14:textId="77777777" w:rsidR="00297B86" w:rsidRDefault="00297B86" w:rsidP="00297B86"/>
                    <w:p w14:paraId="6358FFA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85452F4" w14:textId="77777777" w:rsidR="00297B86" w:rsidRDefault="00297B86" w:rsidP="00297B86"/>
                    <w:p w14:paraId="05FF37B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B08BECC" w14:textId="77777777" w:rsidR="00297B86" w:rsidRDefault="00297B86" w:rsidP="00297B86"/>
                    <w:p w14:paraId="098C59C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85BD2B8" w14:textId="77777777" w:rsidR="00297B86" w:rsidRDefault="00297B86" w:rsidP="00297B86"/>
                    <w:p w14:paraId="25AFD0F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4F11BDA" w14:textId="77777777" w:rsidR="00297B86" w:rsidRDefault="00297B86" w:rsidP="00297B86"/>
                    <w:p w14:paraId="10C65EE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5337C31" w14:textId="77777777" w:rsidR="00297B86" w:rsidRDefault="00297B86" w:rsidP="00297B86"/>
                    <w:p w14:paraId="4330271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958552E" w14:textId="77777777" w:rsidR="00297B86" w:rsidRDefault="00297B86" w:rsidP="00297B86"/>
                    <w:p w14:paraId="3CC8858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3B842C5" w14:textId="77777777" w:rsidR="00297B86" w:rsidRDefault="00297B86" w:rsidP="00297B86"/>
                    <w:p w14:paraId="7EE6638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לפי קריטריון זמן ובחירת צבעים</w:t>
                      </w:r>
                      <w:r w:rsidRPr="00C13168">
                        <w:rPr>
                          <w:rFonts w:asciiTheme="minorBidi" w:hAnsiTheme="minorBidi" w:cstheme="minorBidi"/>
                          <w:b/>
                          <w:bCs/>
                          <w:rtl/>
                          <w:lang w:bidi="he-IL"/>
                        </w:rPr>
                        <w:t>:</w:t>
                      </w:r>
                    </w:p>
                    <w:p w14:paraId="6784CB24" w14:textId="77777777" w:rsidR="00297B86" w:rsidRDefault="00297B86" w:rsidP="00297B86"/>
                    <w:p w14:paraId="6C721E9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10C39A7" w14:textId="77777777" w:rsidR="00297B86" w:rsidRDefault="00297B86" w:rsidP="00297B86"/>
                    <w:p w14:paraId="7D0CC1D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D762169" w14:textId="77777777" w:rsidR="00297B86" w:rsidRDefault="00297B86" w:rsidP="00297B86"/>
                    <w:p w14:paraId="67ECA92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D227903" w14:textId="77777777" w:rsidR="00297B86" w:rsidRDefault="00297B86" w:rsidP="00297B86"/>
                    <w:p w14:paraId="2E89503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64D82094" w14:textId="77777777" w:rsidR="00297B86" w:rsidRDefault="00297B86" w:rsidP="00297B86"/>
                    <w:p w14:paraId="5266C79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4C041FC2" w14:textId="77777777" w:rsidR="00297B86" w:rsidRDefault="00297B86" w:rsidP="00297B86"/>
                    <w:p w14:paraId="554333E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0E2A6036" w14:textId="77777777" w:rsidR="00297B86" w:rsidRDefault="00297B86" w:rsidP="00297B86"/>
                    <w:p w14:paraId="0AB9BBC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2668C8E" w14:textId="77777777" w:rsidR="00297B86" w:rsidRDefault="00297B86" w:rsidP="00297B86"/>
                    <w:p w14:paraId="032AD85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DBA304A" w14:textId="77777777" w:rsidR="00297B86" w:rsidRDefault="00297B86" w:rsidP="00297B86"/>
                    <w:p w14:paraId="0ADB409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849595E" w14:textId="77777777" w:rsidR="00297B86" w:rsidRDefault="00297B86" w:rsidP="00297B86"/>
                    <w:p w14:paraId="50F6185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0C103CAA" w14:textId="77777777" w:rsidR="00297B86" w:rsidRDefault="00297B86" w:rsidP="00297B86"/>
                    <w:p w14:paraId="65F3F9A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5BBE83B1" w14:textId="77777777" w:rsidR="00297B86" w:rsidRDefault="00297B86" w:rsidP="00297B86"/>
                    <w:p w14:paraId="36CF045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3EE5DAFD" w14:textId="77777777" w:rsidR="00297B86" w:rsidRDefault="00297B86" w:rsidP="00297B86"/>
                    <w:p w14:paraId="130EF8E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06F52FE" w14:textId="77777777" w:rsidR="00297B86" w:rsidRDefault="00297B86" w:rsidP="00297B86"/>
                    <w:p w14:paraId="09CFA00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D3B30DD" w14:textId="77777777" w:rsidR="00297B86" w:rsidRDefault="00297B86" w:rsidP="00297B86"/>
                    <w:p w14:paraId="62CE85F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7F571E7" w14:textId="77777777" w:rsidR="00297B86" w:rsidRDefault="00297B86" w:rsidP="00297B86"/>
                    <w:p w14:paraId="0E1F6E5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66D95ED1" w14:textId="77777777" w:rsidR="00297B86" w:rsidRDefault="00297B86" w:rsidP="00297B86"/>
                    <w:p w14:paraId="3C1755E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6646B6C3" w14:textId="77777777" w:rsidR="00297B86" w:rsidRDefault="00297B86" w:rsidP="00297B86"/>
                    <w:p w14:paraId="41DE33C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04742F96" w14:textId="77777777" w:rsidR="00297B86" w:rsidRDefault="00297B86" w:rsidP="00297B86"/>
                    <w:p w14:paraId="7852310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42EF751" w14:textId="77777777" w:rsidR="00297B86" w:rsidRDefault="00297B86" w:rsidP="00297B86"/>
                    <w:p w14:paraId="18D28CF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0766520" w14:textId="77777777" w:rsidR="00297B86" w:rsidRDefault="00297B86" w:rsidP="00297B86"/>
                    <w:p w14:paraId="3912597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FFEDFBC" w14:textId="77777777" w:rsidR="00297B86" w:rsidRDefault="00297B86" w:rsidP="00297B86"/>
                    <w:p w14:paraId="3FD9D6E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23176C09" w14:textId="77777777" w:rsidR="00297B86" w:rsidRDefault="00297B86" w:rsidP="00297B86"/>
                    <w:p w14:paraId="54986D9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76B1D96D" w14:textId="77777777" w:rsidR="00297B86" w:rsidRDefault="00297B86" w:rsidP="00297B86"/>
                    <w:p w14:paraId="1FEF300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3613032B" w14:textId="77777777" w:rsidR="00297B86" w:rsidRDefault="00297B86" w:rsidP="00297B86"/>
                    <w:p w14:paraId="126D550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76491B1" w14:textId="77777777" w:rsidR="00297B86" w:rsidRDefault="00297B86" w:rsidP="00297B86"/>
                    <w:p w14:paraId="3835EF1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822439D" w14:textId="77777777" w:rsidR="00297B86" w:rsidRDefault="00297B86" w:rsidP="00297B86"/>
                    <w:p w14:paraId="258893F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3A1FBFF" w14:textId="77777777" w:rsidR="00297B86" w:rsidRDefault="00297B86" w:rsidP="00297B86"/>
                    <w:p w14:paraId="784D2A1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4355C1DA" w14:textId="77777777" w:rsidR="00297B86" w:rsidRDefault="00297B86" w:rsidP="00297B86"/>
                    <w:p w14:paraId="4BFA92E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66E25F10" w14:textId="77777777" w:rsidR="00297B86" w:rsidRDefault="00297B86" w:rsidP="00297B86"/>
                    <w:p w14:paraId="1565DD0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7FDD24D0" w14:textId="77777777" w:rsidR="00297B86" w:rsidRDefault="00297B86" w:rsidP="00297B86"/>
                    <w:p w14:paraId="61DA468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DCFC850" w14:textId="77777777" w:rsidR="00297B86" w:rsidRDefault="00297B86" w:rsidP="00297B86"/>
                    <w:p w14:paraId="77446BC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6E83692" w14:textId="77777777" w:rsidR="00297B86" w:rsidRDefault="00297B86" w:rsidP="00297B86"/>
                    <w:p w14:paraId="6582413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10C2A47" w14:textId="77777777" w:rsidR="00297B86" w:rsidRDefault="00297B86" w:rsidP="00297B86"/>
                    <w:p w14:paraId="5ABEBD1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 xml:space="preserve">על </w:t>
                      </w:r>
                      <w:proofErr w:type="spellStart"/>
                      <w:r>
                        <w:rPr>
                          <w:rFonts w:asciiTheme="minorBidi" w:hAnsiTheme="minorBidi" w:cstheme="minorBidi" w:hint="cs"/>
                          <w:b/>
                          <w:bCs/>
                          <w:rtl/>
                          <w:lang w:bidi="he-IL"/>
                        </w:rPr>
                        <w:t>נקותמיכה</w:t>
                      </w:r>
                      <w:proofErr w:type="spellEnd"/>
                      <w:r>
                        <w:rPr>
                          <w:rFonts w:asciiTheme="minorBidi" w:hAnsiTheme="minorBidi" w:cstheme="minorBidi" w:hint="cs"/>
                          <w:b/>
                          <w:bCs/>
                          <w:rtl/>
                          <w:lang w:bidi="he-IL"/>
                        </w:rPr>
                        <w:t xml:space="preserve"> עבור</w:t>
                      </w:r>
                    </w:p>
                    <w:p w14:paraId="6268BFE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7978CC9" w14:textId="77777777" w:rsidR="00297B86" w:rsidRDefault="00297B86" w:rsidP="00297B86"/>
                    <w:p w14:paraId="3C00E2D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90C556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935732A" w14:textId="77777777" w:rsidR="00297B86" w:rsidRDefault="00297B86" w:rsidP="00297B86"/>
                    <w:p w14:paraId="528FD9D0"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3A3EC4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2AD742E" w14:textId="77777777" w:rsidR="00297B86" w:rsidRDefault="00297B86" w:rsidP="00297B86"/>
                    <w:p w14:paraId="034EEEB1"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627B80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CCB68BE" w14:textId="77777777" w:rsidR="00297B86" w:rsidRDefault="00297B86" w:rsidP="00297B86"/>
                    <w:p w14:paraId="627E1216"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1988B51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C978700" w14:textId="77777777" w:rsidR="00297B86" w:rsidRDefault="00297B86" w:rsidP="00297B86"/>
                    <w:p w14:paraId="4C22D07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EA400F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4C5726D" w14:textId="77777777" w:rsidR="00297B86" w:rsidRDefault="00297B86" w:rsidP="00297B86"/>
                    <w:p w14:paraId="45C374B9"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661AEB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C790764" w14:textId="77777777" w:rsidR="00297B86" w:rsidRDefault="00297B86" w:rsidP="00297B86"/>
                    <w:p w14:paraId="6A1D3781"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DE7483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CC99B6E" w14:textId="77777777" w:rsidR="00297B86" w:rsidRDefault="00297B86" w:rsidP="00297B86"/>
                    <w:p w14:paraId="4D5C88C7"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1F80E8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45197B9" w14:textId="77777777" w:rsidR="00297B86" w:rsidRDefault="00297B86" w:rsidP="00297B86"/>
                    <w:p w14:paraId="59366FD8"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186D90E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E5DBDAC" w14:textId="77777777" w:rsidR="00297B86" w:rsidRDefault="00297B86" w:rsidP="00297B86"/>
                    <w:p w14:paraId="2D4246B4"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29F2B5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F4EEBDF" w14:textId="77777777" w:rsidR="00297B86" w:rsidRDefault="00297B86" w:rsidP="00297B86"/>
                    <w:p w14:paraId="61BB8B1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2D51E8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501A51E" w14:textId="77777777" w:rsidR="00297B86" w:rsidRDefault="00297B86" w:rsidP="00297B86"/>
                    <w:p w14:paraId="5B285C0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365F09D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709C875" w14:textId="77777777" w:rsidR="00297B86" w:rsidRDefault="00297B86" w:rsidP="00297B86"/>
                    <w:p w14:paraId="4D5C2FA8"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49D234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B608163" w14:textId="77777777" w:rsidR="00297B86" w:rsidRDefault="00297B86" w:rsidP="00297B86"/>
                    <w:p w14:paraId="40509E30"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FD16E9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08C071F" w14:textId="77777777" w:rsidR="00297B86" w:rsidRDefault="00297B86" w:rsidP="00297B86"/>
                    <w:p w14:paraId="26FA04B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093626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133E52A" w14:textId="77777777" w:rsidR="00297B86" w:rsidRDefault="00297B86" w:rsidP="00297B86"/>
                    <w:p w14:paraId="0EEB2F8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F8A715B" w14:textId="77777777" w:rsidR="00297B86" w:rsidRDefault="00297B86" w:rsidP="00297B86"/>
                    <w:p w14:paraId="2D2B95D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C1F19CF" w14:textId="77777777" w:rsidR="00297B86" w:rsidRDefault="00297B86" w:rsidP="00297B86"/>
                    <w:p w14:paraId="502E24D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5474144" w14:textId="77777777" w:rsidR="00297B86" w:rsidRDefault="00297B86" w:rsidP="00297B86"/>
                    <w:p w14:paraId="699F914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9959794" w14:textId="77777777" w:rsidR="00297B86" w:rsidRDefault="00297B86" w:rsidP="00297B86"/>
                    <w:p w14:paraId="6AE4DE7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9380D17" w14:textId="77777777" w:rsidR="00297B86" w:rsidRDefault="00297B86" w:rsidP="00297B86"/>
                    <w:p w14:paraId="265B27A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20D6559" w14:textId="77777777" w:rsidR="00297B86" w:rsidRDefault="00297B86" w:rsidP="00297B86"/>
                    <w:p w14:paraId="26F5D0D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F5982DA" w14:textId="77777777" w:rsidR="00297B86" w:rsidRDefault="00297B86" w:rsidP="00297B86"/>
                    <w:p w14:paraId="67FDA84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92CB543" w14:textId="77777777" w:rsidR="00297B86" w:rsidRDefault="00297B86" w:rsidP="00297B86"/>
                    <w:p w14:paraId="1332712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12CC123" w14:textId="77777777" w:rsidR="00297B86" w:rsidRDefault="00297B86" w:rsidP="00297B86"/>
                    <w:p w14:paraId="7CFA23D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33EF8C8" w14:textId="77777777" w:rsidR="00297B86" w:rsidRDefault="00297B86" w:rsidP="00297B86"/>
                    <w:p w14:paraId="41DAD15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29D0744" w14:textId="77777777" w:rsidR="00297B86" w:rsidRDefault="00297B86" w:rsidP="00297B86"/>
                    <w:p w14:paraId="5D2C725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D2AC3F5" w14:textId="77777777" w:rsidR="00297B86" w:rsidRDefault="00297B86" w:rsidP="00297B86"/>
                    <w:p w14:paraId="3CAC446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7C8F850" w14:textId="77777777" w:rsidR="00297B86" w:rsidRDefault="00297B86" w:rsidP="00297B86"/>
                    <w:p w14:paraId="33EAE72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5B3D2E9" w14:textId="77777777" w:rsidR="00297B86" w:rsidRDefault="00297B86" w:rsidP="00297B86"/>
                    <w:p w14:paraId="6EAF108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D19193A" w14:textId="77777777" w:rsidR="00297B86" w:rsidRDefault="00297B86" w:rsidP="00297B86"/>
                    <w:p w14:paraId="56E9A35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C2CB95E" w14:textId="77777777" w:rsidR="00297B86" w:rsidRDefault="00297B86" w:rsidP="00297B86"/>
                    <w:p w14:paraId="3AD026C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לפי קריטריון זמן ובחירת צבעים</w:t>
                      </w:r>
                      <w:r w:rsidRPr="00C13168">
                        <w:rPr>
                          <w:rFonts w:asciiTheme="minorBidi" w:hAnsiTheme="minorBidi" w:cstheme="minorBidi"/>
                          <w:b/>
                          <w:bCs/>
                          <w:rtl/>
                          <w:lang w:bidi="he-IL"/>
                        </w:rPr>
                        <w:t>:</w:t>
                      </w:r>
                    </w:p>
                    <w:p w14:paraId="5E6CCC7A" w14:textId="77777777" w:rsidR="00297B86" w:rsidRDefault="00297B86" w:rsidP="00297B86"/>
                    <w:p w14:paraId="0EED4DE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0D22169" w14:textId="77777777" w:rsidR="00297B86" w:rsidRDefault="00297B86" w:rsidP="00297B86"/>
                    <w:p w14:paraId="58587D1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5C444FB" w14:textId="77777777" w:rsidR="00297B86" w:rsidRDefault="00297B86" w:rsidP="00297B86"/>
                    <w:p w14:paraId="659738A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5657F50" w14:textId="77777777" w:rsidR="00297B86" w:rsidRDefault="00297B86" w:rsidP="00297B86"/>
                    <w:p w14:paraId="51D20AA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01F0C7B3" w14:textId="77777777" w:rsidR="00297B86" w:rsidRDefault="00297B86" w:rsidP="00297B86"/>
                    <w:p w14:paraId="0D29D5A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18F52C6D" w14:textId="77777777" w:rsidR="00297B86" w:rsidRDefault="00297B86" w:rsidP="00297B86"/>
                    <w:p w14:paraId="10B61F2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35D57298" w14:textId="77777777" w:rsidR="00297B86" w:rsidRDefault="00297B86" w:rsidP="00297B86"/>
                    <w:p w14:paraId="589A107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97776B6" w14:textId="77777777" w:rsidR="00297B86" w:rsidRDefault="00297B86" w:rsidP="00297B86"/>
                    <w:p w14:paraId="6711DBC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329ACA6" w14:textId="77777777" w:rsidR="00297B86" w:rsidRDefault="00297B86" w:rsidP="00297B86"/>
                    <w:p w14:paraId="60D1351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4EEBCEC" w14:textId="77777777" w:rsidR="00297B86" w:rsidRDefault="00297B86" w:rsidP="00297B86"/>
                    <w:p w14:paraId="65D2967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5AE2CF7C" w14:textId="77777777" w:rsidR="00297B86" w:rsidRDefault="00297B86" w:rsidP="00297B86"/>
                    <w:p w14:paraId="4A3E9EB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5F5C9891" w14:textId="77777777" w:rsidR="00297B86" w:rsidRDefault="00297B86" w:rsidP="00297B86"/>
                    <w:p w14:paraId="7E55DFB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3F739485" w14:textId="77777777" w:rsidR="00297B86" w:rsidRDefault="00297B86" w:rsidP="00297B86"/>
                    <w:p w14:paraId="501578A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2C34DD3" w14:textId="77777777" w:rsidR="00297B86" w:rsidRDefault="00297B86" w:rsidP="00297B86"/>
                    <w:p w14:paraId="798D94B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78EC3A9" w14:textId="77777777" w:rsidR="00297B86" w:rsidRDefault="00297B86" w:rsidP="00297B86"/>
                    <w:p w14:paraId="4AF5176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790225D" w14:textId="77777777" w:rsidR="00297B86" w:rsidRDefault="00297B86" w:rsidP="00297B86"/>
                    <w:p w14:paraId="2F830FF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520964AE" w14:textId="77777777" w:rsidR="00297B86" w:rsidRDefault="00297B86" w:rsidP="00297B86"/>
                    <w:p w14:paraId="4D68462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3457D89A" w14:textId="77777777" w:rsidR="00297B86" w:rsidRDefault="00297B86" w:rsidP="00297B86"/>
                    <w:p w14:paraId="291D59A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6604F6A4" w14:textId="77777777" w:rsidR="00297B86" w:rsidRDefault="00297B86" w:rsidP="00297B86"/>
                    <w:p w14:paraId="6776DA6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5A57FAD" w14:textId="77777777" w:rsidR="00297B86" w:rsidRDefault="00297B86" w:rsidP="00297B86"/>
                    <w:p w14:paraId="491FFD0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B3A753E" w14:textId="77777777" w:rsidR="00297B86" w:rsidRDefault="00297B86" w:rsidP="00297B86"/>
                    <w:p w14:paraId="3CB0AFD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157206D" w14:textId="77777777" w:rsidR="00297B86" w:rsidRDefault="00297B86" w:rsidP="00297B86"/>
                    <w:p w14:paraId="6683D47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6A7A64B1" w14:textId="77777777" w:rsidR="00297B86" w:rsidRDefault="00297B86" w:rsidP="00297B86"/>
                    <w:p w14:paraId="7475D27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6718C65F" w14:textId="77777777" w:rsidR="00297B86" w:rsidRDefault="00297B86" w:rsidP="00297B86"/>
                    <w:p w14:paraId="3C7F16E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729FA24B" w14:textId="77777777" w:rsidR="00297B86" w:rsidRDefault="00297B86" w:rsidP="00297B86"/>
                    <w:p w14:paraId="7121FE6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02A53B8" w14:textId="77777777" w:rsidR="00297B86" w:rsidRDefault="00297B86" w:rsidP="00297B86"/>
                    <w:p w14:paraId="32DA95A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6AB2EE3" w14:textId="77777777" w:rsidR="00297B86" w:rsidRDefault="00297B86" w:rsidP="00297B86"/>
                    <w:p w14:paraId="7032756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ACFFB4A" w14:textId="77777777" w:rsidR="00297B86" w:rsidRDefault="00297B86" w:rsidP="00297B86"/>
                    <w:p w14:paraId="77E8294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2085BD54" w14:textId="77777777" w:rsidR="00297B86" w:rsidRDefault="00297B86" w:rsidP="00297B86"/>
                    <w:p w14:paraId="45BCFC4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7E273BE8" w14:textId="77777777" w:rsidR="00297B86" w:rsidRDefault="00297B86" w:rsidP="00297B86"/>
                    <w:p w14:paraId="423226B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190543C8" w14:textId="77777777" w:rsidR="00297B86" w:rsidRDefault="00297B86" w:rsidP="00297B86"/>
                    <w:p w14:paraId="7A0613B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62E4471" w14:textId="77777777" w:rsidR="00297B86" w:rsidRDefault="00297B86" w:rsidP="00297B86"/>
                    <w:p w14:paraId="4804867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0A7F7F2" w14:textId="77777777" w:rsidR="00297B86" w:rsidRDefault="00297B86" w:rsidP="00297B86"/>
                    <w:p w14:paraId="76DFE1E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5E9E616" w14:textId="77777777" w:rsidR="00297B86" w:rsidRDefault="00297B86" w:rsidP="00297B86"/>
                    <w:p w14:paraId="792C9003"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 xml:space="preserve">על </w:t>
                      </w:r>
                      <w:proofErr w:type="spellStart"/>
                      <w:r>
                        <w:rPr>
                          <w:rFonts w:asciiTheme="minorBidi" w:hAnsiTheme="minorBidi" w:cstheme="minorBidi" w:hint="cs"/>
                          <w:b/>
                          <w:bCs/>
                          <w:rtl/>
                          <w:lang w:bidi="he-IL"/>
                        </w:rPr>
                        <w:t>נקותמיכה</w:t>
                      </w:r>
                      <w:proofErr w:type="spellEnd"/>
                      <w:r>
                        <w:rPr>
                          <w:rFonts w:asciiTheme="minorBidi" w:hAnsiTheme="minorBidi" w:cstheme="minorBidi" w:hint="cs"/>
                          <w:b/>
                          <w:bCs/>
                          <w:rtl/>
                          <w:lang w:bidi="he-IL"/>
                        </w:rPr>
                        <w:t xml:space="preserve"> עבור</w:t>
                      </w:r>
                    </w:p>
                    <w:p w14:paraId="3D9DC1D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823485F" w14:textId="77777777" w:rsidR="00297B86" w:rsidRDefault="00297B86" w:rsidP="00297B86"/>
                    <w:p w14:paraId="2C9C65D7"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6FBB03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0A3EFEC" w14:textId="77777777" w:rsidR="00297B86" w:rsidRDefault="00297B86" w:rsidP="00297B86"/>
                    <w:p w14:paraId="2C37DE38"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654C7A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D7B8D86" w14:textId="77777777" w:rsidR="00297B86" w:rsidRDefault="00297B86" w:rsidP="00297B86"/>
                    <w:p w14:paraId="77F10CB1"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580D94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B1CB071" w14:textId="77777777" w:rsidR="00297B86" w:rsidRDefault="00297B86" w:rsidP="00297B86"/>
                    <w:p w14:paraId="46A9C0A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951C71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150F063" w14:textId="77777777" w:rsidR="00297B86" w:rsidRDefault="00297B86" w:rsidP="00297B86"/>
                    <w:p w14:paraId="2922F72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3D718B2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7F46981" w14:textId="77777777" w:rsidR="00297B86" w:rsidRDefault="00297B86" w:rsidP="00297B86"/>
                    <w:p w14:paraId="068049E4"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29F630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7A5F987" w14:textId="77777777" w:rsidR="00297B86" w:rsidRDefault="00297B86" w:rsidP="00297B86"/>
                    <w:p w14:paraId="7562738E"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CF7F25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F17DE46" w14:textId="77777777" w:rsidR="00297B86" w:rsidRDefault="00297B86" w:rsidP="00297B86"/>
                    <w:p w14:paraId="41B6FCE5"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410B26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F984799" w14:textId="77777777" w:rsidR="00297B86" w:rsidRDefault="00297B86" w:rsidP="00297B86"/>
                    <w:p w14:paraId="7FFF84EE"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89BA23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5A9CB80" w14:textId="77777777" w:rsidR="00297B86" w:rsidRDefault="00297B86" w:rsidP="00297B86"/>
                    <w:p w14:paraId="6DF0D2F3"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4AD9B23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C976850" w14:textId="77777777" w:rsidR="00297B86" w:rsidRDefault="00297B86" w:rsidP="00297B86"/>
                    <w:p w14:paraId="77898799"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223DDC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5013752" w14:textId="77777777" w:rsidR="00297B86" w:rsidRDefault="00297B86" w:rsidP="00297B86"/>
                    <w:p w14:paraId="7AB43EFE"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FE1A04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DCF2733" w14:textId="77777777" w:rsidR="00297B86" w:rsidRDefault="00297B86" w:rsidP="00297B86"/>
                    <w:p w14:paraId="4F1FB428"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E4F3A3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0787DF0" w14:textId="77777777" w:rsidR="00297B86" w:rsidRDefault="00297B86" w:rsidP="00297B86"/>
                    <w:p w14:paraId="798417A2"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B8B8B9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3766BA2" w14:textId="77777777" w:rsidR="00297B86" w:rsidRDefault="00297B86" w:rsidP="00297B86"/>
                    <w:p w14:paraId="410BE88A"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0E4C2F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3172BA1" w14:textId="77777777" w:rsidR="00297B86" w:rsidRDefault="00297B86" w:rsidP="00297B86"/>
                    <w:p w14:paraId="0AF1B36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57C5BA5" w14:textId="77777777" w:rsidR="00297B86" w:rsidRDefault="00297B86" w:rsidP="00297B86"/>
                    <w:p w14:paraId="3ED4B1F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0BD2A3B" w14:textId="77777777" w:rsidR="00297B86" w:rsidRDefault="00297B86" w:rsidP="00297B86"/>
                    <w:p w14:paraId="7409BB7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4691674" w14:textId="77777777" w:rsidR="00297B86" w:rsidRDefault="00297B86" w:rsidP="00297B86"/>
                    <w:p w14:paraId="3E8F1FE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3C7D0DD" w14:textId="77777777" w:rsidR="00297B86" w:rsidRDefault="00297B86" w:rsidP="00297B86"/>
                    <w:p w14:paraId="73A46FF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6696EF2" w14:textId="77777777" w:rsidR="00297B86" w:rsidRDefault="00297B86" w:rsidP="00297B86"/>
                    <w:p w14:paraId="15D1DD3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F2002F0" w14:textId="77777777" w:rsidR="00297B86" w:rsidRDefault="00297B86" w:rsidP="00297B86"/>
                    <w:p w14:paraId="7A1D6C0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5C552C1" w14:textId="77777777" w:rsidR="00297B86" w:rsidRDefault="00297B86" w:rsidP="00297B86"/>
                    <w:p w14:paraId="0E04A1A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2B9B6CA" w14:textId="77777777" w:rsidR="00297B86" w:rsidRDefault="00297B86" w:rsidP="00297B86"/>
                    <w:p w14:paraId="09A655A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D309B38" w14:textId="77777777" w:rsidR="00297B86" w:rsidRDefault="00297B86" w:rsidP="00297B86"/>
                    <w:p w14:paraId="5CBF8BF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B6A17D1" w14:textId="77777777" w:rsidR="00297B86" w:rsidRDefault="00297B86" w:rsidP="00297B86"/>
                    <w:p w14:paraId="70207B8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92FB247" w14:textId="77777777" w:rsidR="00297B86" w:rsidRDefault="00297B86" w:rsidP="00297B86"/>
                    <w:p w14:paraId="25D7052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4EDFF03" w14:textId="77777777" w:rsidR="00297B86" w:rsidRDefault="00297B86" w:rsidP="00297B86"/>
                    <w:p w14:paraId="795CFF5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FBD747D" w14:textId="77777777" w:rsidR="00297B86" w:rsidRDefault="00297B86" w:rsidP="00297B86"/>
                    <w:p w14:paraId="222ADA3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1026517" w14:textId="77777777" w:rsidR="00297B86" w:rsidRDefault="00297B86" w:rsidP="00297B86"/>
                    <w:p w14:paraId="33ED1FE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AED1CF6" w14:textId="77777777" w:rsidR="00297B86" w:rsidRDefault="00297B86" w:rsidP="00297B86"/>
                    <w:p w14:paraId="657CC68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ED84B74" w14:textId="77777777" w:rsidR="00297B86" w:rsidRDefault="00297B86" w:rsidP="00297B86"/>
                    <w:p w14:paraId="4AD3A65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לפי קריטריון זמן ובחירת צבעים</w:t>
                      </w:r>
                      <w:r w:rsidRPr="00C13168">
                        <w:rPr>
                          <w:rFonts w:asciiTheme="minorBidi" w:hAnsiTheme="minorBidi" w:cstheme="minorBidi"/>
                          <w:b/>
                          <w:bCs/>
                          <w:rtl/>
                          <w:lang w:bidi="he-IL"/>
                        </w:rPr>
                        <w:t>:</w:t>
                      </w:r>
                    </w:p>
                    <w:p w14:paraId="34A21620" w14:textId="77777777" w:rsidR="00297B86" w:rsidRDefault="00297B86" w:rsidP="00297B86"/>
                    <w:p w14:paraId="4937A96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769F3AF" w14:textId="77777777" w:rsidR="00297B86" w:rsidRDefault="00297B86" w:rsidP="00297B86"/>
                    <w:p w14:paraId="36B66DA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F9A24F2" w14:textId="77777777" w:rsidR="00297B86" w:rsidRDefault="00297B86" w:rsidP="00297B86"/>
                    <w:p w14:paraId="27881A0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B5A53C8" w14:textId="77777777" w:rsidR="00297B86" w:rsidRDefault="00297B86" w:rsidP="00297B86"/>
                    <w:p w14:paraId="434CFB1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7B48AC17" w14:textId="77777777" w:rsidR="00297B86" w:rsidRDefault="00297B86" w:rsidP="00297B86"/>
                    <w:p w14:paraId="2DFEE44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2688E77E" w14:textId="77777777" w:rsidR="00297B86" w:rsidRDefault="00297B86" w:rsidP="00297B86"/>
                    <w:p w14:paraId="6D2582D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531A8465" w14:textId="77777777" w:rsidR="00297B86" w:rsidRDefault="00297B86" w:rsidP="00297B86"/>
                    <w:p w14:paraId="3B55F95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C4C93D1" w14:textId="77777777" w:rsidR="00297B86" w:rsidRDefault="00297B86" w:rsidP="00297B86"/>
                    <w:p w14:paraId="50CF9EC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80A2642" w14:textId="77777777" w:rsidR="00297B86" w:rsidRDefault="00297B86" w:rsidP="00297B86"/>
                    <w:p w14:paraId="486A8B2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A68C3C3" w14:textId="77777777" w:rsidR="00297B86" w:rsidRDefault="00297B86" w:rsidP="00297B86"/>
                    <w:p w14:paraId="602AE7F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69116CDB" w14:textId="77777777" w:rsidR="00297B86" w:rsidRDefault="00297B86" w:rsidP="00297B86"/>
                    <w:p w14:paraId="5C89F90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34228756" w14:textId="77777777" w:rsidR="00297B86" w:rsidRDefault="00297B86" w:rsidP="00297B86"/>
                    <w:p w14:paraId="2BAEBE4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69C6103D" w14:textId="77777777" w:rsidR="00297B86" w:rsidRDefault="00297B86" w:rsidP="00297B86"/>
                    <w:p w14:paraId="6E69F6A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2298172" w14:textId="77777777" w:rsidR="00297B86" w:rsidRDefault="00297B86" w:rsidP="00297B86"/>
                    <w:p w14:paraId="3D57E59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00F3FA5" w14:textId="77777777" w:rsidR="00297B86" w:rsidRDefault="00297B86" w:rsidP="00297B86"/>
                    <w:p w14:paraId="140997D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F124F4B" w14:textId="77777777" w:rsidR="00297B86" w:rsidRDefault="00297B86" w:rsidP="00297B86"/>
                    <w:p w14:paraId="0C78E1B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1476F6EE" w14:textId="77777777" w:rsidR="00297B86" w:rsidRDefault="00297B86" w:rsidP="00297B86"/>
                    <w:p w14:paraId="32EBC1B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19730DE7" w14:textId="77777777" w:rsidR="00297B86" w:rsidRDefault="00297B86" w:rsidP="00297B86"/>
                    <w:p w14:paraId="6DE925E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245F86E7" w14:textId="77777777" w:rsidR="00297B86" w:rsidRDefault="00297B86" w:rsidP="00297B86"/>
                    <w:p w14:paraId="7FC7151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38231DD" w14:textId="77777777" w:rsidR="00297B86" w:rsidRDefault="00297B86" w:rsidP="00297B86"/>
                    <w:p w14:paraId="04BF987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548FB60" w14:textId="77777777" w:rsidR="00297B86" w:rsidRDefault="00297B86" w:rsidP="00297B86"/>
                    <w:p w14:paraId="1BE06C2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BA25C61" w14:textId="77777777" w:rsidR="00297B86" w:rsidRDefault="00297B86" w:rsidP="00297B86"/>
                    <w:p w14:paraId="6EBEB5E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25552F65" w14:textId="77777777" w:rsidR="00297B86" w:rsidRDefault="00297B86" w:rsidP="00297B86"/>
                    <w:p w14:paraId="5007EC7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5B07629A" w14:textId="77777777" w:rsidR="00297B86" w:rsidRDefault="00297B86" w:rsidP="00297B86"/>
                    <w:p w14:paraId="455E91D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580D2A5C" w14:textId="77777777" w:rsidR="00297B86" w:rsidRDefault="00297B86" w:rsidP="00297B86"/>
                    <w:p w14:paraId="0C1EFC0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BB7E5B3" w14:textId="77777777" w:rsidR="00297B86" w:rsidRDefault="00297B86" w:rsidP="00297B86"/>
                    <w:p w14:paraId="78F3C43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ABC4B8D" w14:textId="77777777" w:rsidR="00297B86" w:rsidRDefault="00297B86" w:rsidP="00297B86"/>
                    <w:p w14:paraId="64AB2F9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64CDB98" w14:textId="77777777" w:rsidR="00297B86" w:rsidRDefault="00297B86" w:rsidP="00297B86"/>
                    <w:p w14:paraId="1D910AB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60560186" w14:textId="77777777" w:rsidR="00297B86" w:rsidRDefault="00297B86" w:rsidP="00297B86"/>
                    <w:p w14:paraId="5E855E1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3D77DEEA" w14:textId="77777777" w:rsidR="00297B86" w:rsidRDefault="00297B86" w:rsidP="00297B86"/>
                    <w:p w14:paraId="3AAF9E2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7E544F7B" w14:textId="77777777" w:rsidR="00297B86" w:rsidRDefault="00297B86" w:rsidP="00297B86"/>
                    <w:p w14:paraId="037A1CC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EAF5C01" w14:textId="77777777" w:rsidR="00297B86" w:rsidRDefault="00297B86" w:rsidP="00297B86"/>
                    <w:p w14:paraId="28697E6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2235949" w14:textId="77777777" w:rsidR="00297B86" w:rsidRDefault="00297B86" w:rsidP="00297B86"/>
                    <w:p w14:paraId="512528E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99DEDD2" w14:textId="77777777" w:rsidR="00297B86" w:rsidRDefault="00297B86" w:rsidP="00297B86"/>
                    <w:p w14:paraId="5AB95FF6"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 xml:space="preserve">על </w:t>
                      </w:r>
                      <w:proofErr w:type="spellStart"/>
                      <w:r>
                        <w:rPr>
                          <w:rFonts w:asciiTheme="minorBidi" w:hAnsiTheme="minorBidi" w:cstheme="minorBidi" w:hint="cs"/>
                          <w:b/>
                          <w:bCs/>
                          <w:rtl/>
                          <w:lang w:bidi="he-IL"/>
                        </w:rPr>
                        <w:t>נקותמיכה</w:t>
                      </w:r>
                      <w:proofErr w:type="spellEnd"/>
                      <w:r>
                        <w:rPr>
                          <w:rFonts w:asciiTheme="minorBidi" w:hAnsiTheme="minorBidi" w:cstheme="minorBidi" w:hint="cs"/>
                          <w:b/>
                          <w:bCs/>
                          <w:rtl/>
                          <w:lang w:bidi="he-IL"/>
                        </w:rPr>
                        <w:t xml:space="preserve"> עבור</w:t>
                      </w:r>
                    </w:p>
                    <w:p w14:paraId="14A355E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9246513" w14:textId="77777777" w:rsidR="00297B86" w:rsidRDefault="00297B86" w:rsidP="00297B86"/>
                    <w:p w14:paraId="64466D08"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CD1B1A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3996D80" w14:textId="77777777" w:rsidR="00297B86" w:rsidRDefault="00297B86" w:rsidP="00297B86"/>
                    <w:p w14:paraId="000A7789"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C98607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CB8A631" w14:textId="77777777" w:rsidR="00297B86" w:rsidRDefault="00297B86" w:rsidP="00297B86"/>
                    <w:p w14:paraId="02CC96CC"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DC1C04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CFAA8DC" w14:textId="77777777" w:rsidR="00297B86" w:rsidRDefault="00297B86" w:rsidP="00297B86"/>
                    <w:p w14:paraId="072CBF8A"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ABCCCC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808B840" w14:textId="77777777" w:rsidR="00297B86" w:rsidRDefault="00297B86" w:rsidP="00297B86"/>
                    <w:p w14:paraId="21912D71"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98918B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B874946" w14:textId="77777777" w:rsidR="00297B86" w:rsidRDefault="00297B86" w:rsidP="00297B86"/>
                    <w:p w14:paraId="1013063B"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44E2CC6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BC7F2B1" w14:textId="77777777" w:rsidR="00297B86" w:rsidRDefault="00297B86" w:rsidP="00297B86"/>
                    <w:p w14:paraId="50B64C63"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C9D54D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ACDBFDC" w14:textId="77777777" w:rsidR="00297B86" w:rsidRDefault="00297B86" w:rsidP="00297B86"/>
                    <w:p w14:paraId="02463477"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5A576F0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74B496B" w14:textId="77777777" w:rsidR="00297B86" w:rsidRDefault="00297B86" w:rsidP="00297B86"/>
                    <w:p w14:paraId="4E4C719A"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5AEF1B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37BF258" w14:textId="77777777" w:rsidR="00297B86" w:rsidRDefault="00297B86" w:rsidP="00297B86"/>
                    <w:p w14:paraId="450CCCEC"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171E40F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EB02025" w14:textId="77777777" w:rsidR="00297B86" w:rsidRDefault="00297B86" w:rsidP="00297B86"/>
                    <w:p w14:paraId="45CE1D68"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0F4B034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BC8EB12" w14:textId="77777777" w:rsidR="00297B86" w:rsidRDefault="00297B86" w:rsidP="00297B86"/>
                    <w:p w14:paraId="75EEE12F"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6841CB7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F28B80E" w14:textId="77777777" w:rsidR="00297B86" w:rsidRDefault="00297B86" w:rsidP="00297B86"/>
                    <w:p w14:paraId="1829C0AA"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14D0E97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D9A2EF0" w14:textId="77777777" w:rsidR="00297B86" w:rsidRDefault="00297B86" w:rsidP="00297B86"/>
                    <w:p w14:paraId="0F076E74"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2B2513A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86F103B" w14:textId="77777777" w:rsidR="00297B86" w:rsidRDefault="00297B86" w:rsidP="00297B86"/>
                    <w:p w14:paraId="67CE943A" w14:textId="77777777" w:rsidR="00297B86" w:rsidRDefault="00297B86" w:rsidP="00297B86">
                      <w:pPr>
                        <w:rPr>
                          <w:rFonts w:asciiTheme="minorBidi" w:hAnsiTheme="minorBidi" w:cstheme="minorBidi"/>
                          <w:b/>
                          <w:bCs/>
                          <w:rtl/>
                          <w:lang w:bidi="he-IL"/>
                        </w:rPr>
                      </w:pPr>
                      <w:r>
                        <w:rPr>
                          <w:rFonts w:asciiTheme="minorBidi" w:hAnsiTheme="minorBidi" w:cstheme="minorBidi" w:hint="cs"/>
                          <w:b/>
                          <w:bCs/>
                          <w:rtl/>
                          <w:lang w:bidi="he-IL"/>
                        </w:rPr>
                        <w:t>תמיכה עבור</w:t>
                      </w:r>
                    </w:p>
                    <w:p w14:paraId="7B196B6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939612D" w14:textId="77777777" w:rsidR="00297B86" w:rsidRDefault="00297B86" w:rsidP="00297B86"/>
                    <w:p w14:paraId="4951B56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EA99AF1" w14:textId="77777777" w:rsidR="00297B86" w:rsidRDefault="00297B86" w:rsidP="00297B86"/>
                    <w:p w14:paraId="2BA9FDE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37F0F91" w14:textId="77777777" w:rsidR="00297B86" w:rsidRDefault="00297B86" w:rsidP="00297B86"/>
                    <w:p w14:paraId="2C84F66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3EEC21E" w14:textId="77777777" w:rsidR="00297B86" w:rsidRDefault="00297B86" w:rsidP="00297B86"/>
                    <w:p w14:paraId="7999987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47A12F3" w14:textId="77777777" w:rsidR="00297B86" w:rsidRDefault="00297B86" w:rsidP="00297B86"/>
                    <w:p w14:paraId="2A35BD5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AAD4389" w14:textId="77777777" w:rsidR="00297B86" w:rsidRDefault="00297B86" w:rsidP="00297B86"/>
                    <w:p w14:paraId="1404E0E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A3584C5" w14:textId="77777777" w:rsidR="00297B86" w:rsidRDefault="00297B86" w:rsidP="00297B86"/>
                    <w:p w14:paraId="1233348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17343BC" w14:textId="77777777" w:rsidR="00297B86" w:rsidRDefault="00297B86" w:rsidP="00297B86"/>
                    <w:p w14:paraId="4DFA669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A3E0918" w14:textId="77777777" w:rsidR="00297B86" w:rsidRDefault="00297B86" w:rsidP="00297B86"/>
                    <w:p w14:paraId="58EFA29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C3CDED4" w14:textId="77777777" w:rsidR="00297B86" w:rsidRDefault="00297B86" w:rsidP="00297B86"/>
                    <w:p w14:paraId="463D6DC4"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DA8D0B2" w14:textId="77777777" w:rsidR="00297B86" w:rsidRDefault="00297B86" w:rsidP="00297B86"/>
                    <w:p w14:paraId="105B040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EB5247B" w14:textId="77777777" w:rsidR="00297B86" w:rsidRDefault="00297B86" w:rsidP="00297B86"/>
                    <w:p w14:paraId="56454A2A"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B3B1209" w14:textId="77777777" w:rsidR="00297B86" w:rsidRDefault="00297B86" w:rsidP="00297B86"/>
                    <w:p w14:paraId="642FC8D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839F88B" w14:textId="77777777" w:rsidR="00297B86" w:rsidRDefault="00297B86" w:rsidP="00297B86"/>
                    <w:p w14:paraId="0300A4B2"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ABAFCFB" w14:textId="77777777" w:rsidR="00297B86" w:rsidRDefault="00297B86" w:rsidP="00297B86"/>
                    <w:p w14:paraId="02880B7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82DB73E" w14:textId="77777777" w:rsidR="00297B86" w:rsidRDefault="00297B86" w:rsidP="00297B86"/>
                    <w:p w14:paraId="4CDB908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E447512" w14:textId="77777777" w:rsidR="00297B86" w:rsidRDefault="00297B86" w:rsidP="00297B86"/>
                    <w:p w14:paraId="434BE7D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לפי קריטריון זמן ובחירת צבעים</w:t>
                      </w:r>
                      <w:r w:rsidRPr="00C13168">
                        <w:rPr>
                          <w:rFonts w:asciiTheme="minorBidi" w:hAnsiTheme="minorBidi" w:cstheme="minorBidi"/>
                          <w:b/>
                          <w:bCs/>
                          <w:rtl/>
                          <w:lang w:bidi="he-IL"/>
                        </w:rPr>
                        <w:t>:</w:t>
                      </w:r>
                    </w:p>
                    <w:p w14:paraId="5209F4B4" w14:textId="77777777" w:rsidR="00297B86" w:rsidRDefault="00297B86" w:rsidP="00297B86"/>
                    <w:p w14:paraId="62FD6FC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FB750E9" w14:textId="77777777" w:rsidR="00297B86" w:rsidRDefault="00297B86" w:rsidP="00297B86"/>
                    <w:p w14:paraId="26A7C606"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D64A3AF" w14:textId="77777777" w:rsidR="00297B86" w:rsidRDefault="00297B86" w:rsidP="00297B86"/>
                    <w:p w14:paraId="68E81955"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B20CAE4" w14:textId="77777777" w:rsidR="00297B86" w:rsidRDefault="00297B86" w:rsidP="00297B86"/>
                    <w:p w14:paraId="24144DB8"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39F64ADC" w14:textId="77777777" w:rsidR="00297B86" w:rsidRDefault="00297B86" w:rsidP="00297B86"/>
                    <w:p w14:paraId="38A2AA8C"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5375816B" w14:textId="77777777" w:rsidR="00297B86" w:rsidRDefault="00297B86" w:rsidP="00297B86"/>
                    <w:p w14:paraId="5DF2C76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45D98D78" w14:textId="77777777" w:rsidR="00297B86" w:rsidRDefault="00297B86" w:rsidP="00297B86"/>
                    <w:p w14:paraId="46150B83"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0676F0B" w14:textId="77777777" w:rsidR="00297B86" w:rsidRDefault="00297B86" w:rsidP="00297B86"/>
                    <w:p w14:paraId="0B1BB34B"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0BA03DC" w14:textId="77777777" w:rsidR="00297B86" w:rsidRDefault="00297B86" w:rsidP="00297B86"/>
                    <w:p w14:paraId="3B32F0EE"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C51A46B" w14:textId="77777777" w:rsidR="00297B86" w:rsidRDefault="00297B86" w:rsidP="00297B86"/>
                    <w:p w14:paraId="531D5B10"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p w14:paraId="283B4583" w14:textId="77777777" w:rsidR="00297B86" w:rsidRDefault="00297B86" w:rsidP="00297B86"/>
                    <w:p w14:paraId="04E67E1F"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p w14:paraId="19812256" w14:textId="77777777" w:rsidR="00297B86" w:rsidRDefault="00297B86" w:rsidP="00297B86"/>
                    <w:p w14:paraId="0A0F0421"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כששמים את הקיבוץ לפי קריטריון זמן ובחירת צבעים</w:t>
                      </w:r>
                      <w:r w:rsidRPr="00C13168">
                        <w:rPr>
                          <w:rFonts w:asciiTheme="minorBidi" w:hAnsiTheme="minorBidi" w:cstheme="minorBidi"/>
                          <w:b/>
                          <w:bCs/>
                          <w:rtl/>
                          <w:lang w:bidi="he-IL"/>
                        </w:rPr>
                        <w:t>:</w:t>
                      </w:r>
                    </w:p>
                    <w:p w14:paraId="7D1E1304" w14:textId="77777777" w:rsidR="00297B86" w:rsidRDefault="00297B86" w:rsidP="00297B86"/>
                    <w:p w14:paraId="05CC870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264D3B7" w14:textId="77777777" w:rsidR="00297B86" w:rsidRDefault="00297B86" w:rsidP="00297B86"/>
                    <w:p w14:paraId="411AC17D"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A7DA01E" w14:textId="77777777" w:rsidR="00297B86" w:rsidRDefault="00297B86" w:rsidP="00297B86"/>
                    <w:p w14:paraId="00747239"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E4EA796" w14:textId="77777777" w:rsidR="00297B86" w:rsidRDefault="00297B86" w:rsidP="00297B86"/>
                    <w:p w14:paraId="7A7FE5C7" w14:textId="77777777" w:rsidR="00297B86" w:rsidRPr="00C13168" w:rsidRDefault="00297B86" w:rsidP="00297B86">
                      <w:pPr>
                        <w:rPr>
                          <w:rFonts w:asciiTheme="minorBidi" w:hAnsiTheme="minorBidi" w:cstheme="minorBidi"/>
                          <w:b/>
                          <w:bCs/>
                          <w:lang w:bidi="he-IL"/>
                        </w:rPr>
                      </w:pPr>
                      <w:r>
                        <w:rPr>
                          <w:rFonts w:asciiTheme="minorBidi" w:hAnsiTheme="minorBidi" w:cstheme="minorBidi" w:hint="cs"/>
                          <w:b/>
                          <w:bCs/>
                          <w:rtl/>
                          <w:lang w:bidi="he-IL"/>
                        </w:rPr>
                        <w:t>על נקודה מסוימת:</w:t>
                      </w:r>
                    </w:p>
                  </w:txbxContent>
                </v:textbox>
              </v:shape>
            </w:pict>
          </mc:Fallback>
        </mc:AlternateContent>
      </w:r>
    </w:p>
    <w:p w14:paraId="49EB380B" w14:textId="77777777" w:rsidR="00297B86" w:rsidRDefault="00297B86" w:rsidP="00297B86">
      <w:pPr>
        <w:pStyle w:val="a8"/>
        <w:bidi/>
        <w:spacing w:after="160" w:line="360" w:lineRule="auto"/>
        <w:ind w:left="714"/>
        <w:rPr>
          <w:rFonts w:asciiTheme="minorBidi" w:hAnsiTheme="minorBidi" w:cstheme="minorBidi"/>
          <w:b/>
          <w:bCs/>
          <w:u w:val="single"/>
          <w:rtl/>
          <w:lang w:bidi="he-IL"/>
        </w:rPr>
      </w:pPr>
    </w:p>
    <w:p w14:paraId="5FD1CAA5" w14:textId="77777777" w:rsidR="00297B86" w:rsidRDefault="00297B86" w:rsidP="00297B86">
      <w:pPr>
        <w:pStyle w:val="a8"/>
        <w:bidi/>
        <w:spacing w:after="160" w:line="360" w:lineRule="auto"/>
        <w:ind w:left="714"/>
        <w:rPr>
          <w:rFonts w:asciiTheme="minorBidi" w:hAnsiTheme="minorBidi" w:cstheme="minorBidi"/>
          <w:b/>
          <w:bCs/>
          <w:u w:val="single"/>
          <w:rtl/>
          <w:lang w:bidi="he-IL"/>
        </w:rPr>
      </w:pPr>
      <w:r>
        <w:rPr>
          <w:rFonts w:asciiTheme="minorBidi" w:hAnsiTheme="minorBidi" w:cstheme="minorBidi"/>
          <w:b/>
          <w:bCs/>
          <w:noProof/>
          <w:u w:val="single"/>
          <w:rtl/>
          <w:lang w:val="he-IL" w:bidi="he-IL"/>
        </w:rPr>
        <w:drawing>
          <wp:anchor distT="0" distB="0" distL="114300" distR="114300" simplePos="0" relativeHeight="251728896" behindDoc="0" locked="0" layoutInCell="1" allowOverlap="1" wp14:anchorId="742D138C" wp14:editId="0053E1EB">
            <wp:simplePos x="0" y="0"/>
            <wp:positionH relativeFrom="column">
              <wp:posOffset>3372866</wp:posOffset>
            </wp:positionH>
            <wp:positionV relativeFrom="paragraph">
              <wp:posOffset>125451</wp:posOffset>
            </wp:positionV>
            <wp:extent cx="2559876" cy="1549400"/>
            <wp:effectExtent l="0" t="0" r="0" b="0"/>
            <wp:wrapNone/>
            <wp:docPr id="1544385017" name="תמונה 22" descr="תמונה שמכילה צילום מסך, טקסט,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85017" name="תמונה 22" descr="תמונה שמכילה צילום מסך, טקסט, גופן&#10;&#10;תוכן שנוצר על-ידי בינה מלאכותית עשוי להיות שגוי."/>
                    <pic:cNvPicPr/>
                  </pic:nvPicPr>
                  <pic:blipFill>
                    <a:blip r:embed="rId38">
                      <a:extLst>
                        <a:ext uri="{28A0092B-C50C-407E-A947-70E740481C1C}">
                          <a14:useLocalDpi xmlns:a14="http://schemas.microsoft.com/office/drawing/2010/main" val="0"/>
                        </a:ext>
                      </a:extLst>
                    </a:blip>
                    <a:stretch>
                      <a:fillRect/>
                    </a:stretch>
                  </pic:blipFill>
                  <pic:spPr>
                    <a:xfrm>
                      <a:off x="0" y="0"/>
                      <a:ext cx="2559876" cy="1549400"/>
                    </a:xfrm>
                    <a:prstGeom prst="rect">
                      <a:avLst/>
                    </a:prstGeom>
                  </pic:spPr>
                </pic:pic>
              </a:graphicData>
            </a:graphic>
          </wp:anchor>
        </w:drawing>
      </w:r>
    </w:p>
    <w:p w14:paraId="0E58152E" w14:textId="77777777" w:rsidR="00297B86" w:rsidRDefault="00297B86" w:rsidP="00297B86">
      <w:pPr>
        <w:pStyle w:val="a8"/>
        <w:bidi/>
        <w:spacing w:after="160" w:line="360" w:lineRule="auto"/>
        <w:ind w:left="714"/>
        <w:rPr>
          <w:rFonts w:asciiTheme="minorBidi" w:hAnsiTheme="minorBidi" w:cstheme="minorBidi"/>
          <w:b/>
          <w:bCs/>
          <w:u w:val="single"/>
          <w:rtl/>
          <w:lang w:bidi="he-IL"/>
        </w:rPr>
      </w:pPr>
    </w:p>
    <w:p w14:paraId="64313523" w14:textId="77777777" w:rsidR="00297B86" w:rsidRDefault="00297B86" w:rsidP="00297B86">
      <w:pPr>
        <w:pStyle w:val="a8"/>
        <w:bidi/>
        <w:spacing w:after="160" w:line="360" w:lineRule="auto"/>
        <w:ind w:left="714"/>
        <w:rPr>
          <w:rFonts w:asciiTheme="minorBidi" w:hAnsiTheme="minorBidi" w:cstheme="minorBidi"/>
          <w:b/>
          <w:bCs/>
          <w:u w:val="single"/>
          <w:rtl/>
          <w:lang w:bidi="he-IL"/>
        </w:rPr>
      </w:pPr>
    </w:p>
    <w:p w14:paraId="4ED07F18" w14:textId="77777777" w:rsidR="00297B86" w:rsidRDefault="00297B86" w:rsidP="00297B86">
      <w:pPr>
        <w:pStyle w:val="a8"/>
        <w:bidi/>
        <w:spacing w:after="160" w:line="360" w:lineRule="auto"/>
        <w:ind w:left="714"/>
        <w:rPr>
          <w:rFonts w:asciiTheme="minorBidi" w:hAnsiTheme="minorBidi" w:cstheme="minorBidi"/>
          <w:b/>
          <w:bCs/>
          <w:u w:val="single"/>
          <w:rtl/>
          <w:lang w:bidi="he-IL"/>
        </w:rPr>
      </w:pPr>
    </w:p>
    <w:p w14:paraId="2FA88D78" w14:textId="77777777" w:rsidR="00297B86" w:rsidRDefault="00297B86" w:rsidP="00297B86">
      <w:pPr>
        <w:pStyle w:val="a8"/>
        <w:bidi/>
        <w:spacing w:after="160" w:line="360" w:lineRule="auto"/>
        <w:ind w:left="714"/>
        <w:rPr>
          <w:rFonts w:asciiTheme="minorBidi" w:hAnsiTheme="minorBidi" w:cstheme="minorBidi"/>
          <w:b/>
          <w:bCs/>
          <w:u w:val="single"/>
          <w:rtl/>
          <w:lang w:bidi="he-IL"/>
        </w:rPr>
      </w:pPr>
    </w:p>
    <w:p w14:paraId="7047EE96" w14:textId="77777777" w:rsidR="00297B86" w:rsidRDefault="00297B86" w:rsidP="00297B86">
      <w:pPr>
        <w:pStyle w:val="a8"/>
        <w:bidi/>
        <w:spacing w:after="160" w:line="360" w:lineRule="auto"/>
        <w:ind w:left="714"/>
        <w:rPr>
          <w:rFonts w:asciiTheme="minorBidi" w:hAnsiTheme="minorBidi" w:cstheme="minorBidi"/>
          <w:b/>
          <w:bCs/>
          <w:u w:val="single"/>
          <w:rtl/>
          <w:lang w:bidi="he-IL"/>
        </w:rPr>
      </w:pPr>
    </w:p>
    <w:p w14:paraId="1298E0F6" w14:textId="77777777" w:rsidR="00297B86" w:rsidRDefault="00297B86" w:rsidP="00297B86">
      <w:pPr>
        <w:pStyle w:val="a8"/>
        <w:bidi/>
        <w:spacing w:after="160" w:line="360" w:lineRule="auto"/>
        <w:ind w:left="714"/>
        <w:rPr>
          <w:rFonts w:asciiTheme="minorBidi" w:hAnsiTheme="minorBidi" w:cstheme="minorBidi"/>
          <w:b/>
          <w:bCs/>
          <w:u w:val="single"/>
          <w:rtl/>
          <w:lang w:bidi="he-IL"/>
        </w:rPr>
      </w:pPr>
    </w:p>
    <w:p w14:paraId="0DFB0993" w14:textId="77777777" w:rsidR="00297B86" w:rsidRDefault="00297B86" w:rsidP="00297B86">
      <w:pPr>
        <w:pStyle w:val="a8"/>
        <w:bidi/>
        <w:spacing w:after="160" w:line="360" w:lineRule="auto"/>
        <w:ind w:left="714"/>
        <w:rPr>
          <w:rFonts w:asciiTheme="minorBidi" w:hAnsiTheme="minorBidi" w:cstheme="minorBidi"/>
          <w:b/>
          <w:bCs/>
          <w:u w:val="single"/>
          <w:rtl/>
          <w:lang w:bidi="he-IL"/>
        </w:rPr>
      </w:pPr>
    </w:p>
    <w:p w14:paraId="0726600D" w14:textId="72AAF576" w:rsidR="00297B86" w:rsidRDefault="00297B86" w:rsidP="00297B86">
      <w:pPr>
        <w:bidi/>
        <w:rPr>
          <w:rFonts w:asciiTheme="minorBidi" w:hAnsiTheme="minorBidi" w:cs="Arial"/>
          <w:b/>
          <w:bCs/>
          <w:rtl/>
          <w:lang w:bidi="he-IL"/>
        </w:rPr>
      </w:pPr>
    </w:p>
    <w:p w14:paraId="6579100A" w14:textId="5F6C8EE1" w:rsidR="00753AC8" w:rsidRPr="00753AC8" w:rsidRDefault="00297B86" w:rsidP="00753AC8">
      <w:pPr>
        <w:bidi/>
        <w:spacing w:after="160" w:line="360" w:lineRule="auto"/>
        <w:rPr>
          <w:rFonts w:asciiTheme="minorBidi" w:hAnsiTheme="minorBidi" w:cstheme="minorBidi"/>
          <w:b/>
          <w:bCs/>
          <w:u w:val="single"/>
          <w:rtl/>
          <w:lang w:bidi="he-IL"/>
        </w:rPr>
      </w:pPr>
      <w:r w:rsidRPr="00753AC8">
        <w:rPr>
          <w:rFonts w:asciiTheme="minorBidi" w:hAnsiTheme="minorBidi" w:cs="Arial"/>
          <w:b/>
          <w:bCs/>
          <w:lang w:bidi="he-IL"/>
        </w:rPr>
        <w:br w:type="page"/>
      </w:r>
    </w:p>
    <w:p w14:paraId="70693EF9" w14:textId="14F8D5BB" w:rsidR="00753AC8" w:rsidRDefault="00753AC8" w:rsidP="00753AC8">
      <w:pPr>
        <w:pStyle w:val="a8"/>
        <w:bidi/>
        <w:spacing w:after="160" w:line="360" w:lineRule="auto"/>
        <w:ind w:left="714"/>
        <w:rPr>
          <w:rFonts w:asciiTheme="minorBidi" w:hAnsiTheme="minorBidi" w:cstheme="minorBidi"/>
          <w:b/>
          <w:bCs/>
          <w:u w:val="single"/>
          <w:rtl/>
          <w:lang w:bidi="he-IL"/>
        </w:rPr>
      </w:pPr>
      <w:r>
        <w:rPr>
          <w:noProof/>
          <w:rtl/>
          <w:lang w:val="he-IL" w:bidi="he-IL"/>
        </w:rPr>
        <w:lastRenderedPageBreak/>
        <mc:AlternateContent>
          <mc:Choice Requires="wps">
            <w:drawing>
              <wp:anchor distT="0" distB="0" distL="114300" distR="114300" simplePos="0" relativeHeight="251735040" behindDoc="0" locked="0" layoutInCell="1" allowOverlap="1" wp14:anchorId="1960A0B0" wp14:editId="12280A59">
                <wp:simplePos x="0" y="0"/>
                <wp:positionH relativeFrom="column">
                  <wp:posOffset>4847590</wp:posOffset>
                </wp:positionH>
                <wp:positionV relativeFrom="paragraph">
                  <wp:posOffset>118745</wp:posOffset>
                </wp:positionV>
                <wp:extent cx="914400" cy="304800"/>
                <wp:effectExtent l="0" t="0" r="0" b="0"/>
                <wp:wrapNone/>
                <wp:docPr id="92082393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13F305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102E1D33" w14:textId="77777777" w:rsidR="00753AC8" w:rsidRDefault="00753AC8" w:rsidP="00753AC8"/>
                          <w:p w14:paraId="5422EBB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5AB9C28A" w14:textId="77777777" w:rsidR="00753AC8" w:rsidRDefault="00753AC8" w:rsidP="00753AC8"/>
                          <w:p w14:paraId="23691A0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1218359E" w14:textId="77777777" w:rsidR="00753AC8" w:rsidRDefault="00753AC8" w:rsidP="00753AC8"/>
                          <w:p w14:paraId="45CDB54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7FB05E8C" w14:textId="77777777" w:rsidR="00753AC8" w:rsidRDefault="00753AC8" w:rsidP="00753AC8"/>
                          <w:p w14:paraId="2C28276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1B7D897F" w14:textId="77777777" w:rsidR="00753AC8" w:rsidRDefault="00753AC8" w:rsidP="00753AC8"/>
                          <w:p w14:paraId="3A107B2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25510226" w14:textId="77777777" w:rsidR="00753AC8" w:rsidRDefault="00753AC8" w:rsidP="00753AC8"/>
                          <w:p w14:paraId="2FCC3F2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499E87DD" w14:textId="77777777" w:rsidR="00753AC8" w:rsidRDefault="00753AC8" w:rsidP="00753AC8"/>
                          <w:p w14:paraId="61CF0FE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60A0B0" id="_x0000_s1046" type="#_x0000_t202" style="position:absolute;left:0;text-align:left;margin-left:381.7pt;margin-top:9.35pt;width:1in;height:24pt;z-index:251735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" filled="f" stroked="f" strokeweight=".5pt">
                <v:textbox>
                  <w:txbxContent>
                    <w:p w14:paraId="213F305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102E1D33" w14:textId="77777777" w:rsidR="00753AC8" w:rsidRDefault="00753AC8" w:rsidP="00753AC8"/>
                    <w:p w14:paraId="5422EBB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5AB9C28A" w14:textId="77777777" w:rsidR="00753AC8" w:rsidRDefault="00753AC8" w:rsidP="00753AC8"/>
                    <w:p w14:paraId="23691A0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1218359E" w14:textId="77777777" w:rsidR="00753AC8" w:rsidRDefault="00753AC8" w:rsidP="00753AC8"/>
                    <w:p w14:paraId="45CDB54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7FB05E8C" w14:textId="77777777" w:rsidR="00753AC8" w:rsidRDefault="00753AC8" w:rsidP="00753AC8"/>
                    <w:p w14:paraId="2C28276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1B7D897F" w14:textId="77777777" w:rsidR="00753AC8" w:rsidRDefault="00753AC8" w:rsidP="00753AC8"/>
                    <w:p w14:paraId="3A107B2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25510226" w14:textId="77777777" w:rsidR="00753AC8" w:rsidRDefault="00753AC8" w:rsidP="00753AC8"/>
                    <w:p w14:paraId="2FCC3F2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p w14:paraId="499E87DD" w14:textId="77777777" w:rsidR="00753AC8" w:rsidRDefault="00753AC8" w:rsidP="00753AC8"/>
                    <w:p w14:paraId="61CF0FE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נבחר ציר זמן קצר</w:t>
                      </w:r>
                    </w:p>
                  </w:txbxContent>
                </v:textbox>
              </v:shape>
            </w:pict>
          </mc:Fallback>
        </mc:AlternateContent>
      </w:r>
    </w:p>
    <w:p w14:paraId="10A1D384" w14:textId="3B8B879C" w:rsidR="00753AC8" w:rsidRDefault="00753AC8" w:rsidP="00753AC8">
      <w:pPr>
        <w:pStyle w:val="a8"/>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36064" behindDoc="0" locked="0" layoutInCell="1" allowOverlap="1" wp14:anchorId="6B151909" wp14:editId="0EC578A7">
            <wp:simplePos x="0" y="0"/>
            <wp:positionH relativeFrom="column">
              <wp:posOffset>199478</wp:posOffset>
            </wp:positionH>
            <wp:positionV relativeFrom="paragraph">
              <wp:posOffset>158026</wp:posOffset>
            </wp:positionV>
            <wp:extent cx="5759450" cy="777875"/>
            <wp:effectExtent l="0" t="0" r="0" b="3175"/>
            <wp:wrapNone/>
            <wp:docPr id="1158803717" name="תמונה 1" descr="תמונה שמכילה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3717" name="תמונה 1" descr="תמונה שמכילה צילום מסך&#10;&#10;תוכן שנוצר על-ידי בינה מלאכותית עשוי להיות שגוי."/>
                    <pic:cNvPicPr/>
                  </pic:nvPicPr>
                  <pic:blipFill>
                    <a:blip r:embed="rId39">
                      <a:extLst>
                        <a:ext uri="{28A0092B-C50C-407E-A947-70E740481C1C}">
                          <a14:useLocalDpi xmlns:a14="http://schemas.microsoft.com/office/drawing/2010/main" val="0"/>
                        </a:ext>
                      </a:extLst>
                    </a:blip>
                    <a:stretch>
                      <a:fillRect/>
                    </a:stretch>
                  </pic:blipFill>
                  <pic:spPr>
                    <a:xfrm>
                      <a:off x="0" y="0"/>
                      <a:ext cx="5759450" cy="777875"/>
                    </a:xfrm>
                    <a:prstGeom prst="rect">
                      <a:avLst/>
                    </a:prstGeom>
                  </pic:spPr>
                </pic:pic>
              </a:graphicData>
            </a:graphic>
          </wp:anchor>
        </w:drawing>
      </w:r>
    </w:p>
    <w:p w14:paraId="2B3C2893" w14:textId="54E6F681" w:rsidR="00753AC8" w:rsidRDefault="00753AC8" w:rsidP="00753AC8">
      <w:pPr>
        <w:pStyle w:val="a8"/>
        <w:bidi/>
        <w:spacing w:after="160" w:line="360" w:lineRule="auto"/>
        <w:ind w:left="714"/>
        <w:rPr>
          <w:rFonts w:asciiTheme="minorBidi" w:hAnsiTheme="minorBidi" w:cstheme="minorBidi"/>
          <w:b/>
          <w:bCs/>
          <w:u w:val="single"/>
          <w:rtl/>
          <w:lang w:bidi="he-IL"/>
        </w:rPr>
      </w:pPr>
    </w:p>
    <w:p w14:paraId="3DED5D07" w14:textId="08427B6C" w:rsidR="00753AC8" w:rsidRDefault="00753AC8" w:rsidP="00753AC8">
      <w:pPr>
        <w:pStyle w:val="a8"/>
        <w:bidi/>
        <w:spacing w:after="160" w:line="360" w:lineRule="auto"/>
        <w:ind w:left="714"/>
        <w:rPr>
          <w:rFonts w:asciiTheme="minorBidi" w:hAnsiTheme="minorBidi" w:cstheme="minorBidi"/>
          <w:b/>
          <w:bCs/>
          <w:u w:val="single"/>
          <w:rtl/>
          <w:lang w:bidi="he-IL"/>
        </w:rPr>
      </w:pPr>
    </w:p>
    <w:p w14:paraId="5616B646" w14:textId="025FF426" w:rsidR="00753AC8" w:rsidRDefault="00753AC8" w:rsidP="00753AC8">
      <w:pPr>
        <w:pStyle w:val="a8"/>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37088" behindDoc="0" locked="0" layoutInCell="1" allowOverlap="1" wp14:anchorId="5C6EC246" wp14:editId="2EA78E84">
            <wp:simplePos x="0" y="0"/>
            <wp:positionH relativeFrom="column">
              <wp:posOffset>-192125</wp:posOffset>
            </wp:positionH>
            <wp:positionV relativeFrom="paragraph">
              <wp:posOffset>248255</wp:posOffset>
            </wp:positionV>
            <wp:extent cx="6431733" cy="2946400"/>
            <wp:effectExtent l="0" t="0" r="7620" b="6350"/>
            <wp:wrapNone/>
            <wp:docPr id="611332710"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32710" name="תמונה 1" descr="תמונה שמכילה צילום מסך, טקסט, תרשים&#10;&#10;תוכן שנוצר על-ידי בינה מלאכותית עשוי להיות שגוי."/>
                    <pic:cNvPicPr/>
                  </pic:nvPicPr>
                  <pic:blipFill>
                    <a:blip r:embed="rId40">
                      <a:extLst>
                        <a:ext uri="{28A0092B-C50C-407E-A947-70E740481C1C}">
                          <a14:useLocalDpi xmlns:a14="http://schemas.microsoft.com/office/drawing/2010/main" val="0"/>
                        </a:ext>
                      </a:extLst>
                    </a:blip>
                    <a:stretch>
                      <a:fillRect/>
                    </a:stretch>
                  </pic:blipFill>
                  <pic:spPr>
                    <a:xfrm>
                      <a:off x="0" y="0"/>
                      <a:ext cx="6431733" cy="2946400"/>
                    </a:xfrm>
                    <a:prstGeom prst="rect">
                      <a:avLst/>
                    </a:prstGeom>
                  </pic:spPr>
                </pic:pic>
              </a:graphicData>
            </a:graphic>
            <wp14:sizeRelH relativeFrom="margin">
              <wp14:pctWidth>0</wp14:pctWidth>
            </wp14:sizeRelH>
            <wp14:sizeRelV relativeFrom="margin">
              <wp14:pctHeight>0</wp14:pctHeight>
            </wp14:sizeRelV>
          </wp:anchor>
        </w:drawing>
      </w:r>
    </w:p>
    <w:p w14:paraId="405B8860" w14:textId="37E8F1D3" w:rsidR="00753AC8" w:rsidRDefault="00753AC8" w:rsidP="00753AC8">
      <w:pPr>
        <w:pStyle w:val="a8"/>
        <w:bidi/>
        <w:spacing w:after="160" w:line="360" w:lineRule="auto"/>
        <w:ind w:left="714"/>
        <w:rPr>
          <w:rFonts w:asciiTheme="minorBidi" w:hAnsiTheme="minorBidi" w:cstheme="minorBidi"/>
          <w:b/>
          <w:bCs/>
          <w:u w:val="single"/>
          <w:rtl/>
          <w:lang w:bidi="he-IL"/>
        </w:rPr>
      </w:pPr>
    </w:p>
    <w:p w14:paraId="128BA8C3" w14:textId="018BF1E5" w:rsidR="00753AC8" w:rsidRDefault="00753AC8" w:rsidP="00753AC8">
      <w:pPr>
        <w:pStyle w:val="a8"/>
        <w:bidi/>
        <w:spacing w:after="160" w:line="360" w:lineRule="auto"/>
        <w:ind w:left="714"/>
        <w:rPr>
          <w:rFonts w:asciiTheme="minorBidi" w:hAnsiTheme="minorBidi" w:cstheme="minorBidi"/>
          <w:b/>
          <w:bCs/>
          <w:u w:val="single"/>
          <w:rtl/>
          <w:lang w:bidi="he-IL"/>
        </w:rPr>
      </w:pPr>
    </w:p>
    <w:p w14:paraId="12D60B2C" w14:textId="4AB0F97C" w:rsidR="00753AC8" w:rsidRDefault="00753AC8" w:rsidP="00753AC8">
      <w:pPr>
        <w:pStyle w:val="a8"/>
        <w:bidi/>
        <w:spacing w:after="160" w:line="360" w:lineRule="auto"/>
        <w:ind w:left="714"/>
        <w:rPr>
          <w:rFonts w:asciiTheme="minorBidi" w:hAnsiTheme="minorBidi" w:cstheme="minorBidi"/>
          <w:b/>
          <w:bCs/>
          <w:u w:val="single"/>
          <w:rtl/>
          <w:lang w:bidi="he-IL"/>
        </w:rPr>
      </w:pPr>
    </w:p>
    <w:p w14:paraId="387751A7" w14:textId="77777777" w:rsidR="00753AC8" w:rsidRDefault="00753AC8" w:rsidP="00753AC8">
      <w:pPr>
        <w:pStyle w:val="a8"/>
        <w:bidi/>
        <w:spacing w:after="160" w:line="360" w:lineRule="auto"/>
        <w:ind w:left="714"/>
        <w:rPr>
          <w:rFonts w:asciiTheme="minorBidi" w:hAnsiTheme="minorBidi" w:cstheme="minorBidi"/>
          <w:b/>
          <w:bCs/>
          <w:u w:val="single"/>
          <w:rtl/>
          <w:lang w:bidi="he-IL"/>
        </w:rPr>
      </w:pPr>
    </w:p>
    <w:p w14:paraId="5484561F" w14:textId="77777777" w:rsidR="00753AC8" w:rsidRDefault="00753AC8" w:rsidP="00753AC8">
      <w:pPr>
        <w:pStyle w:val="a8"/>
        <w:bidi/>
        <w:spacing w:after="160" w:line="360" w:lineRule="auto"/>
        <w:ind w:left="714"/>
        <w:rPr>
          <w:rFonts w:asciiTheme="minorBidi" w:hAnsiTheme="minorBidi" w:cstheme="minorBidi"/>
          <w:b/>
          <w:bCs/>
          <w:u w:val="single"/>
          <w:rtl/>
          <w:lang w:bidi="he-IL"/>
        </w:rPr>
      </w:pPr>
    </w:p>
    <w:p w14:paraId="73E8D706" w14:textId="77777777" w:rsidR="00753AC8" w:rsidRDefault="00753AC8" w:rsidP="00753AC8">
      <w:pPr>
        <w:pStyle w:val="a8"/>
        <w:bidi/>
        <w:spacing w:after="160" w:line="360" w:lineRule="auto"/>
        <w:ind w:left="714"/>
        <w:rPr>
          <w:rFonts w:asciiTheme="minorBidi" w:hAnsiTheme="minorBidi" w:cstheme="minorBidi"/>
          <w:b/>
          <w:bCs/>
          <w:u w:val="single"/>
          <w:rtl/>
          <w:lang w:bidi="he-IL"/>
        </w:rPr>
      </w:pPr>
    </w:p>
    <w:p w14:paraId="468DF35F" w14:textId="77777777" w:rsidR="00753AC8" w:rsidRDefault="00753AC8" w:rsidP="00753AC8">
      <w:pPr>
        <w:pStyle w:val="a8"/>
        <w:bidi/>
        <w:spacing w:after="160" w:line="360" w:lineRule="auto"/>
        <w:ind w:left="714"/>
        <w:rPr>
          <w:rFonts w:asciiTheme="minorBidi" w:hAnsiTheme="minorBidi" w:cstheme="minorBidi"/>
          <w:b/>
          <w:bCs/>
          <w:u w:val="single"/>
          <w:rtl/>
          <w:lang w:bidi="he-IL"/>
        </w:rPr>
      </w:pPr>
    </w:p>
    <w:p w14:paraId="4EBE5675" w14:textId="77777777" w:rsidR="00753AC8" w:rsidRDefault="00753AC8" w:rsidP="00753AC8">
      <w:pPr>
        <w:pStyle w:val="a8"/>
        <w:bidi/>
        <w:spacing w:after="160" w:line="360" w:lineRule="auto"/>
        <w:ind w:left="714"/>
        <w:rPr>
          <w:rFonts w:asciiTheme="minorBidi" w:hAnsiTheme="minorBidi" w:cstheme="minorBidi"/>
          <w:b/>
          <w:bCs/>
          <w:u w:val="single"/>
          <w:rtl/>
          <w:lang w:bidi="he-IL"/>
        </w:rPr>
      </w:pPr>
    </w:p>
    <w:p w14:paraId="7707A343" w14:textId="77777777" w:rsidR="00753AC8" w:rsidRDefault="00753AC8" w:rsidP="00753AC8">
      <w:pPr>
        <w:pStyle w:val="a8"/>
        <w:bidi/>
        <w:spacing w:after="160" w:line="360" w:lineRule="auto"/>
        <w:ind w:left="714"/>
        <w:rPr>
          <w:rFonts w:asciiTheme="minorBidi" w:hAnsiTheme="minorBidi" w:cstheme="minorBidi"/>
          <w:b/>
          <w:bCs/>
          <w:u w:val="single"/>
          <w:rtl/>
          <w:lang w:bidi="he-IL"/>
        </w:rPr>
      </w:pPr>
    </w:p>
    <w:p w14:paraId="7B0F3C98" w14:textId="77777777" w:rsidR="00753AC8" w:rsidRDefault="00753AC8" w:rsidP="00753AC8">
      <w:pPr>
        <w:pStyle w:val="a8"/>
        <w:bidi/>
        <w:spacing w:after="160" w:line="360" w:lineRule="auto"/>
        <w:ind w:left="714"/>
        <w:rPr>
          <w:rFonts w:asciiTheme="minorBidi" w:hAnsiTheme="minorBidi" w:cstheme="minorBidi"/>
          <w:b/>
          <w:bCs/>
          <w:u w:val="single"/>
          <w:rtl/>
          <w:lang w:bidi="he-IL"/>
        </w:rPr>
      </w:pPr>
    </w:p>
    <w:p w14:paraId="12948BC8" w14:textId="172100A8" w:rsidR="00753AC8" w:rsidRDefault="00753AC8" w:rsidP="00753AC8">
      <w:pPr>
        <w:pStyle w:val="a8"/>
        <w:bidi/>
        <w:spacing w:after="160" w:line="360" w:lineRule="auto"/>
        <w:ind w:left="714"/>
        <w:rPr>
          <w:rFonts w:asciiTheme="minorBidi" w:hAnsiTheme="minorBidi" w:cstheme="minorBidi"/>
          <w:b/>
          <w:bCs/>
          <w:u w:val="single"/>
          <w:rtl/>
          <w:lang w:bidi="he-IL"/>
        </w:rPr>
      </w:pPr>
    </w:p>
    <w:p w14:paraId="67C3352C" w14:textId="335752BB" w:rsidR="00753AC8" w:rsidRDefault="00753AC8" w:rsidP="00753AC8">
      <w:pPr>
        <w:pStyle w:val="a8"/>
        <w:bidi/>
        <w:spacing w:after="160" w:line="360" w:lineRule="auto"/>
        <w:ind w:left="714"/>
        <w:rPr>
          <w:rFonts w:asciiTheme="minorBidi" w:hAnsiTheme="minorBidi" w:cstheme="minorBidi"/>
          <w:b/>
          <w:bCs/>
          <w:u w:val="single"/>
          <w:rtl/>
          <w:lang w:bidi="he-IL"/>
        </w:rPr>
      </w:pPr>
    </w:p>
    <w:p w14:paraId="46DBB7B2" w14:textId="3F3F1A42" w:rsidR="00753AC8" w:rsidRDefault="00753AC8" w:rsidP="00753AC8">
      <w:pPr>
        <w:pStyle w:val="a8"/>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34016" behindDoc="0" locked="0" layoutInCell="1" allowOverlap="1" wp14:anchorId="0301CF55" wp14:editId="0A8B462C">
                <wp:simplePos x="0" y="0"/>
                <wp:positionH relativeFrom="column">
                  <wp:posOffset>3492485</wp:posOffset>
                </wp:positionH>
                <wp:positionV relativeFrom="paragraph">
                  <wp:posOffset>172395</wp:posOffset>
                </wp:positionV>
                <wp:extent cx="914400" cy="304800"/>
                <wp:effectExtent l="0" t="0" r="0" b="0"/>
                <wp:wrapNone/>
                <wp:docPr id="91770511"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FA33E2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14955C4E" w14:textId="77777777" w:rsidR="00753AC8" w:rsidRDefault="00753AC8" w:rsidP="00753AC8"/>
                          <w:p w14:paraId="4102DDE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260797EC" w14:textId="77777777" w:rsidR="00753AC8" w:rsidRDefault="00753AC8" w:rsidP="00753AC8"/>
                          <w:p w14:paraId="0C5C0AA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4210B0C8" w14:textId="77777777" w:rsidR="00753AC8" w:rsidRDefault="00753AC8" w:rsidP="00753AC8"/>
                          <w:p w14:paraId="155AD0E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580C3AFA" w14:textId="77777777" w:rsidR="00753AC8" w:rsidRDefault="00753AC8" w:rsidP="00753AC8"/>
                          <w:p w14:paraId="683F709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64CF6703" w14:textId="77777777" w:rsidR="00753AC8" w:rsidRDefault="00753AC8" w:rsidP="00753AC8"/>
                          <w:p w14:paraId="03AFB83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073B769F" w14:textId="77777777" w:rsidR="00753AC8" w:rsidRDefault="00753AC8" w:rsidP="00753AC8"/>
                          <w:p w14:paraId="0F42544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7EA9040E" w14:textId="77777777" w:rsidR="00753AC8" w:rsidRDefault="00753AC8" w:rsidP="00753AC8"/>
                          <w:p w14:paraId="350D977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1CF55" id="_x0000_s1047" type="#_x0000_t202" style="position:absolute;left:0;text-align:left;margin-left:275pt;margin-top:13.55pt;width:1in;height:24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qY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" filled="f" stroked="f" strokeweight=".5pt">
                <v:textbox>
                  <w:txbxContent>
                    <w:p w14:paraId="5FA33E2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14955C4E" w14:textId="77777777" w:rsidR="00753AC8" w:rsidRDefault="00753AC8" w:rsidP="00753AC8"/>
                    <w:p w14:paraId="4102DDE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260797EC" w14:textId="77777777" w:rsidR="00753AC8" w:rsidRDefault="00753AC8" w:rsidP="00753AC8"/>
                    <w:p w14:paraId="0C5C0AA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4210B0C8" w14:textId="77777777" w:rsidR="00753AC8" w:rsidRDefault="00753AC8" w:rsidP="00753AC8"/>
                    <w:p w14:paraId="155AD0E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580C3AFA" w14:textId="77777777" w:rsidR="00753AC8" w:rsidRDefault="00753AC8" w:rsidP="00753AC8"/>
                    <w:p w14:paraId="683F709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64CF6703" w14:textId="77777777" w:rsidR="00753AC8" w:rsidRDefault="00753AC8" w:rsidP="00753AC8"/>
                    <w:p w14:paraId="03AFB83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073B769F" w14:textId="77777777" w:rsidR="00753AC8" w:rsidRDefault="00753AC8" w:rsidP="00753AC8"/>
                    <w:p w14:paraId="0F42544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p w14:paraId="7EA9040E" w14:textId="77777777" w:rsidR="00753AC8" w:rsidRDefault="00753AC8" w:rsidP="00753AC8"/>
                    <w:p w14:paraId="350D977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המטריצה התעדכנה בהתאם</w:t>
                      </w:r>
                    </w:p>
                  </w:txbxContent>
                </v:textbox>
              </v:shape>
            </w:pict>
          </mc:Fallback>
        </mc:AlternateContent>
      </w:r>
      <w:r w:rsidRPr="00AB2604">
        <w:rPr>
          <w:rFonts w:asciiTheme="minorBidi" w:hAnsiTheme="minorBidi" w:cs="Arial"/>
          <w:b/>
          <w:bCs/>
          <w:noProof/>
          <w:u w:val="single"/>
          <w:rtl/>
          <w:lang w:bidi="he-IL"/>
        </w:rPr>
        <w:drawing>
          <wp:anchor distT="0" distB="0" distL="114300" distR="114300" simplePos="0" relativeHeight="251738112" behindDoc="0" locked="0" layoutInCell="1" allowOverlap="1" wp14:anchorId="5DB2462C" wp14:editId="138F7EF2">
            <wp:simplePos x="0" y="0"/>
            <wp:positionH relativeFrom="column">
              <wp:posOffset>290195</wp:posOffset>
            </wp:positionH>
            <wp:positionV relativeFrom="paragraph">
              <wp:posOffset>33626</wp:posOffset>
            </wp:positionV>
            <wp:extent cx="2781300" cy="1952625"/>
            <wp:effectExtent l="0" t="0" r="0" b="9525"/>
            <wp:wrapNone/>
            <wp:docPr id="707227074"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27074" name="תמונה 1" descr="תמונה שמכילה טקסט, צילום מסך, גופן, מספר&#10;&#10;תוכן שנוצר על-ידי בינה מלאכותית עשוי להיות שגוי."/>
                    <pic:cNvPicPr/>
                  </pic:nvPicPr>
                  <pic:blipFill>
                    <a:blip r:embed="rId41">
                      <a:extLst>
                        <a:ext uri="{28A0092B-C50C-407E-A947-70E740481C1C}">
                          <a14:useLocalDpi xmlns:a14="http://schemas.microsoft.com/office/drawing/2010/main" val="0"/>
                        </a:ext>
                      </a:extLst>
                    </a:blip>
                    <a:stretch>
                      <a:fillRect/>
                    </a:stretch>
                  </pic:blipFill>
                  <pic:spPr>
                    <a:xfrm>
                      <a:off x="0" y="0"/>
                      <a:ext cx="2781300" cy="1952625"/>
                    </a:xfrm>
                    <a:prstGeom prst="rect">
                      <a:avLst/>
                    </a:prstGeom>
                  </pic:spPr>
                </pic:pic>
              </a:graphicData>
            </a:graphic>
          </wp:anchor>
        </w:drawing>
      </w:r>
    </w:p>
    <w:p w14:paraId="7622F1EA" w14:textId="68704494" w:rsidR="00753AC8" w:rsidRDefault="00753AC8" w:rsidP="00753AC8">
      <w:pPr>
        <w:pStyle w:val="a8"/>
        <w:bidi/>
        <w:spacing w:after="160" w:line="360" w:lineRule="auto"/>
        <w:ind w:left="714"/>
        <w:rPr>
          <w:rFonts w:asciiTheme="minorBidi" w:hAnsiTheme="minorBidi" w:cstheme="minorBidi"/>
          <w:b/>
          <w:bCs/>
          <w:u w:val="single"/>
          <w:rtl/>
          <w:lang w:bidi="he-IL"/>
        </w:rPr>
      </w:pPr>
    </w:p>
    <w:p w14:paraId="35A79E70" w14:textId="49C886A9" w:rsidR="00753AC8" w:rsidRDefault="00753AC8" w:rsidP="00753AC8">
      <w:pPr>
        <w:pStyle w:val="a8"/>
        <w:bidi/>
        <w:spacing w:after="160" w:line="360" w:lineRule="auto"/>
        <w:ind w:left="714"/>
        <w:rPr>
          <w:rFonts w:asciiTheme="minorBidi" w:hAnsiTheme="minorBidi" w:cstheme="minorBidi"/>
          <w:b/>
          <w:bCs/>
          <w:u w:val="single"/>
          <w:rtl/>
          <w:lang w:bidi="he-IL"/>
        </w:rPr>
      </w:pPr>
    </w:p>
    <w:p w14:paraId="59184F1D" w14:textId="24D5F5B0" w:rsidR="00753AC8" w:rsidRDefault="00753AC8">
      <w:pPr>
        <w:rPr>
          <w:rFonts w:asciiTheme="minorBidi" w:hAnsiTheme="minorBidi" w:cs="Arial"/>
          <w:b/>
          <w:bCs/>
          <w:lang w:bidi="he-IL"/>
        </w:rPr>
      </w:pPr>
    </w:p>
    <w:p w14:paraId="66C41E74" w14:textId="252DA0DE" w:rsidR="00753AC8" w:rsidRPr="00753AC8" w:rsidRDefault="00753AC8" w:rsidP="00753AC8">
      <w:pPr>
        <w:bidi/>
        <w:rPr>
          <w:rFonts w:asciiTheme="minorBidi" w:hAnsiTheme="minorBidi" w:cs="Arial"/>
          <w:b/>
          <w:bCs/>
          <w:rtl/>
          <w:lang w:bidi="he-IL"/>
        </w:rPr>
      </w:pPr>
      <w:r w:rsidRPr="00753AC8">
        <w:rPr>
          <w:rFonts w:asciiTheme="minorBidi" w:hAnsiTheme="minorBidi" w:cs="Arial"/>
          <w:b/>
          <w:bCs/>
          <w:rtl/>
          <w:lang w:bidi="he-IL"/>
        </w:rPr>
        <w:br w:type="page"/>
      </w:r>
      <w:r w:rsidRPr="007960DE">
        <w:rPr>
          <w:rFonts w:cs="Arial"/>
          <w:noProof/>
          <w:rtl/>
          <w:lang w:bidi="he-IL"/>
        </w:rPr>
        <w:lastRenderedPageBreak/>
        <w:drawing>
          <wp:anchor distT="0" distB="0" distL="114300" distR="114300" simplePos="0" relativeHeight="251740160" behindDoc="0" locked="0" layoutInCell="1" allowOverlap="1" wp14:anchorId="745EFF3C" wp14:editId="7B728978">
            <wp:simplePos x="0" y="0"/>
            <wp:positionH relativeFrom="column">
              <wp:posOffset>49530</wp:posOffset>
            </wp:positionH>
            <wp:positionV relativeFrom="paragraph">
              <wp:posOffset>263525</wp:posOffset>
            </wp:positionV>
            <wp:extent cx="5759450" cy="1831975"/>
            <wp:effectExtent l="0" t="0" r="0" b="0"/>
            <wp:wrapNone/>
            <wp:docPr id="1063407710"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7710" name="תמונה 1" descr="תמונה שמכילה טקסט, צילום מסך, גופן&#10;&#10;תוכן שנוצר על-ידי בינה מלאכותית עשוי להיות שגוי."/>
                    <pic:cNvPicPr/>
                  </pic:nvPicPr>
                  <pic:blipFill>
                    <a:blip r:embed="rId42">
                      <a:extLst>
                        <a:ext uri="{28A0092B-C50C-407E-A947-70E740481C1C}">
                          <a14:useLocalDpi xmlns:a14="http://schemas.microsoft.com/office/drawing/2010/main" val="0"/>
                        </a:ext>
                      </a:extLst>
                    </a:blip>
                    <a:stretch>
                      <a:fillRect/>
                    </a:stretch>
                  </pic:blipFill>
                  <pic:spPr>
                    <a:xfrm>
                      <a:off x="0" y="0"/>
                      <a:ext cx="5759450" cy="1831975"/>
                    </a:xfrm>
                    <a:prstGeom prst="rect">
                      <a:avLst/>
                    </a:prstGeom>
                  </pic:spPr>
                </pic:pic>
              </a:graphicData>
            </a:graphic>
          </wp:anchor>
        </w:drawing>
      </w:r>
      <w:r w:rsidRPr="00753AC8">
        <w:rPr>
          <w:rFonts w:asciiTheme="minorBidi" w:hAnsiTheme="minorBidi" w:cstheme="minorBidi" w:hint="cs"/>
          <w:b/>
          <w:bCs/>
          <w:u w:val="single"/>
          <w:rtl/>
          <w:lang w:bidi="he-IL"/>
        </w:rPr>
        <w:t>מטלה 3</w:t>
      </w:r>
    </w:p>
    <w:p w14:paraId="0CD14619" w14:textId="77777777" w:rsidR="00753AC8" w:rsidRPr="007960DE" w:rsidRDefault="00753AC8" w:rsidP="00753AC8">
      <w:pPr>
        <w:pStyle w:val="a8"/>
        <w:bidi/>
        <w:spacing w:after="160" w:line="360" w:lineRule="auto"/>
        <w:ind w:left="714"/>
        <w:rPr>
          <w:rFonts w:asciiTheme="minorBidi" w:hAnsiTheme="minorBidi" w:cstheme="minorBidi"/>
          <w:b/>
          <w:bCs/>
          <w:rtl/>
          <w:lang w:bidi="he-IL"/>
        </w:rPr>
      </w:pPr>
    </w:p>
    <w:p w14:paraId="537AED85" w14:textId="77777777" w:rsidR="00753AC8" w:rsidRPr="007960DE" w:rsidRDefault="00753AC8" w:rsidP="00753AC8">
      <w:pPr>
        <w:rPr>
          <w:rFonts w:asciiTheme="minorBidi" w:hAnsiTheme="minorBidi" w:cstheme="minorBidi"/>
          <w:b/>
          <w:bCs/>
          <w:rtl/>
          <w:lang w:bidi="he-IL"/>
        </w:rPr>
      </w:pPr>
      <w:r w:rsidRPr="007960DE">
        <w:rPr>
          <w:rFonts w:asciiTheme="minorBidi" w:hAnsiTheme="minorBidi" w:cstheme="minorBidi"/>
          <w:b/>
          <w:bCs/>
          <w:noProof/>
          <w:lang w:bidi="he-IL"/>
        </w:rPr>
        <w:drawing>
          <wp:anchor distT="0" distB="0" distL="114300" distR="114300" simplePos="0" relativeHeight="251747328" behindDoc="0" locked="0" layoutInCell="1" allowOverlap="1" wp14:anchorId="7410B75A" wp14:editId="4056F427">
            <wp:simplePos x="0" y="0"/>
            <wp:positionH relativeFrom="column">
              <wp:posOffset>2724512</wp:posOffset>
            </wp:positionH>
            <wp:positionV relativeFrom="paragraph">
              <wp:posOffset>4346050</wp:posOffset>
            </wp:positionV>
            <wp:extent cx="2204357" cy="3521247"/>
            <wp:effectExtent l="0" t="0" r="5715" b="3175"/>
            <wp:wrapNone/>
            <wp:docPr id="18488403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032" name="תמונה 1" descr="תמונה שמכילה טקסט, צילום מסך, גופן&#10;&#10;תוכן שנוצר על-ידי בינה מלאכותית עשוי להיות שגוי."/>
                    <pic:cNvPicPr/>
                  </pic:nvPicPr>
                  <pic:blipFill>
                    <a:blip r:embed="rId43">
                      <a:extLst>
                        <a:ext uri="{28A0092B-C50C-407E-A947-70E740481C1C}">
                          <a14:useLocalDpi xmlns:a14="http://schemas.microsoft.com/office/drawing/2010/main" val="0"/>
                        </a:ext>
                      </a:extLst>
                    </a:blip>
                    <a:stretch>
                      <a:fillRect/>
                    </a:stretch>
                  </pic:blipFill>
                  <pic:spPr>
                    <a:xfrm>
                      <a:off x="0" y="0"/>
                      <a:ext cx="2206009" cy="3523886"/>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b/>
          <w:bCs/>
          <w:noProof/>
          <w:lang w:bidi="he-IL"/>
        </w:rPr>
        <mc:AlternateContent>
          <mc:Choice Requires="wps">
            <w:drawing>
              <wp:anchor distT="0" distB="0" distL="114300" distR="114300" simplePos="0" relativeHeight="251755520" behindDoc="0" locked="0" layoutInCell="1" allowOverlap="1" wp14:anchorId="62E14AC4" wp14:editId="77FE2FCB">
                <wp:simplePos x="0" y="0"/>
                <wp:positionH relativeFrom="column">
                  <wp:posOffset>1992450</wp:posOffset>
                </wp:positionH>
                <wp:positionV relativeFrom="paragraph">
                  <wp:posOffset>1514838</wp:posOffset>
                </wp:positionV>
                <wp:extent cx="0" cy="2019300"/>
                <wp:effectExtent l="19050" t="19050" r="38100" b="19050"/>
                <wp:wrapNone/>
                <wp:docPr id="2108193069" name="מחבר ישר 24"/>
                <wp:cNvGraphicFramePr/>
                <a:graphic xmlns:a="http://schemas.openxmlformats.org/drawingml/2006/main">
                  <a:graphicData uri="http://schemas.microsoft.com/office/word/2010/wordprocessingShape">
                    <wps:wsp>
                      <wps:cNvCnPr/>
                      <wps:spPr>
                        <a:xfrm flipV="1">
                          <a:off x="0" y="0"/>
                          <a:ext cx="0" cy="20193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F329FC" id="מחבר ישר 24"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9pt,119.3pt" to="156.9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" strokecolor="black [3040]" strokeweight="4.5pt"/>
            </w:pict>
          </mc:Fallback>
        </mc:AlternateContent>
      </w:r>
      <w:r w:rsidRPr="007960DE">
        <w:rPr>
          <w:rFonts w:asciiTheme="minorBidi" w:hAnsiTheme="minorBidi" w:cstheme="minorBidi"/>
          <w:b/>
          <w:bCs/>
          <w:noProof/>
          <w:lang w:bidi="he-IL"/>
        </w:rPr>
        <w:drawing>
          <wp:anchor distT="0" distB="0" distL="114300" distR="114300" simplePos="0" relativeHeight="251743232" behindDoc="0" locked="0" layoutInCell="1" allowOverlap="1" wp14:anchorId="6D7C82D8" wp14:editId="5CB47B4C">
            <wp:simplePos x="0" y="0"/>
            <wp:positionH relativeFrom="column">
              <wp:posOffset>2070911</wp:posOffset>
            </wp:positionH>
            <wp:positionV relativeFrom="paragraph">
              <wp:posOffset>1702615</wp:posOffset>
            </wp:positionV>
            <wp:extent cx="1312187" cy="1684565"/>
            <wp:effectExtent l="0" t="0" r="2540" b="0"/>
            <wp:wrapNone/>
            <wp:docPr id="1470328611"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8611" name="תמונה 1" descr="תמונה שמכילה טקסט, צילום מסך, גופן&#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1315802" cy="1689207"/>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b/>
          <w:bCs/>
          <w:noProof/>
          <w:lang w:bidi="he-IL"/>
        </w:rPr>
        <mc:AlternateContent>
          <mc:Choice Requires="wps">
            <w:drawing>
              <wp:anchor distT="0" distB="0" distL="114300" distR="114300" simplePos="0" relativeHeight="251754496" behindDoc="0" locked="0" layoutInCell="1" allowOverlap="1" wp14:anchorId="12EB02EE" wp14:editId="5CDC22A6">
                <wp:simplePos x="0" y="0"/>
                <wp:positionH relativeFrom="column">
                  <wp:posOffset>-617401</wp:posOffset>
                </wp:positionH>
                <wp:positionV relativeFrom="paragraph">
                  <wp:posOffset>3534138</wp:posOffset>
                </wp:positionV>
                <wp:extent cx="6857818" cy="0"/>
                <wp:effectExtent l="0" t="19050" r="38735" b="38100"/>
                <wp:wrapNone/>
                <wp:docPr id="1854145598" name="מחבר ישר 24"/>
                <wp:cNvGraphicFramePr/>
                <a:graphic xmlns:a="http://schemas.openxmlformats.org/drawingml/2006/main">
                  <a:graphicData uri="http://schemas.microsoft.com/office/word/2010/wordprocessingShape">
                    <wps:wsp>
                      <wps:cNvCnPr/>
                      <wps:spPr>
                        <a:xfrm flipV="1">
                          <a:off x="0" y="0"/>
                          <a:ext cx="6857818"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801A4" id="מחבר ישר 24"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278.3pt" to="491.4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" strokecolor="black [3040]" strokeweight="4.5pt"/>
            </w:pict>
          </mc:Fallback>
        </mc:AlternateContent>
      </w:r>
      <w:r>
        <w:rPr>
          <w:rFonts w:asciiTheme="minorBidi" w:hAnsiTheme="minorBidi" w:cstheme="minorBidi"/>
          <w:b/>
          <w:bCs/>
          <w:noProof/>
          <w:lang w:bidi="he-IL"/>
        </w:rPr>
        <mc:AlternateContent>
          <mc:Choice Requires="wps">
            <w:drawing>
              <wp:anchor distT="0" distB="0" distL="114300" distR="114300" simplePos="0" relativeHeight="251749376" behindDoc="0" locked="0" layoutInCell="1" allowOverlap="1" wp14:anchorId="042A315F" wp14:editId="61B4AEAD">
                <wp:simplePos x="0" y="0"/>
                <wp:positionH relativeFrom="column">
                  <wp:posOffset>2602050</wp:posOffset>
                </wp:positionH>
                <wp:positionV relativeFrom="paragraph">
                  <wp:posOffset>3534137</wp:posOffset>
                </wp:positionV>
                <wp:extent cx="0" cy="4626338"/>
                <wp:effectExtent l="19050" t="19050" r="38100" b="22225"/>
                <wp:wrapNone/>
                <wp:docPr id="1914053264" name="מחבר ישר 24"/>
                <wp:cNvGraphicFramePr/>
                <a:graphic xmlns:a="http://schemas.openxmlformats.org/drawingml/2006/main">
                  <a:graphicData uri="http://schemas.microsoft.com/office/word/2010/wordprocessingShape">
                    <wps:wsp>
                      <wps:cNvCnPr/>
                      <wps:spPr>
                        <a:xfrm flipV="1">
                          <a:off x="0" y="0"/>
                          <a:ext cx="0" cy="4626338"/>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16343" id="מחבר ישר 24"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9pt,278.3pt" to="204.9pt,6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" strokecolor="black [3040]" strokeweight="4.5pt"/>
            </w:pict>
          </mc:Fallback>
        </mc:AlternateContent>
      </w:r>
      <w:r w:rsidRPr="00383D2C">
        <w:rPr>
          <w:rFonts w:asciiTheme="minorBidi" w:hAnsiTheme="minorBidi" w:cstheme="minorBidi"/>
          <w:b/>
          <w:bCs/>
          <w:noProof/>
          <w:lang w:bidi="he-IL"/>
        </w:rPr>
        <w:drawing>
          <wp:anchor distT="0" distB="0" distL="114300" distR="114300" simplePos="0" relativeHeight="251751424" behindDoc="0" locked="0" layoutInCell="1" allowOverlap="1" wp14:anchorId="6B9E0048" wp14:editId="277DB767">
            <wp:simplePos x="0" y="0"/>
            <wp:positionH relativeFrom="column">
              <wp:posOffset>-154760</wp:posOffset>
            </wp:positionH>
            <wp:positionV relativeFrom="paragraph">
              <wp:posOffset>5229588</wp:posOffset>
            </wp:positionV>
            <wp:extent cx="2332593" cy="2930888"/>
            <wp:effectExtent l="0" t="0" r="0" b="3175"/>
            <wp:wrapNone/>
            <wp:docPr id="489946143"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46143" name="תמונה 1" descr="תמונה שמכילה טקסט, צילום מסך, גופן, מספר&#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2334426" cy="2933191"/>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48352" behindDoc="0" locked="0" layoutInCell="1" allowOverlap="1" wp14:anchorId="1CF1BDF7" wp14:editId="01117484">
                <wp:simplePos x="0" y="0"/>
                <wp:positionH relativeFrom="column">
                  <wp:posOffset>4878705</wp:posOffset>
                </wp:positionH>
                <wp:positionV relativeFrom="paragraph">
                  <wp:posOffset>4417786</wp:posOffset>
                </wp:positionV>
                <wp:extent cx="1547446" cy="855784"/>
                <wp:effectExtent l="0" t="0" r="0" b="1905"/>
                <wp:wrapNone/>
                <wp:docPr id="2028471329"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5354623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-האנימציה בהתחלה</w:t>
                            </w:r>
                            <w:r w:rsidRPr="00C13168">
                              <w:rPr>
                                <w:rFonts w:asciiTheme="minorBidi" w:hAnsiTheme="minorBidi" w:cstheme="minorBidi"/>
                                <w:b/>
                                <w:bCs/>
                                <w:rtl/>
                                <w:lang w:bidi="he-IL"/>
                              </w:rPr>
                              <w:t>:</w:t>
                            </w:r>
                          </w:p>
                          <w:p w14:paraId="6747B6F5" w14:textId="77777777" w:rsidR="00753AC8" w:rsidRDefault="00753AC8" w:rsidP="00753AC8"/>
                          <w:p w14:paraId="4542C7F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DFD5AD1" w14:textId="77777777" w:rsidR="00753AC8" w:rsidRDefault="00753AC8" w:rsidP="00753AC8"/>
                          <w:p w14:paraId="6B91DDD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5F859BF" w14:textId="77777777" w:rsidR="00753AC8" w:rsidRDefault="00753AC8" w:rsidP="00753AC8"/>
                          <w:p w14:paraId="3397C9B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122E080" w14:textId="77777777" w:rsidR="00753AC8" w:rsidRDefault="00753AC8" w:rsidP="00753AC8"/>
                          <w:p w14:paraId="120B78F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D2CC691" w14:textId="77777777" w:rsidR="00753AC8" w:rsidRDefault="00753AC8" w:rsidP="00753AC8"/>
                          <w:p w14:paraId="19CA87E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9CCCA51" w14:textId="77777777" w:rsidR="00753AC8" w:rsidRDefault="00753AC8" w:rsidP="00753AC8"/>
                          <w:p w14:paraId="107A42A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D5B76C7" w14:textId="77777777" w:rsidR="00753AC8" w:rsidRDefault="00753AC8" w:rsidP="00753AC8"/>
                          <w:p w14:paraId="78E88B0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C2A8A7A" w14:textId="77777777" w:rsidR="00753AC8" w:rsidRDefault="00753AC8" w:rsidP="00753AC8"/>
                          <w:p w14:paraId="570F126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8420070" w14:textId="77777777" w:rsidR="00753AC8" w:rsidRDefault="00753AC8" w:rsidP="00753AC8"/>
                          <w:p w14:paraId="1717AEA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29491D8" w14:textId="77777777" w:rsidR="00753AC8" w:rsidRDefault="00753AC8" w:rsidP="00753AC8"/>
                          <w:p w14:paraId="18ABB60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E730AFB" w14:textId="77777777" w:rsidR="00753AC8" w:rsidRDefault="00753AC8" w:rsidP="00753AC8"/>
                          <w:p w14:paraId="6E7900E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324367F" w14:textId="77777777" w:rsidR="00753AC8" w:rsidRDefault="00753AC8" w:rsidP="00753AC8"/>
                          <w:p w14:paraId="0F4B6FC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C0C876D" w14:textId="77777777" w:rsidR="00753AC8" w:rsidRDefault="00753AC8" w:rsidP="00753AC8"/>
                          <w:p w14:paraId="67B441C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94C5FB0" w14:textId="77777777" w:rsidR="00753AC8" w:rsidRDefault="00753AC8" w:rsidP="00753AC8"/>
                          <w:p w14:paraId="51FFA81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7E093A8" w14:textId="77777777" w:rsidR="00753AC8" w:rsidRDefault="00753AC8" w:rsidP="00753AC8"/>
                          <w:p w14:paraId="5D8D864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965EB87" w14:textId="77777777" w:rsidR="00753AC8" w:rsidRDefault="00753AC8" w:rsidP="00753AC8"/>
                          <w:p w14:paraId="76094C5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DC1BB0E" w14:textId="77777777" w:rsidR="00753AC8" w:rsidRDefault="00753AC8" w:rsidP="00753AC8"/>
                          <w:p w14:paraId="6C31FD3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4CB63B2" w14:textId="77777777" w:rsidR="00753AC8" w:rsidRDefault="00753AC8" w:rsidP="00753AC8"/>
                          <w:p w14:paraId="19BC794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E8696C6" w14:textId="77777777" w:rsidR="00753AC8" w:rsidRDefault="00753AC8" w:rsidP="00753AC8"/>
                          <w:p w14:paraId="3C532A4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D89EBD7" w14:textId="77777777" w:rsidR="00753AC8" w:rsidRDefault="00753AC8" w:rsidP="00753AC8"/>
                          <w:p w14:paraId="0F296F3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39CA88F" w14:textId="77777777" w:rsidR="00753AC8" w:rsidRDefault="00753AC8" w:rsidP="00753AC8"/>
                          <w:p w14:paraId="6BFB6165"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5D44BAA" w14:textId="77777777" w:rsidR="00753AC8" w:rsidRDefault="00753AC8" w:rsidP="00753AC8"/>
                          <w:p w14:paraId="5C6788DB"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AFA1A12" w14:textId="77777777" w:rsidR="00753AC8" w:rsidRDefault="00753AC8" w:rsidP="00753AC8"/>
                          <w:p w14:paraId="37C6D63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214E63A" w14:textId="77777777" w:rsidR="00753AC8" w:rsidRDefault="00753AC8" w:rsidP="00753AC8"/>
                          <w:p w14:paraId="56D12EA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1F70ED0" w14:textId="77777777" w:rsidR="00753AC8" w:rsidRDefault="00753AC8" w:rsidP="00753AC8"/>
                          <w:p w14:paraId="6E00151B"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4369AF5" w14:textId="77777777" w:rsidR="00753AC8" w:rsidRDefault="00753AC8" w:rsidP="00753AC8"/>
                          <w:p w14:paraId="0DE35D15"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676AB52" w14:textId="77777777" w:rsidR="00753AC8" w:rsidRDefault="00753AC8" w:rsidP="00753AC8"/>
                          <w:p w14:paraId="7197479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3A1A3A0" w14:textId="77777777" w:rsidR="00753AC8" w:rsidRDefault="00753AC8" w:rsidP="00753AC8"/>
                          <w:p w14:paraId="7B0F071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A8EFE21" w14:textId="77777777" w:rsidR="00753AC8" w:rsidRDefault="00753AC8" w:rsidP="00753AC8"/>
                          <w:p w14:paraId="2AB801A5"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023DF9F" w14:textId="77777777" w:rsidR="00753AC8" w:rsidRDefault="00753AC8" w:rsidP="00753AC8"/>
                          <w:p w14:paraId="2B46B7F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30B8904" w14:textId="77777777" w:rsidR="00753AC8" w:rsidRDefault="00753AC8" w:rsidP="00753AC8"/>
                          <w:p w14:paraId="7C9450F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0F21C5E" w14:textId="77777777" w:rsidR="00753AC8" w:rsidRDefault="00753AC8" w:rsidP="00753AC8"/>
                          <w:p w14:paraId="433734D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7F3DFA6" w14:textId="77777777" w:rsidR="00753AC8" w:rsidRDefault="00753AC8" w:rsidP="00753AC8"/>
                          <w:p w14:paraId="21D7A33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89D72DC" w14:textId="77777777" w:rsidR="00753AC8" w:rsidRDefault="00753AC8" w:rsidP="00753AC8"/>
                          <w:p w14:paraId="7B4C41C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7836F2B" w14:textId="77777777" w:rsidR="00753AC8" w:rsidRDefault="00753AC8" w:rsidP="00753AC8"/>
                          <w:p w14:paraId="484C876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AF28E5F" w14:textId="77777777" w:rsidR="00753AC8" w:rsidRDefault="00753AC8" w:rsidP="00753AC8"/>
                          <w:p w14:paraId="064CAF3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6EA0574" w14:textId="77777777" w:rsidR="00753AC8" w:rsidRDefault="00753AC8" w:rsidP="00753AC8"/>
                          <w:p w14:paraId="1AE0096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FD4D111" w14:textId="77777777" w:rsidR="00753AC8" w:rsidRDefault="00753AC8" w:rsidP="00753AC8"/>
                          <w:p w14:paraId="4265323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F438AC5" w14:textId="77777777" w:rsidR="00753AC8" w:rsidRDefault="00753AC8" w:rsidP="00753AC8"/>
                          <w:p w14:paraId="1D2F82E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2BDC1DE" w14:textId="77777777" w:rsidR="00753AC8" w:rsidRDefault="00753AC8" w:rsidP="00753AC8"/>
                          <w:p w14:paraId="04C3355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FE246B0" w14:textId="77777777" w:rsidR="00753AC8" w:rsidRDefault="00753AC8" w:rsidP="00753AC8"/>
                          <w:p w14:paraId="36BE9FF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A0C5C6A" w14:textId="77777777" w:rsidR="00753AC8" w:rsidRDefault="00753AC8" w:rsidP="00753AC8"/>
                          <w:p w14:paraId="57422E7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0FE6567" w14:textId="77777777" w:rsidR="00753AC8" w:rsidRDefault="00753AC8" w:rsidP="00753AC8"/>
                          <w:p w14:paraId="5A84DAC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5CA3DF7" w14:textId="77777777" w:rsidR="00753AC8" w:rsidRDefault="00753AC8" w:rsidP="00753AC8"/>
                          <w:p w14:paraId="2AB80A9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17C19BA" w14:textId="77777777" w:rsidR="00753AC8" w:rsidRDefault="00753AC8" w:rsidP="00753AC8"/>
                          <w:p w14:paraId="40F3D59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5565779" w14:textId="77777777" w:rsidR="00753AC8" w:rsidRDefault="00753AC8" w:rsidP="00753AC8"/>
                          <w:p w14:paraId="3C66B7B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BA1C902" w14:textId="77777777" w:rsidR="00753AC8" w:rsidRDefault="00753AC8" w:rsidP="00753AC8"/>
                          <w:p w14:paraId="18A9250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BFF169A" w14:textId="77777777" w:rsidR="00753AC8" w:rsidRDefault="00753AC8" w:rsidP="00753AC8"/>
                          <w:p w14:paraId="7412D23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11181BCB" w14:textId="77777777" w:rsidR="00753AC8" w:rsidRDefault="00753AC8" w:rsidP="00753AC8"/>
                          <w:p w14:paraId="64EF060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40C7E941" w14:textId="77777777" w:rsidR="00753AC8" w:rsidRDefault="00753AC8" w:rsidP="00753AC8"/>
                          <w:p w14:paraId="504C35D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16BB0B32" w14:textId="77777777" w:rsidR="00753AC8" w:rsidRDefault="00753AC8" w:rsidP="00753AC8"/>
                          <w:p w14:paraId="20A9419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18457806" w14:textId="77777777" w:rsidR="00753AC8" w:rsidRDefault="00753AC8" w:rsidP="00753AC8"/>
                          <w:p w14:paraId="3C1A4CE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58061CA1" w14:textId="77777777" w:rsidR="00753AC8" w:rsidRDefault="00753AC8" w:rsidP="00753AC8"/>
                          <w:p w14:paraId="7D8521F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77757DAF" w14:textId="77777777" w:rsidR="00753AC8" w:rsidRDefault="00753AC8" w:rsidP="00753AC8"/>
                          <w:p w14:paraId="7163AB2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17AA6F8F" w14:textId="77777777" w:rsidR="00753AC8" w:rsidRDefault="00753AC8" w:rsidP="00753AC8"/>
                          <w:p w14:paraId="008679D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41FC41F5" w14:textId="77777777" w:rsidR="00753AC8" w:rsidRDefault="00753AC8" w:rsidP="00753AC8"/>
                          <w:p w14:paraId="057B379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631043CA" w14:textId="77777777" w:rsidR="00753AC8" w:rsidRDefault="00753AC8" w:rsidP="00753AC8"/>
                          <w:p w14:paraId="0205957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2B43E474" w14:textId="77777777" w:rsidR="00753AC8" w:rsidRDefault="00753AC8" w:rsidP="00753AC8"/>
                          <w:p w14:paraId="669FF10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20EECE46" w14:textId="77777777" w:rsidR="00753AC8" w:rsidRDefault="00753AC8" w:rsidP="00753AC8"/>
                          <w:p w14:paraId="046C0B6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3FFE3C32" w14:textId="77777777" w:rsidR="00753AC8" w:rsidRDefault="00753AC8" w:rsidP="00753AC8"/>
                          <w:p w14:paraId="1758127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28C96A4D" w14:textId="77777777" w:rsidR="00753AC8" w:rsidRDefault="00753AC8" w:rsidP="00753AC8"/>
                          <w:p w14:paraId="51FFC43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5C18682C" w14:textId="77777777" w:rsidR="00753AC8" w:rsidRDefault="00753AC8" w:rsidP="00753AC8"/>
                          <w:p w14:paraId="2F613E2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409ADDD3" w14:textId="77777777" w:rsidR="00753AC8" w:rsidRDefault="00753AC8" w:rsidP="00753AC8"/>
                          <w:p w14:paraId="103CB83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0473607C" w14:textId="77777777" w:rsidR="00753AC8" w:rsidRDefault="00753AC8" w:rsidP="00753AC8"/>
                          <w:p w14:paraId="5949345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686A99EA" w14:textId="77777777" w:rsidR="00753AC8" w:rsidRDefault="00753AC8" w:rsidP="00753AC8"/>
                          <w:p w14:paraId="5C9FA6C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Navigate: Zoom</w:t>
                            </w:r>
                          </w:p>
                          <w:p w14:paraId="73CF3640" w14:textId="77777777" w:rsidR="00753AC8" w:rsidRDefault="00753AC8" w:rsidP="00753AC8"/>
                          <w:p w14:paraId="6F613A65"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000A2C5B" w14:textId="77777777" w:rsidR="00753AC8" w:rsidRDefault="00753AC8" w:rsidP="00753AC8"/>
                          <w:p w14:paraId="215455AF" w14:textId="77777777" w:rsidR="00753AC8" w:rsidRPr="00C13168" w:rsidRDefault="00753AC8" w:rsidP="00753AC8">
                            <w:pPr>
                              <w:bidi/>
                              <w:rPr>
                                <w:rFonts w:asciiTheme="minorBidi" w:hAnsiTheme="minorBidi" w:cstheme="minorBidi"/>
                                <w:b/>
                                <w:bCs/>
                                <w:lang w:bidi="he-IL"/>
                              </w:rPr>
                            </w:pPr>
                            <w:r w:rsidRPr="00475B41">
                              <w:rPr>
                                <w:rFonts w:asciiTheme="minorBidi" w:hAnsiTheme="minorBidi" w:cstheme="minorBidi"/>
                                <w:b/>
                                <w:bCs/>
                                <w:lang w:bidi="he-IL"/>
                              </w:rPr>
                              <w:t>Aggregate</w:t>
                            </w:r>
                          </w:p>
                          <w:p w14:paraId="3B67DE03" w14:textId="77777777" w:rsidR="00753AC8" w:rsidRDefault="00753AC8" w:rsidP="00753AC8"/>
                          <w:p w14:paraId="1ABCEC7D" w14:textId="77777777" w:rsidR="00753AC8" w:rsidRPr="00C13168" w:rsidRDefault="00753AC8" w:rsidP="00753AC8">
                            <w:pPr>
                              <w:jc w:val="center"/>
                              <w:rPr>
                                <w:rFonts w:asciiTheme="minorBidi" w:hAnsiTheme="minorBidi" w:cstheme="minorBidi"/>
                                <w:b/>
                                <w:bCs/>
                                <w:lang w:bidi="he-IL"/>
                              </w:rPr>
                            </w:pPr>
                            <w:proofErr w:type="spellStart"/>
                            <w:r>
                              <w:rPr>
                                <w:rFonts w:asciiTheme="minorBidi" w:hAnsiTheme="minorBidi" w:cstheme="minorBidi" w:hint="cs"/>
                                <w:b/>
                                <w:bCs/>
                                <w:rtl/>
                                <w:lang w:bidi="he-IL"/>
                              </w:rPr>
                              <w:t>צעות</w:t>
                            </w:r>
                            <w:proofErr w:type="spellEnd"/>
                            <w:r>
                              <w:rPr>
                                <w:rFonts w:asciiTheme="minorBidi" w:hAnsiTheme="minorBidi" w:cstheme="minorBidi" w:hint="cs"/>
                                <w:b/>
                                <w:bCs/>
                                <w:rtl/>
                                <w:lang w:bidi="he-IL"/>
                              </w:rPr>
                              <w:t xml:space="preserve">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p w14:paraId="5CC93141" w14:textId="77777777" w:rsidR="00753AC8" w:rsidRDefault="00753AC8" w:rsidP="00753AC8"/>
                          <w:p w14:paraId="2D736D2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p w14:paraId="402EF8D0" w14:textId="77777777" w:rsidR="00753AC8" w:rsidRDefault="00753AC8" w:rsidP="00753AC8"/>
                          <w:p w14:paraId="650C0B44"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p w14:paraId="1A192964" w14:textId="77777777" w:rsidR="00753AC8" w:rsidRDefault="00753AC8" w:rsidP="00753AC8"/>
                          <w:p w14:paraId="5255943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-האנימציה בהתחלה</w:t>
                            </w:r>
                            <w:r w:rsidRPr="00C13168">
                              <w:rPr>
                                <w:rFonts w:asciiTheme="minorBidi" w:hAnsiTheme="minorBidi" w:cstheme="minorBidi"/>
                                <w:b/>
                                <w:bCs/>
                                <w:rtl/>
                                <w:lang w:bidi="he-IL"/>
                              </w:rPr>
                              <w:t>:</w:t>
                            </w:r>
                          </w:p>
                          <w:p w14:paraId="3823758B" w14:textId="77777777" w:rsidR="00753AC8" w:rsidRDefault="00753AC8" w:rsidP="00753AC8"/>
                          <w:p w14:paraId="4361297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1819201" w14:textId="77777777" w:rsidR="00753AC8" w:rsidRDefault="00753AC8" w:rsidP="00753AC8"/>
                          <w:p w14:paraId="62CAF1E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EAFE878" w14:textId="77777777" w:rsidR="00753AC8" w:rsidRDefault="00753AC8" w:rsidP="00753AC8"/>
                          <w:p w14:paraId="5D75FA9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21B5923" w14:textId="77777777" w:rsidR="00753AC8" w:rsidRDefault="00753AC8" w:rsidP="00753AC8"/>
                          <w:p w14:paraId="3E3744D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959D87B" w14:textId="77777777" w:rsidR="00753AC8" w:rsidRDefault="00753AC8" w:rsidP="00753AC8"/>
                          <w:p w14:paraId="36D2CCB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0053145" w14:textId="77777777" w:rsidR="00753AC8" w:rsidRDefault="00753AC8" w:rsidP="00753AC8"/>
                          <w:p w14:paraId="7240104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EBCBF45" w14:textId="77777777" w:rsidR="00753AC8" w:rsidRDefault="00753AC8" w:rsidP="00753AC8"/>
                          <w:p w14:paraId="4A02875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E0E12AE" w14:textId="77777777" w:rsidR="00753AC8" w:rsidRDefault="00753AC8" w:rsidP="00753AC8"/>
                          <w:p w14:paraId="5CEF786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9EABD10" w14:textId="77777777" w:rsidR="00753AC8" w:rsidRDefault="00753AC8" w:rsidP="00753AC8"/>
                          <w:p w14:paraId="6D64111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2F15A81" w14:textId="77777777" w:rsidR="00753AC8" w:rsidRDefault="00753AC8" w:rsidP="00753AC8"/>
                          <w:p w14:paraId="7029E01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1872C1A" w14:textId="77777777" w:rsidR="00753AC8" w:rsidRDefault="00753AC8" w:rsidP="00753AC8"/>
                          <w:p w14:paraId="09B38F3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88A7D3C" w14:textId="77777777" w:rsidR="00753AC8" w:rsidRDefault="00753AC8" w:rsidP="00753AC8"/>
                          <w:p w14:paraId="03F3467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6E3B4CD" w14:textId="77777777" w:rsidR="00753AC8" w:rsidRDefault="00753AC8" w:rsidP="00753AC8"/>
                          <w:p w14:paraId="089BE75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0064699" w14:textId="77777777" w:rsidR="00753AC8" w:rsidRDefault="00753AC8" w:rsidP="00753AC8"/>
                          <w:p w14:paraId="6BCF478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9F8E29D" w14:textId="77777777" w:rsidR="00753AC8" w:rsidRDefault="00753AC8" w:rsidP="00753AC8"/>
                          <w:p w14:paraId="2C1A543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91D77C8" w14:textId="77777777" w:rsidR="00753AC8" w:rsidRDefault="00753AC8" w:rsidP="00753AC8"/>
                          <w:p w14:paraId="4A88F72B"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37EF95A" w14:textId="77777777" w:rsidR="00753AC8" w:rsidRDefault="00753AC8" w:rsidP="00753AC8"/>
                          <w:p w14:paraId="3930A52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A3D5AA9" w14:textId="77777777" w:rsidR="00753AC8" w:rsidRDefault="00753AC8" w:rsidP="00753AC8"/>
                          <w:p w14:paraId="3ECBB86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86ED576" w14:textId="77777777" w:rsidR="00753AC8" w:rsidRDefault="00753AC8" w:rsidP="00753AC8"/>
                          <w:p w14:paraId="3EFFDB9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8992EBC" w14:textId="77777777" w:rsidR="00753AC8" w:rsidRDefault="00753AC8" w:rsidP="00753AC8"/>
                          <w:p w14:paraId="27A2E98B"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FE64E17" w14:textId="77777777" w:rsidR="00753AC8" w:rsidRDefault="00753AC8" w:rsidP="00753AC8"/>
                          <w:p w14:paraId="314EA4F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11B850D" w14:textId="77777777" w:rsidR="00753AC8" w:rsidRDefault="00753AC8" w:rsidP="00753AC8"/>
                          <w:p w14:paraId="07CC1E17"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CAB0E14" w14:textId="77777777" w:rsidR="00753AC8" w:rsidRDefault="00753AC8" w:rsidP="00753AC8"/>
                          <w:p w14:paraId="0947F82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90880D5" w14:textId="77777777" w:rsidR="00753AC8" w:rsidRDefault="00753AC8" w:rsidP="00753AC8"/>
                          <w:p w14:paraId="464344D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DB4E7AA" w14:textId="77777777" w:rsidR="00753AC8" w:rsidRDefault="00753AC8" w:rsidP="00753AC8"/>
                          <w:p w14:paraId="40282C6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03BC4AE" w14:textId="77777777" w:rsidR="00753AC8" w:rsidRDefault="00753AC8" w:rsidP="00753AC8"/>
                          <w:p w14:paraId="6FF5249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A88DB51" w14:textId="77777777" w:rsidR="00753AC8" w:rsidRDefault="00753AC8" w:rsidP="00753AC8"/>
                          <w:p w14:paraId="5F528A0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C85A240" w14:textId="77777777" w:rsidR="00753AC8" w:rsidRDefault="00753AC8" w:rsidP="00753AC8"/>
                          <w:p w14:paraId="2DAE798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979B2EC" w14:textId="77777777" w:rsidR="00753AC8" w:rsidRDefault="00753AC8" w:rsidP="00753AC8"/>
                          <w:p w14:paraId="6CD1D10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84C52A8" w14:textId="77777777" w:rsidR="00753AC8" w:rsidRDefault="00753AC8" w:rsidP="00753AC8"/>
                          <w:p w14:paraId="330BC68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5CC1E87" w14:textId="77777777" w:rsidR="00753AC8" w:rsidRDefault="00753AC8" w:rsidP="00753AC8"/>
                          <w:p w14:paraId="62BC1A0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5404BF9" w14:textId="77777777" w:rsidR="00753AC8" w:rsidRDefault="00753AC8" w:rsidP="00753AC8"/>
                          <w:p w14:paraId="6EAF74D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C22065D" w14:textId="77777777" w:rsidR="00753AC8" w:rsidRDefault="00753AC8" w:rsidP="00753AC8"/>
                          <w:p w14:paraId="205B08B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F69E94F" w14:textId="77777777" w:rsidR="00753AC8" w:rsidRDefault="00753AC8" w:rsidP="00753AC8"/>
                          <w:p w14:paraId="7D28689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2407FF6" w14:textId="77777777" w:rsidR="00753AC8" w:rsidRDefault="00753AC8" w:rsidP="00753AC8"/>
                          <w:p w14:paraId="4F79A87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9404ACD" w14:textId="77777777" w:rsidR="00753AC8" w:rsidRDefault="00753AC8" w:rsidP="00753AC8"/>
                          <w:p w14:paraId="02825A1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DC6DFFF" w14:textId="77777777" w:rsidR="00753AC8" w:rsidRDefault="00753AC8" w:rsidP="00753AC8"/>
                          <w:p w14:paraId="318C29F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9327132" w14:textId="77777777" w:rsidR="00753AC8" w:rsidRDefault="00753AC8" w:rsidP="00753AC8"/>
                          <w:p w14:paraId="4F2D792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E8DE640" w14:textId="77777777" w:rsidR="00753AC8" w:rsidRDefault="00753AC8" w:rsidP="00753AC8"/>
                          <w:p w14:paraId="44C6DC3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BFC432B" w14:textId="77777777" w:rsidR="00753AC8" w:rsidRDefault="00753AC8" w:rsidP="00753AC8"/>
                          <w:p w14:paraId="37A979C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BB180C2" w14:textId="77777777" w:rsidR="00753AC8" w:rsidRDefault="00753AC8" w:rsidP="00753AC8"/>
                          <w:p w14:paraId="63A59EE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3CD79F3" w14:textId="77777777" w:rsidR="00753AC8" w:rsidRDefault="00753AC8" w:rsidP="00753AC8"/>
                          <w:p w14:paraId="5CCC596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68EEDD5" w14:textId="77777777" w:rsidR="00753AC8" w:rsidRDefault="00753AC8" w:rsidP="00753AC8"/>
                          <w:p w14:paraId="5446D24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BFED094" w14:textId="77777777" w:rsidR="00753AC8" w:rsidRDefault="00753AC8" w:rsidP="00753AC8"/>
                          <w:p w14:paraId="39949A3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4ED8275" w14:textId="77777777" w:rsidR="00753AC8" w:rsidRDefault="00753AC8" w:rsidP="00753AC8"/>
                          <w:p w14:paraId="76B27EB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8B540BA" w14:textId="77777777" w:rsidR="00753AC8" w:rsidRDefault="00753AC8" w:rsidP="00753AC8"/>
                          <w:p w14:paraId="1C80E33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79A291A" w14:textId="77777777" w:rsidR="00753AC8" w:rsidRDefault="00753AC8" w:rsidP="00753AC8"/>
                          <w:p w14:paraId="102775A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4DA66A2" w14:textId="77777777" w:rsidR="00753AC8" w:rsidRDefault="00753AC8" w:rsidP="00753AC8"/>
                          <w:p w14:paraId="59A0273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700C9AE7" w14:textId="77777777" w:rsidR="00753AC8" w:rsidRDefault="00753AC8" w:rsidP="00753AC8"/>
                          <w:p w14:paraId="2E9F85C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38DC18DB" w14:textId="77777777" w:rsidR="00753AC8" w:rsidRDefault="00753AC8" w:rsidP="00753AC8"/>
                          <w:p w14:paraId="6EB2632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4C93721D" w14:textId="77777777" w:rsidR="00753AC8" w:rsidRDefault="00753AC8" w:rsidP="00753AC8"/>
                          <w:p w14:paraId="4F8DA85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0880CBDC" w14:textId="77777777" w:rsidR="00753AC8" w:rsidRDefault="00753AC8" w:rsidP="00753AC8"/>
                          <w:p w14:paraId="501962C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78EE69EA" w14:textId="77777777" w:rsidR="00753AC8" w:rsidRDefault="00753AC8" w:rsidP="00753AC8"/>
                          <w:p w14:paraId="6D62341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6B760AFC" w14:textId="77777777" w:rsidR="00753AC8" w:rsidRDefault="00753AC8" w:rsidP="00753AC8"/>
                          <w:p w14:paraId="2A90464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7BE4FECF" w14:textId="77777777" w:rsidR="00753AC8" w:rsidRDefault="00753AC8" w:rsidP="00753AC8"/>
                          <w:p w14:paraId="1B10566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5CD00D3A" w14:textId="77777777" w:rsidR="00753AC8" w:rsidRDefault="00753AC8" w:rsidP="00753AC8"/>
                          <w:p w14:paraId="3498596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53AB0E33" w14:textId="77777777" w:rsidR="00753AC8" w:rsidRDefault="00753AC8" w:rsidP="00753AC8"/>
                          <w:p w14:paraId="644C9A6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69CD8158" w14:textId="77777777" w:rsidR="00753AC8" w:rsidRDefault="00753AC8" w:rsidP="00753AC8"/>
                          <w:p w14:paraId="0BE7F1D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5C34F1DC" w14:textId="77777777" w:rsidR="00753AC8" w:rsidRDefault="00753AC8" w:rsidP="00753AC8"/>
                          <w:p w14:paraId="762F665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13758374" w14:textId="77777777" w:rsidR="00753AC8" w:rsidRDefault="00753AC8" w:rsidP="00753AC8"/>
                          <w:p w14:paraId="1E40B20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32F9F1C3" w14:textId="77777777" w:rsidR="00753AC8" w:rsidRDefault="00753AC8" w:rsidP="00753AC8"/>
                          <w:p w14:paraId="39BC830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0FFC994A" w14:textId="77777777" w:rsidR="00753AC8" w:rsidRDefault="00753AC8" w:rsidP="00753AC8"/>
                          <w:p w14:paraId="6891604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2C269C8B" w14:textId="77777777" w:rsidR="00753AC8" w:rsidRDefault="00753AC8" w:rsidP="00753AC8"/>
                          <w:p w14:paraId="60504EC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03EBBAD6" w14:textId="77777777" w:rsidR="00753AC8" w:rsidRDefault="00753AC8" w:rsidP="00753AC8"/>
                          <w:p w14:paraId="056B453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7F4BF00D" w14:textId="77777777" w:rsidR="00753AC8" w:rsidRDefault="00753AC8" w:rsidP="00753AC8"/>
                          <w:p w14:paraId="1F451A16"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Navigate: Zoom</w:t>
                            </w:r>
                          </w:p>
                          <w:p w14:paraId="39067F1B" w14:textId="77777777" w:rsidR="00753AC8" w:rsidRDefault="00753AC8" w:rsidP="00753AC8"/>
                          <w:p w14:paraId="494702BA"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44408431" w14:textId="77777777" w:rsidR="00753AC8" w:rsidRDefault="00753AC8" w:rsidP="00753AC8"/>
                          <w:p w14:paraId="7A1C37D8" w14:textId="77777777" w:rsidR="00753AC8" w:rsidRPr="00C13168" w:rsidRDefault="00753AC8" w:rsidP="00753AC8">
                            <w:pPr>
                              <w:bidi/>
                              <w:rPr>
                                <w:rFonts w:asciiTheme="minorBidi" w:hAnsiTheme="minorBidi" w:cstheme="minorBidi"/>
                                <w:b/>
                                <w:bCs/>
                                <w:lang w:bidi="he-IL"/>
                              </w:rPr>
                            </w:pPr>
                            <w:r w:rsidRPr="00475B41">
                              <w:rPr>
                                <w:rFonts w:asciiTheme="minorBidi" w:hAnsiTheme="minorBidi" w:cstheme="minorBidi"/>
                                <w:b/>
                                <w:bCs/>
                                <w:lang w:bidi="he-IL"/>
                              </w:rPr>
                              <w:t>Aggregate</w:t>
                            </w:r>
                          </w:p>
                          <w:p w14:paraId="279756D3" w14:textId="77777777" w:rsidR="00753AC8" w:rsidRDefault="00753AC8" w:rsidP="00753AC8"/>
                          <w:p w14:paraId="73EAB225" w14:textId="77777777" w:rsidR="00753AC8" w:rsidRPr="00C13168" w:rsidRDefault="00753AC8" w:rsidP="00753AC8">
                            <w:pPr>
                              <w:jc w:val="center"/>
                              <w:rPr>
                                <w:rFonts w:asciiTheme="minorBidi" w:hAnsiTheme="minorBidi" w:cstheme="minorBidi"/>
                                <w:b/>
                                <w:bCs/>
                                <w:lang w:bidi="he-IL"/>
                              </w:rPr>
                            </w:pPr>
                            <w:proofErr w:type="spellStart"/>
                            <w:r>
                              <w:rPr>
                                <w:rFonts w:asciiTheme="minorBidi" w:hAnsiTheme="minorBidi" w:cstheme="minorBidi" w:hint="cs"/>
                                <w:b/>
                                <w:bCs/>
                                <w:rtl/>
                                <w:lang w:bidi="he-IL"/>
                              </w:rPr>
                              <w:t>צעות</w:t>
                            </w:r>
                            <w:proofErr w:type="spellEnd"/>
                            <w:r>
                              <w:rPr>
                                <w:rFonts w:asciiTheme="minorBidi" w:hAnsiTheme="minorBidi" w:cstheme="minorBidi" w:hint="cs"/>
                                <w:b/>
                                <w:bCs/>
                                <w:rtl/>
                                <w:lang w:bidi="he-IL"/>
                              </w:rPr>
                              <w:t xml:space="preserve">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p w14:paraId="0DC118F3" w14:textId="77777777" w:rsidR="00753AC8" w:rsidRDefault="00753AC8" w:rsidP="00753AC8"/>
                          <w:p w14:paraId="43E6DE2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p w14:paraId="0AE5104E" w14:textId="77777777" w:rsidR="00753AC8" w:rsidRDefault="00753AC8" w:rsidP="00753AC8"/>
                          <w:p w14:paraId="10AF322B"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1BDF7" id="_x0000_s1048" type="#_x0000_t202" style="position:absolute;margin-left:384.15pt;margin-top:347.85pt;width:121.85pt;height:67.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" filled="f" stroked="f" strokeweight=".5pt">
                <v:textbox>
                  <w:txbxContent>
                    <w:p w14:paraId="5354623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-האנימציה בהתחלה</w:t>
                      </w:r>
                      <w:r w:rsidRPr="00C13168">
                        <w:rPr>
                          <w:rFonts w:asciiTheme="minorBidi" w:hAnsiTheme="minorBidi" w:cstheme="minorBidi"/>
                          <w:b/>
                          <w:bCs/>
                          <w:rtl/>
                          <w:lang w:bidi="he-IL"/>
                        </w:rPr>
                        <w:t>:</w:t>
                      </w:r>
                    </w:p>
                    <w:p w14:paraId="6747B6F5" w14:textId="77777777" w:rsidR="00753AC8" w:rsidRDefault="00753AC8" w:rsidP="00753AC8"/>
                    <w:p w14:paraId="4542C7F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DFD5AD1" w14:textId="77777777" w:rsidR="00753AC8" w:rsidRDefault="00753AC8" w:rsidP="00753AC8"/>
                    <w:p w14:paraId="6B91DDD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5F859BF" w14:textId="77777777" w:rsidR="00753AC8" w:rsidRDefault="00753AC8" w:rsidP="00753AC8"/>
                    <w:p w14:paraId="3397C9B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122E080" w14:textId="77777777" w:rsidR="00753AC8" w:rsidRDefault="00753AC8" w:rsidP="00753AC8"/>
                    <w:p w14:paraId="120B78F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D2CC691" w14:textId="77777777" w:rsidR="00753AC8" w:rsidRDefault="00753AC8" w:rsidP="00753AC8"/>
                    <w:p w14:paraId="19CA87E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9CCCA51" w14:textId="77777777" w:rsidR="00753AC8" w:rsidRDefault="00753AC8" w:rsidP="00753AC8"/>
                    <w:p w14:paraId="107A42A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D5B76C7" w14:textId="77777777" w:rsidR="00753AC8" w:rsidRDefault="00753AC8" w:rsidP="00753AC8"/>
                    <w:p w14:paraId="78E88B0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C2A8A7A" w14:textId="77777777" w:rsidR="00753AC8" w:rsidRDefault="00753AC8" w:rsidP="00753AC8"/>
                    <w:p w14:paraId="570F126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8420070" w14:textId="77777777" w:rsidR="00753AC8" w:rsidRDefault="00753AC8" w:rsidP="00753AC8"/>
                    <w:p w14:paraId="1717AEA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29491D8" w14:textId="77777777" w:rsidR="00753AC8" w:rsidRDefault="00753AC8" w:rsidP="00753AC8"/>
                    <w:p w14:paraId="18ABB60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E730AFB" w14:textId="77777777" w:rsidR="00753AC8" w:rsidRDefault="00753AC8" w:rsidP="00753AC8"/>
                    <w:p w14:paraId="6E7900E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324367F" w14:textId="77777777" w:rsidR="00753AC8" w:rsidRDefault="00753AC8" w:rsidP="00753AC8"/>
                    <w:p w14:paraId="0F4B6FC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C0C876D" w14:textId="77777777" w:rsidR="00753AC8" w:rsidRDefault="00753AC8" w:rsidP="00753AC8"/>
                    <w:p w14:paraId="67B441C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94C5FB0" w14:textId="77777777" w:rsidR="00753AC8" w:rsidRDefault="00753AC8" w:rsidP="00753AC8"/>
                    <w:p w14:paraId="51FFA81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7E093A8" w14:textId="77777777" w:rsidR="00753AC8" w:rsidRDefault="00753AC8" w:rsidP="00753AC8"/>
                    <w:p w14:paraId="5D8D864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965EB87" w14:textId="77777777" w:rsidR="00753AC8" w:rsidRDefault="00753AC8" w:rsidP="00753AC8"/>
                    <w:p w14:paraId="76094C5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DC1BB0E" w14:textId="77777777" w:rsidR="00753AC8" w:rsidRDefault="00753AC8" w:rsidP="00753AC8"/>
                    <w:p w14:paraId="6C31FD3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4CB63B2" w14:textId="77777777" w:rsidR="00753AC8" w:rsidRDefault="00753AC8" w:rsidP="00753AC8"/>
                    <w:p w14:paraId="19BC794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E8696C6" w14:textId="77777777" w:rsidR="00753AC8" w:rsidRDefault="00753AC8" w:rsidP="00753AC8"/>
                    <w:p w14:paraId="3C532A4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D89EBD7" w14:textId="77777777" w:rsidR="00753AC8" w:rsidRDefault="00753AC8" w:rsidP="00753AC8"/>
                    <w:p w14:paraId="0F296F3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39CA88F" w14:textId="77777777" w:rsidR="00753AC8" w:rsidRDefault="00753AC8" w:rsidP="00753AC8"/>
                    <w:p w14:paraId="6BFB6165"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5D44BAA" w14:textId="77777777" w:rsidR="00753AC8" w:rsidRDefault="00753AC8" w:rsidP="00753AC8"/>
                    <w:p w14:paraId="5C6788DB"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AFA1A12" w14:textId="77777777" w:rsidR="00753AC8" w:rsidRDefault="00753AC8" w:rsidP="00753AC8"/>
                    <w:p w14:paraId="37C6D63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214E63A" w14:textId="77777777" w:rsidR="00753AC8" w:rsidRDefault="00753AC8" w:rsidP="00753AC8"/>
                    <w:p w14:paraId="56D12EA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1F70ED0" w14:textId="77777777" w:rsidR="00753AC8" w:rsidRDefault="00753AC8" w:rsidP="00753AC8"/>
                    <w:p w14:paraId="6E00151B"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4369AF5" w14:textId="77777777" w:rsidR="00753AC8" w:rsidRDefault="00753AC8" w:rsidP="00753AC8"/>
                    <w:p w14:paraId="0DE35D15"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676AB52" w14:textId="77777777" w:rsidR="00753AC8" w:rsidRDefault="00753AC8" w:rsidP="00753AC8"/>
                    <w:p w14:paraId="7197479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3A1A3A0" w14:textId="77777777" w:rsidR="00753AC8" w:rsidRDefault="00753AC8" w:rsidP="00753AC8"/>
                    <w:p w14:paraId="7B0F071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A8EFE21" w14:textId="77777777" w:rsidR="00753AC8" w:rsidRDefault="00753AC8" w:rsidP="00753AC8"/>
                    <w:p w14:paraId="2AB801A5"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023DF9F" w14:textId="77777777" w:rsidR="00753AC8" w:rsidRDefault="00753AC8" w:rsidP="00753AC8"/>
                    <w:p w14:paraId="2B46B7F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30B8904" w14:textId="77777777" w:rsidR="00753AC8" w:rsidRDefault="00753AC8" w:rsidP="00753AC8"/>
                    <w:p w14:paraId="7C9450F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0F21C5E" w14:textId="77777777" w:rsidR="00753AC8" w:rsidRDefault="00753AC8" w:rsidP="00753AC8"/>
                    <w:p w14:paraId="433734D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7F3DFA6" w14:textId="77777777" w:rsidR="00753AC8" w:rsidRDefault="00753AC8" w:rsidP="00753AC8"/>
                    <w:p w14:paraId="21D7A33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89D72DC" w14:textId="77777777" w:rsidR="00753AC8" w:rsidRDefault="00753AC8" w:rsidP="00753AC8"/>
                    <w:p w14:paraId="7B4C41C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7836F2B" w14:textId="77777777" w:rsidR="00753AC8" w:rsidRDefault="00753AC8" w:rsidP="00753AC8"/>
                    <w:p w14:paraId="484C876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AF28E5F" w14:textId="77777777" w:rsidR="00753AC8" w:rsidRDefault="00753AC8" w:rsidP="00753AC8"/>
                    <w:p w14:paraId="064CAF3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6EA0574" w14:textId="77777777" w:rsidR="00753AC8" w:rsidRDefault="00753AC8" w:rsidP="00753AC8"/>
                    <w:p w14:paraId="1AE0096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FD4D111" w14:textId="77777777" w:rsidR="00753AC8" w:rsidRDefault="00753AC8" w:rsidP="00753AC8"/>
                    <w:p w14:paraId="4265323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F438AC5" w14:textId="77777777" w:rsidR="00753AC8" w:rsidRDefault="00753AC8" w:rsidP="00753AC8"/>
                    <w:p w14:paraId="1D2F82E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2BDC1DE" w14:textId="77777777" w:rsidR="00753AC8" w:rsidRDefault="00753AC8" w:rsidP="00753AC8"/>
                    <w:p w14:paraId="04C3355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FE246B0" w14:textId="77777777" w:rsidR="00753AC8" w:rsidRDefault="00753AC8" w:rsidP="00753AC8"/>
                    <w:p w14:paraId="36BE9FF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A0C5C6A" w14:textId="77777777" w:rsidR="00753AC8" w:rsidRDefault="00753AC8" w:rsidP="00753AC8"/>
                    <w:p w14:paraId="57422E7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0FE6567" w14:textId="77777777" w:rsidR="00753AC8" w:rsidRDefault="00753AC8" w:rsidP="00753AC8"/>
                    <w:p w14:paraId="5A84DAC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5CA3DF7" w14:textId="77777777" w:rsidR="00753AC8" w:rsidRDefault="00753AC8" w:rsidP="00753AC8"/>
                    <w:p w14:paraId="2AB80A9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17C19BA" w14:textId="77777777" w:rsidR="00753AC8" w:rsidRDefault="00753AC8" w:rsidP="00753AC8"/>
                    <w:p w14:paraId="40F3D59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5565779" w14:textId="77777777" w:rsidR="00753AC8" w:rsidRDefault="00753AC8" w:rsidP="00753AC8"/>
                    <w:p w14:paraId="3C66B7B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BA1C902" w14:textId="77777777" w:rsidR="00753AC8" w:rsidRDefault="00753AC8" w:rsidP="00753AC8"/>
                    <w:p w14:paraId="18A9250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BFF169A" w14:textId="77777777" w:rsidR="00753AC8" w:rsidRDefault="00753AC8" w:rsidP="00753AC8"/>
                    <w:p w14:paraId="7412D23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11181BCB" w14:textId="77777777" w:rsidR="00753AC8" w:rsidRDefault="00753AC8" w:rsidP="00753AC8"/>
                    <w:p w14:paraId="64EF060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40C7E941" w14:textId="77777777" w:rsidR="00753AC8" w:rsidRDefault="00753AC8" w:rsidP="00753AC8"/>
                    <w:p w14:paraId="504C35D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16BB0B32" w14:textId="77777777" w:rsidR="00753AC8" w:rsidRDefault="00753AC8" w:rsidP="00753AC8"/>
                    <w:p w14:paraId="20A9419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18457806" w14:textId="77777777" w:rsidR="00753AC8" w:rsidRDefault="00753AC8" w:rsidP="00753AC8"/>
                    <w:p w14:paraId="3C1A4CE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58061CA1" w14:textId="77777777" w:rsidR="00753AC8" w:rsidRDefault="00753AC8" w:rsidP="00753AC8"/>
                    <w:p w14:paraId="7D8521F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77757DAF" w14:textId="77777777" w:rsidR="00753AC8" w:rsidRDefault="00753AC8" w:rsidP="00753AC8"/>
                    <w:p w14:paraId="7163AB2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17AA6F8F" w14:textId="77777777" w:rsidR="00753AC8" w:rsidRDefault="00753AC8" w:rsidP="00753AC8"/>
                    <w:p w14:paraId="008679D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41FC41F5" w14:textId="77777777" w:rsidR="00753AC8" w:rsidRDefault="00753AC8" w:rsidP="00753AC8"/>
                    <w:p w14:paraId="057B379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631043CA" w14:textId="77777777" w:rsidR="00753AC8" w:rsidRDefault="00753AC8" w:rsidP="00753AC8"/>
                    <w:p w14:paraId="0205957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2B43E474" w14:textId="77777777" w:rsidR="00753AC8" w:rsidRDefault="00753AC8" w:rsidP="00753AC8"/>
                    <w:p w14:paraId="669FF10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20EECE46" w14:textId="77777777" w:rsidR="00753AC8" w:rsidRDefault="00753AC8" w:rsidP="00753AC8"/>
                    <w:p w14:paraId="046C0B6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3FFE3C32" w14:textId="77777777" w:rsidR="00753AC8" w:rsidRDefault="00753AC8" w:rsidP="00753AC8"/>
                    <w:p w14:paraId="1758127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28C96A4D" w14:textId="77777777" w:rsidR="00753AC8" w:rsidRDefault="00753AC8" w:rsidP="00753AC8"/>
                    <w:p w14:paraId="51FFC43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5C18682C" w14:textId="77777777" w:rsidR="00753AC8" w:rsidRDefault="00753AC8" w:rsidP="00753AC8"/>
                    <w:p w14:paraId="2F613E2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409ADDD3" w14:textId="77777777" w:rsidR="00753AC8" w:rsidRDefault="00753AC8" w:rsidP="00753AC8"/>
                    <w:p w14:paraId="103CB83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0473607C" w14:textId="77777777" w:rsidR="00753AC8" w:rsidRDefault="00753AC8" w:rsidP="00753AC8"/>
                    <w:p w14:paraId="5949345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686A99EA" w14:textId="77777777" w:rsidR="00753AC8" w:rsidRDefault="00753AC8" w:rsidP="00753AC8"/>
                    <w:p w14:paraId="5C9FA6C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Navigate: Zoom</w:t>
                      </w:r>
                    </w:p>
                    <w:p w14:paraId="73CF3640" w14:textId="77777777" w:rsidR="00753AC8" w:rsidRDefault="00753AC8" w:rsidP="00753AC8"/>
                    <w:p w14:paraId="6F613A65"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000A2C5B" w14:textId="77777777" w:rsidR="00753AC8" w:rsidRDefault="00753AC8" w:rsidP="00753AC8"/>
                    <w:p w14:paraId="215455AF" w14:textId="77777777" w:rsidR="00753AC8" w:rsidRPr="00C13168" w:rsidRDefault="00753AC8" w:rsidP="00753AC8">
                      <w:pPr>
                        <w:bidi/>
                        <w:rPr>
                          <w:rFonts w:asciiTheme="minorBidi" w:hAnsiTheme="minorBidi" w:cstheme="minorBidi"/>
                          <w:b/>
                          <w:bCs/>
                          <w:lang w:bidi="he-IL"/>
                        </w:rPr>
                      </w:pPr>
                      <w:r w:rsidRPr="00475B41">
                        <w:rPr>
                          <w:rFonts w:asciiTheme="minorBidi" w:hAnsiTheme="minorBidi" w:cstheme="minorBidi"/>
                          <w:b/>
                          <w:bCs/>
                          <w:lang w:bidi="he-IL"/>
                        </w:rPr>
                        <w:t>Aggregate</w:t>
                      </w:r>
                    </w:p>
                    <w:p w14:paraId="3B67DE03" w14:textId="77777777" w:rsidR="00753AC8" w:rsidRDefault="00753AC8" w:rsidP="00753AC8"/>
                    <w:p w14:paraId="1ABCEC7D" w14:textId="77777777" w:rsidR="00753AC8" w:rsidRPr="00C13168" w:rsidRDefault="00753AC8" w:rsidP="00753AC8">
                      <w:pPr>
                        <w:jc w:val="center"/>
                        <w:rPr>
                          <w:rFonts w:asciiTheme="minorBidi" w:hAnsiTheme="minorBidi" w:cstheme="minorBidi"/>
                          <w:b/>
                          <w:bCs/>
                          <w:lang w:bidi="he-IL"/>
                        </w:rPr>
                      </w:pPr>
                      <w:proofErr w:type="spellStart"/>
                      <w:r>
                        <w:rPr>
                          <w:rFonts w:asciiTheme="minorBidi" w:hAnsiTheme="minorBidi" w:cstheme="minorBidi" w:hint="cs"/>
                          <w:b/>
                          <w:bCs/>
                          <w:rtl/>
                          <w:lang w:bidi="he-IL"/>
                        </w:rPr>
                        <w:t>צעות</w:t>
                      </w:r>
                      <w:proofErr w:type="spellEnd"/>
                      <w:r>
                        <w:rPr>
                          <w:rFonts w:asciiTheme="minorBidi" w:hAnsiTheme="minorBidi" w:cstheme="minorBidi" w:hint="cs"/>
                          <w:b/>
                          <w:bCs/>
                          <w:rtl/>
                          <w:lang w:bidi="he-IL"/>
                        </w:rPr>
                        <w:t xml:space="preserve">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p w14:paraId="5CC93141" w14:textId="77777777" w:rsidR="00753AC8" w:rsidRDefault="00753AC8" w:rsidP="00753AC8"/>
                    <w:p w14:paraId="2D736D2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p w14:paraId="402EF8D0" w14:textId="77777777" w:rsidR="00753AC8" w:rsidRDefault="00753AC8" w:rsidP="00753AC8"/>
                    <w:p w14:paraId="650C0B44"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p w14:paraId="1A192964" w14:textId="77777777" w:rsidR="00753AC8" w:rsidRDefault="00753AC8" w:rsidP="00753AC8"/>
                    <w:p w14:paraId="5255943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-האנימציה בהתחלה</w:t>
                      </w:r>
                      <w:r w:rsidRPr="00C13168">
                        <w:rPr>
                          <w:rFonts w:asciiTheme="minorBidi" w:hAnsiTheme="minorBidi" w:cstheme="minorBidi"/>
                          <w:b/>
                          <w:bCs/>
                          <w:rtl/>
                          <w:lang w:bidi="he-IL"/>
                        </w:rPr>
                        <w:t>:</w:t>
                      </w:r>
                    </w:p>
                    <w:p w14:paraId="3823758B" w14:textId="77777777" w:rsidR="00753AC8" w:rsidRDefault="00753AC8" w:rsidP="00753AC8"/>
                    <w:p w14:paraId="4361297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1819201" w14:textId="77777777" w:rsidR="00753AC8" w:rsidRDefault="00753AC8" w:rsidP="00753AC8"/>
                    <w:p w14:paraId="62CAF1E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EAFE878" w14:textId="77777777" w:rsidR="00753AC8" w:rsidRDefault="00753AC8" w:rsidP="00753AC8"/>
                    <w:p w14:paraId="5D75FA9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21B5923" w14:textId="77777777" w:rsidR="00753AC8" w:rsidRDefault="00753AC8" w:rsidP="00753AC8"/>
                    <w:p w14:paraId="3E3744D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959D87B" w14:textId="77777777" w:rsidR="00753AC8" w:rsidRDefault="00753AC8" w:rsidP="00753AC8"/>
                    <w:p w14:paraId="36D2CCB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0053145" w14:textId="77777777" w:rsidR="00753AC8" w:rsidRDefault="00753AC8" w:rsidP="00753AC8"/>
                    <w:p w14:paraId="7240104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EBCBF45" w14:textId="77777777" w:rsidR="00753AC8" w:rsidRDefault="00753AC8" w:rsidP="00753AC8"/>
                    <w:p w14:paraId="4A02875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E0E12AE" w14:textId="77777777" w:rsidR="00753AC8" w:rsidRDefault="00753AC8" w:rsidP="00753AC8"/>
                    <w:p w14:paraId="5CEF786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9EABD10" w14:textId="77777777" w:rsidR="00753AC8" w:rsidRDefault="00753AC8" w:rsidP="00753AC8"/>
                    <w:p w14:paraId="6D64111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2F15A81" w14:textId="77777777" w:rsidR="00753AC8" w:rsidRDefault="00753AC8" w:rsidP="00753AC8"/>
                    <w:p w14:paraId="7029E01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1872C1A" w14:textId="77777777" w:rsidR="00753AC8" w:rsidRDefault="00753AC8" w:rsidP="00753AC8"/>
                    <w:p w14:paraId="09B38F3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88A7D3C" w14:textId="77777777" w:rsidR="00753AC8" w:rsidRDefault="00753AC8" w:rsidP="00753AC8"/>
                    <w:p w14:paraId="03F3467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6E3B4CD" w14:textId="77777777" w:rsidR="00753AC8" w:rsidRDefault="00753AC8" w:rsidP="00753AC8"/>
                    <w:p w14:paraId="089BE75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0064699" w14:textId="77777777" w:rsidR="00753AC8" w:rsidRDefault="00753AC8" w:rsidP="00753AC8"/>
                    <w:p w14:paraId="6BCF478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9F8E29D" w14:textId="77777777" w:rsidR="00753AC8" w:rsidRDefault="00753AC8" w:rsidP="00753AC8"/>
                    <w:p w14:paraId="2C1A543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91D77C8" w14:textId="77777777" w:rsidR="00753AC8" w:rsidRDefault="00753AC8" w:rsidP="00753AC8"/>
                    <w:p w14:paraId="4A88F72B"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37EF95A" w14:textId="77777777" w:rsidR="00753AC8" w:rsidRDefault="00753AC8" w:rsidP="00753AC8"/>
                    <w:p w14:paraId="3930A52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A3D5AA9" w14:textId="77777777" w:rsidR="00753AC8" w:rsidRDefault="00753AC8" w:rsidP="00753AC8"/>
                    <w:p w14:paraId="3ECBB86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86ED576" w14:textId="77777777" w:rsidR="00753AC8" w:rsidRDefault="00753AC8" w:rsidP="00753AC8"/>
                    <w:p w14:paraId="3EFFDB9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8992EBC" w14:textId="77777777" w:rsidR="00753AC8" w:rsidRDefault="00753AC8" w:rsidP="00753AC8"/>
                    <w:p w14:paraId="27A2E98B"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FE64E17" w14:textId="77777777" w:rsidR="00753AC8" w:rsidRDefault="00753AC8" w:rsidP="00753AC8"/>
                    <w:p w14:paraId="314EA4F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11B850D" w14:textId="77777777" w:rsidR="00753AC8" w:rsidRDefault="00753AC8" w:rsidP="00753AC8"/>
                    <w:p w14:paraId="07CC1E17"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CAB0E14" w14:textId="77777777" w:rsidR="00753AC8" w:rsidRDefault="00753AC8" w:rsidP="00753AC8"/>
                    <w:p w14:paraId="0947F82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90880D5" w14:textId="77777777" w:rsidR="00753AC8" w:rsidRDefault="00753AC8" w:rsidP="00753AC8"/>
                    <w:p w14:paraId="464344D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DB4E7AA" w14:textId="77777777" w:rsidR="00753AC8" w:rsidRDefault="00753AC8" w:rsidP="00753AC8"/>
                    <w:p w14:paraId="40282C6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03BC4AE" w14:textId="77777777" w:rsidR="00753AC8" w:rsidRDefault="00753AC8" w:rsidP="00753AC8"/>
                    <w:p w14:paraId="6FF5249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A88DB51" w14:textId="77777777" w:rsidR="00753AC8" w:rsidRDefault="00753AC8" w:rsidP="00753AC8"/>
                    <w:p w14:paraId="5F528A0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C85A240" w14:textId="77777777" w:rsidR="00753AC8" w:rsidRDefault="00753AC8" w:rsidP="00753AC8"/>
                    <w:p w14:paraId="2DAE798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979B2EC" w14:textId="77777777" w:rsidR="00753AC8" w:rsidRDefault="00753AC8" w:rsidP="00753AC8"/>
                    <w:p w14:paraId="6CD1D10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84C52A8" w14:textId="77777777" w:rsidR="00753AC8" w:rsidRDefault="00753AC8" w:rsidP="00753AC8"/>
                    <w:p w14:paraId="330BC68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5CC1E87" w14:textId="77777777" w:rsidR="00753AC8" w:rsidRDefault="00753AC8" w:rsidP="00753AC8"/>
                    <w:p w14:paraId="62BC1A0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5404BF9" w14:textId="77777777" w:rsidR="00753AC8" w:rsidRDefault="00753AC8" w:rsidP="00753AC8"/>
                    <w:p w14:paraId="6EAF74D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C22065D" w14:textId="77777777" w:rsidR="00753AC8" w:rsidRDefault="00753AC8" w:rsidP="00753AC8"/>
                    <w:p w14:paraId="205B08B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F69E94F" w14:textId="77777777" w:rsidR="00753AC8" w:rsidRDefault="00753AC8" w:rsidP="00753AC8"/>
                    <w:p w14:paraId="7D28689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2407FF6" w14:textId="77777777" w:rsidR="00753AC8" w:rsidRDefault="00753AC8" w:rsidP="00753AC8"/>
                    <w:p w14:paraId="4F79A87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9404ACD" w14:textId="77777777" w:rsidR="00753AC8" w:rsidRDefault="00753AC8" w:rsidP="00753AC8"/>
                    <w:p w14:paraId="02825A1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DC6DFFF" w14:textId="77777777" w:rsidR="00753AC8" w:rsidRDefault="00753AC8" w:rsidP="00753AC8"/>
                    <w:p w14:paraId="318C29F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9327132" w14:textId="77777777" w:rsidR="00753AC8" w:rsidRDefault="00753AC8" w:rsidP="00753AC8"/>
                    <w:p w14:paraId="4F2D792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E8DE640" w14:textId="77777777" w:rsidR="00753AC8" w:rsidRDefault="00753AC8" w:rsidP="00753AC8"/>
                    <w:p w14:paraId="44C6DC3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BFC432B" w14:textId="77777777" w:rsidR="00753AC8" w:rsidRDefault="00753AC8" w:rsidP="00753AC8"/>
                    <w:p w14:paraId="37A979C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BB180C2" w14:textId="77777777" w:rsidR="00753AC8" w:rsidRDefault="00753AC8" w:rsidP="00753AC8"/>
                    <w:p w14:paraId="63A59EE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3CD79F3" w14:textId="77777777" w:rsidR="00753AC8" w:rsidRDefault="00753AC8" w:rsidP="00753AC8"/>
                    <w:p w14:paraId="5CCC596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68EEDD5" w14:textId="77777777" w:rsidR="00753AC8" w:rsidRDefault="00753AC8" w:rsidP="00753AC8"/>
                    <w:p w14:paraId="5446D24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BFED094" w14:textId="77777777" w:rsidR="00753AC8" w:rsidRDefault="00753AC8" w:rsidP="00753AC8"/>
                    <w:p w14:paraId="39949A3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4ED8275" w14:textId="77777777" w:rsidR="00753AC8" w:rsidRDefault="00753AC8" w:rsidP="00753AC8"/>
                    <w:p w14:paraId="76B27EB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8B540BA" w14:textId="77777777" w:rsidR="00753AC8" w:rsidRDefault="00753AC8" w:rsidP="00753AC8"/>
                    <w:p w14:paraId="1C80E33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79A291A" w14:textId="77777777" w:rsidR="00753AC8" w:rsidRDefault="00753AC8" w:rsidP="00753AC8"/>
                    <w:p w14:paraId="102775A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4DA66A2" w14:textId="77777777" w:rsidR="00753AC8" w:rsidRDefault="00753AC8" w:rsidP="00753AC8"/>
                    <w:p w14:paraId="59A0273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700C9AE7" w14:textId="77777777" w:rsidR="00753AC8" w:rsidRDefault="00753AC8" w:rsidP="00753AC8"/>
                    <w:p w14:paraId="2E9F85C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38DC18DB" w14:textId="77777777" w:rsidR="00753AC8" w:rsidRDefault="00753AC8" w:rsidP="00753AC8"/>
                    <w:p w14:paraId="6EB2632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4C93721D" w14:textId="77777777" w:rsidR="00753AC8" w:rsidRDefault="00753AC8" w:rsidP="00753AC8"/>
                    <w:p w14:paraId="4F8DA85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0880CBDC" w14:textId="77777777" w:rsidR="00753AC8" w:rsidRDefault="00753AC8" w:rsidP="00753AC8"/>
                    <w:p w14:paraId="501962C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78EE69EA" w14:textId="77777777" w:rsidR="00753AC8" w:rsidRDefault="00753AC8" w:rsidP="00753AC8"/>
                    <w:p w14:paraId="6D62341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6B760AFC" w14:textId="77777777" w:rsidR="00753AC8" w:rsidRDefault="00753AC8" w:rsidP="00753AC8"/>
                    <w:p w14:paraId="2A90464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7BE4FECF" w14:textId="77777777" w:rsidR="00753AC8" w:rsidRDefault="00753AC8" w:rsidP="00753AC8"/>
                    <w:p w14:paraId="1B10566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5CD00D3A" w14:textId="77777777" w:rsidR="00753AC8" w:rsidRDefault="00753AC8" w:rsidP="00753AC8"/>
                    <w:p w14:paraId="3498596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53AB0E33" w14:textId="77777777" w:rsidR="00753AC8" w:rsidRDefault="00753AC8" w:rsidP="00753AC8"/>
                    <w:p w14:paraId="644C9A6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69CD8158" w14:textId="77777777" w:rsidR="00753AC8" w:rsidRDefault="00753AC8" w:rsidP="00753AC8"/>
                    <w:p w14:paraId="0BE7F1D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5C34F1DC" w14:textId="77777777" w:rsidR="00753AC8" w:rsidRDefault="00753AC8" w:rsidP="00753AC8"/>
                    <w:p w14:paraId="762F665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13758374" w14:textId="77777777" w:rsidR="00753AC8" w:rsidRDefault="00753AC8" w:rsidP="00753AC8"/>
                    <w:p w14:paraId="1E40B20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32F9F1C3" w14:textId="77777777" w:rsidR="00753AC8" w:rsidRDefault="00753AC8" w:rsidP="00753AC8"/>
                    <w:p w14:paraId="39BC830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0FFC994A" w14:textId="77777777" w:rsidR="00753AC8" w:rsidRDefault="00753AC8" w:rsidP="00753AC8"/>
                    <w:p w14:paraId="6891604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2C269C8B" w14:textId="77777777" w:rsidR="00753AC8" w:rsidRDefault="00753AC8" w:rsidP="00753AC8"/>
                    <w:p w14:paraId="60504EC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p w14:paraId="03EBBAD6" w14:textId="77777777" w:rsidR="00753AC8" w:rsidRDefault="00753AC8" w:rsidP="00753AC8"/>
                    <w:p w14:paraId="056B453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7F4BF00D" w14:textId="77777777" w:rsidR="00753AC8" w:rsidRDefault="00753AC8" w:rsidP="00753AC8"/>
                    <w:p w14:paraId="1F451A16"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Navigate: Zoom</w:t>
                      </w:r>
                    </w:p>
                    <w:p w14:paraId="39067F1B" w14:textId="77777777" w:rsidR="00753AC8" w:rsidRDefault="00753AC8" w:rsidP="00753AC8"/>
                    <w:p w14:paraId="494702BA"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44408431" w14:textId="77777777" w:rsidR="00753AC8" w:rsidRDefault="00753AC8" w:rsidP="00753AC8"/>
                    <w:p w14:paraId="7A1C37D8" w14:textId="77777777" w:rsidR="00753AC8" w:rsidRPr="00C13168" w:rsidRDefault="00753AC8" w:rsidP="00753AC8">
                      <w:pPr>
                        <w:bidi/>
                        <w:rPr>
                          <w:rFonts w:asciiTheme="minorBidi" w:hAnsiTheme="minorBidi" w:cstheme="minorBidi"/>
                          <w:b/>
                          <w:bCs/>
                          <w:lang w:bidi="he-IL"/>
                        </w:rPr>
                      </w:pPr>
                      <w:r w:rsidRPr="00475B41">
                        <w:rPr>
                          <w:rFonts w:asciiTheme="minorBidi" w:hAnsiTheme="minorBidi" w:cstheme="minorBidi"/>
                          <w:b/>
                          <w:bCs/>
                          <w:lang w:bidi="he-IL"/>
                        </w:rPr>
                        <w:t>Aggregate</w:t>
                      </w:r>
                    </w:p>
                    <w:p w14:paraId="279756D3" w14:textId="77777777" w:rsidR="00753AC8" w:rsidRDefault="00753AC8" w:rsidP="00753AC8"/>
                    <w:p w14:paraId="73EAB225" w14:textId="77777777" w:rsidR="00753AC8" w:rsidRPr="00C13168" w:rsidRDefault="00753AC8" w:rsidP="00753AC8">
                      <w:pPr>
                        <w:jc w:val="center"/>
                        <w:rPr>
                          <w:rFonts w:asciiTheme="minorBidi" w:hAnsiTheme="minorBidi" w:cstheme="minorBidi"/>
                          <w:b/>
                          <w:bCs/>
                          <w:lang w:bidi="he-IL"/>
                        </w:rPr>
                      </w:pPr>
                      <w:proofErr w:type="spellStart"/>
                      <w:r>
                        <w:rPr>
                          <w:rFonts w:asciiTheme="minorBidi" w:hAnsiTheme="minorBidi" w:cstheme="minorBidi" w:hint="cs"/>
                          <w:b/>
                          <w:bCs/>
                          <w:rtl/>
                          <w:lang w:bidi="he-IL"/>
                        </w:rPr>
                        <w:t>צעות</w:t>
                      </w:r>
                      <w:proofErr w:type="spellEnd"/>
                      <w:r>
                        <w:rPr>
                          <w:rFonts w:asciiTheme="minorBidi" w:hAnsiTheme="minorBidi" w:cstheme="minorBidi" w:hint="cs"/>
                          <w:b/>
                          <w:bCs/>
                          <w:rtl/>
                          <w:lang w:bidi="he-IL"/>
                        </w:rPr>
                        <w:t xml:space="preserve">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p w14:paraId="0DC118F3" w14:textId="77777777" w:rsidR="00753AC8" w:rsidRDefault="00753AC8" w:rsidP="00753AC8"/>
                    <w:p w14:paraId="43E6DE2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p w14:paraId="0AE5104E" w14:textId="77777777" w:rsidR="00753AC8" w:rsidRDefault="00753AC8" w:rsidP="00753AC8"/>
                    <w:p w14:paraId="10AF322B"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v:textbox>
              </v:shape>
            </w:pict>
          </mc:Fallback>
        </mc:AlternateContent>
      </w:r>
      <w:r w:rsidRPr="007960DE">
        <w:rPr>
          <w:rFonts w:asciiTheme="minorBidi" w:hAnsiTheme="minorBidi" w:cstheme="minorBidi"/>
          <w:b/>
          <w:bCs/>
          <w:noProof/>
          <w:lang w:bidi="he-IL"/>
        </w:rPr>
        <w:drawing>
          <wp:anchor distT="0" distB="0" distL="114300" distR="114300" simplePos="0" relativeHeight="251750400" behindDoc="0" locked="0" layoutInCell="1" allowOverlap="1" wp14:anchorId="15AF9FE2" wp14:editId="0D954FDD">
            <wp:simplePos x="0" y="0"/>
            <wp:positionH relativeFrom="column">
              <wp:posOffset>4986655</wp:posOffset>
            </wp:positionH>
            <wp:positionV relativeFrom="paragraph">
              <wp:posOffset>5615668</wp:posOffset>
            </wp:positionV>
            <wp:extent cx="1409897" cy="1810003"/>
            <wp:effectExtent l="0" t="0" r="0" b="0"/>
            <wp:wrapNone/>
            <wp:docPr id="130632166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8611" name="תמונה 1" descr="תמונה שמכילה טקסט, צילום מסך, גופן&#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1409897" cy="1810003"/>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52448" behindDoc="0" locked="0" layoutInCell="1" allowOverlap="1" wp14:anchorId="34257716" wp14:editId="1C56661E">
                <wp:simplePos x="0" y="0"/>
                <wp:positionH relativeFrom="column">
                  <wp:posOffset>858883</wp:posOffset>
                </wp:positionH>
                <wp:positionV relativeFrom="paragraph">
                  <wp:posOffset>4173129</wp:posOffset>
                </wp:positionV>
                <wp:extent cx="1547446" cy="855784"/>
                <wp:effectExtent l="0" t="0" r="0" b="1905"/>
                <wp:wrapNone/>
                <wp:docPr id="1092637263"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2C24471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6C7B198" w14:textId="77777777" w:rsidR="00753AC8" w:rsidRDefault="00753AC8" w:rsidP="00753AC8"/>
                          <w:p w14:paraId="35F4DA34"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D63C965" w14:textId="77777777" w:rsidR="00753AC8" w:rsidRDefault="00753AC8" w:rsidP="00753AC8"/>
                          <w:p w14:paraId="4831ECA0"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E4F9429" w14:textId="77777777" w:rsidR="00753AC8" w:rsidRDefault="00753AC8" w:rsidP="00753AC8"/>
                          <w:p w14:paraId="0DF3C12A"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B461AAF" w14:textId="77777777" w:rsidR="00753AC8" w:rsidRDefault="00753AC8" w:rsidP="00753AC8"/>
                          <w:p w14:paraId="2B7A8EC8"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7C45504" w14:textId="77777777" w:rsidR="00753AC8" w:rsidRDefault="00753AC8" w:rsidP="00753AC8"/>
                          <w:p w14:paraId="61FE436E"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26DD003" w14:textId="77777777" w:rsidR="00753AC8" w:rsidRDefault="00753AC8" w:rsidP="00753AC8"/>
                          <w:p w14:paraId="79D2095C"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9BDFB72" w14:textId="77777777" w:rsidR="00753AC8" w:rsidRDefault="00753AC8" w:rsidP="00753AC8"/>
                          <w:p w14:paraId="586402FA"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FD3245D" w14:textId="77777777" w:rsidR="00753AC8" w:rsidRDefault="00753AC8" w:rsidP="00753AC8"/>
                          <w:p w14:paraId="3226BAB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2D59111" w14:textId="77777777" w:rsidR="00753AC8" w:rsidRDefault="00753AC8" w:rsidP="00753AC8"/>
                          <w:p w14:paraId="262AEE74"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80A913C" w14:textId="77777777" w:rsidR="00753AC8" w:rsidRDefault="00753AC8" w:rsidP="00753AC8"/>
                          <w:p w14:paraId="2872945F"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EB2D7BA" w14:textId="77777777" w:rsidR="00753AC8" w:rsidRDefault="00753AC8" w:rsidP="00753AC8"/>
                          <w:p w14:paraId="3E0AE4E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2FBF55D" w14:textId="77777777" w:rsidR="00753AC8" w:rsidRDefault="00753AC8" w:rsidP="00753AC8"/>
                          <w:p w14:paraId="5700D843"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6755642" w14:textId="77777777" w:rsidR="00753AC8" w:rsidRDefault="00753AC8" w:rsidP="00753AC8"/>
                          <w:p w14:paraId="6E7B0C99"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19F35A2" w14:textId="77777777" w:rsidR="00753AC8" w:rsidRDefault="00753AC8" w:rsidP="00753AC8"/>
                          <w:p w14:paraId="53D938A1"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F5E5BD8" w14:textId="77777777" w:rsidR="00753AC8" w:rsidRDefault="00753AC8" w:rsidP="00753AC8"/>
                          <w:p w14:paraId="71F64D39"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0FD8928" w14:textId="77777777" w:rsidR="00753AC8" w:rsidRDefault="00753AC8" w:rsidP="00753AC8"/>
                          <w:p w14:paraId="69838A5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65EF808" w14:textId="77777777" w:rsidR="00753AC8" w:rsidRDefault="00753AC8" w:rsidP="00753AC8"/>
                          <w:p w14:paraId="345E2F3C"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C46F308" w14:textId="77777777" w:rsidR="00753AC8" w:rsidRDefault="00753AC8" w:rsidP="00753AC8"/>
                          <w:p w14:paraId="68E6326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228719B" w14:textId="77777777" w:rsidR="00753AC8" w:rsidRDefault="00753AC8" w:rsidP="00753AC8"/>
                          <w:p w14:paraId="449B3F7E"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2DFAC1A" w14:textId="77777777" w:rsidR="00753AC8" w:rsidRDefault="00753AC8" w:rsidP="00753AC8"/>
                          <w:p w14:paraId="29DA276E"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1277377" w14:textId="77777777" w:rsidR="00753AC8" w:rsidRDefault="00753AC8" w:rsidP="00753AC8"/>
                          <w:p w14:paraId="5185612A"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4ED664C" w14:textId="77777777" w:rsidR="00753AC8" w:rsidRDefault="00753AC8" w:rsidP="00753AC8"/>
                          <w:p w14:paraId="227A2384"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2B13161" w14:textId="77777777" w:rsidR="00753AC8" w:rsidRDefault="00753AC8" w:rsidP="00753AC8"/>
                          <w:p w14:paraId="22C03972"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36890C6" w14:textId="77777777" w:rsidR="00753AC8" w:rsidRDefault="00753AC8" w:rsidP="00753AC8"/>
                          <w:p w14:paraId="1D86C4EA"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63CF556" w14:textId="77777777" w:rsidR="00753AC8" w:rsidRDefault="00753AC8" w:rsidP="00753AC8"/>
                          <w:p w14:paraId="7B9CC42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81DD2D3" w14:textId="77777777" w:rsidR="00753AC8" w:rsidRDefault="00753AC8" w:rsidP="00753AC8"/>
                          <w:p w14:paraId="3B2DCD9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7349A4E" w14:textId="77777777" w:rsidR="00753AC8" w:rsidRDefault="00753AC8" w:rsidP="00753AC8"/>
                          <w:p w14:paraId="68107F9F"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BFCD612" w14:textId="77777777" w:rsidR="00753AC8" w:rsidRDefault="00753AC8" w:rsidP="00753AC8"/>
                          <w:p w14:paraId="0DAD4C2E"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C5039CE" w14:textId="77777777" w:rsidR="00753AC8" w:rsidRDefault="00753AC8" w:rsidP="00753AC8"/>
                          <w:p w14:paraId="3CC67D69"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5C5FC5D" w14:textId="77777777" w:rsidR="00753AC8" w:rsidRDefault="00753AC8" w:rsidP="00753AC8"/>
                          <w:p w14:paraId="376F3FBF"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1ED528F" w14:textId="77777777" w:rsidR="00753AC8" w:rsidRDefault="00753AC8" w:rsidP="00753AC8"/>
                          <w:p w14:paraId="48851F6D"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6136C85" w14:textId="77777777" w:rsidR="00753AC8" w:rsidRDefault="00753AC8" w:rsidP="00753AC8"/>
                          <w:p w14:paraId="2236EE94"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06B6973" w14:textId="77777777" w:rsidR="00753AC8" w:rsidRDefault="00753AC8" w:rsidP="00753AC8"/>
                          <w:p w14:paraId="23B937C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39D55FD" w14:textId="77777777" w:rsidR="00753AC8" w:rsidRDefault="00753AC8" w:rsidP="00753AC8"/>
                          <w:p w14:paraId="15F8811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97CE8FA" w14:textId="77777777" w:rsidR="00753AC8" w:rsidRDefault="00753AC8" w:rsidP="00753AC8"/>
                          <w:p w14:paraId="4802C3AB"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D1952E9" w14:textId="77777777" w:rsidR="00753AC8" w:rsidRDefault="00753AC8" w:rsidP="00753AC8"/>
                          <w:p w14:paraId="3F8E7BAD"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82B7D2E" w14:textId="77777777" w:rsidR="00753AC8" w:rsidRDefault="00753AC8" w:rsidP="00753AC8"/>
                          <w:p w14:paraId="176E25AE"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7A84120" w14:textId="77777777" w:rsidR="00753AC8" w:rsidRDefault="00753AC8" w:rsidP="00753AC8"/>
                          <w:p w14:paraId="0CD75C51"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CFD5449" w14:textId="77777777" w:rsidR="00753AC8" w:rsidRDefault="00753AC8" w:rsidP="00753AC8"/>
                          <w:p w14:paraId="5D974B9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03B95E2" w14:textId="77777777" w:rsidR="00753AC8" w:rsidRDefault="00753AC8" w:rsidP="00753AC8"/>
                          <w:p w14:paraId="58F1B127"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B260BE5" w14:textId="77777777" w:rsidR="00753AC8" w:rsidRDefault="00753AC8" w:rsidP="00753AC8"/>
                          <w:p w14:paraId="0DA32B28"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7BB64A3" w14:textId="77777777" w:rsidR="00753AC8" w:rsidRDefault="00753AC8" w:rsidP="00753AC8"/>
                          <w:p w14:paraId="7B10A983"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94400CC" w14:textId="77777777" w:rsidR="00753AC8" w:rsidRDefault="00753AC8" w:rsidP="00753AC8"/>
                          <w:p w14:paraId="50DF75D7"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7B889E1" w14:textId="77777777" w:rsidR="00753AC8" w:rsidRDefault="00753AC8" w:rsidP="00753AC8"/>
                          <w:p w14:paraId="6D8E4F3B"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7828A1D" w14:textId="77777777" w:rsidR="00753AC8" w:rsidRDefault="00753AC8" w:rsidP="00753AC8"/>
                          <w:p w14:paraId="35F941CB"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65DD89F" w14:textId="77777777" w:rsidR="00753AC8" w:rsidRDefault="00753AC8" w:rsidP="00753AC8"/>
                          <w:p w14:paraId="494C175D"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7292F31" w14:textId="77777777" w:rsidR="00753AC8" w:rsidRDefault="00753AC8" w:rsidP="00753AC8"/>
                          <w:p w14:paraId="52042D90"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554C116" w14:textId="77777777" w:rsidR="00753AC8" w:rsidRDefault="00753AC8" w:rsidP="00753AC8"/>
                          <w:p w14:paraId="1F801F51"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13E345B" w14:textId="77777777" w:rsidR="00753AC8" w:rsidRDefault="00753AC8" w:rsidP="00753AC8"/>
                          <w:p w14:paraId="1A6B36F1"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E2771A7" w14:textId="77777777" w:rsidR="00753AC8" w:rsidRDefault="00753AC8" w:rsidP="00753AC8"/>
                          <w:p w14:paraId="6A3FCCB0"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C9C5E8B" w14:textId="77777777" w:rsidR="00753AC8" w:rsidRDefault="00753AC8" w:rsidP="00753AC8"/>
                          <w:p w14:paraId="05E3D5D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08F3655" w14:textId="77777777" w:rsidR="00753AC8" w:rsidRDefault="00753AC8" w:rsidP="00753AC8"/>
                          <w:p w14:paraId="6124083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E5BD556" w14:textId="77777777" w:rsidR="00753AC8" w:rsidRDefault="00753AC8" w:rsidP="00753AC8"/>
                          <w:p w14:paraId="64141649"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1A7EABF" w14:textId="77777777" w:rsidR="00753AC8" w:rsidRDefault="00753AC8" w:rsidP="00753AC8"/>
                          <w:p w14:paraId="51E5A7BB"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260A4FF" w14:textId="77777777" w:rsidR="00753AC8" w:rsidRDefault="00753AC8" w:rsidP="00753AC8"/>
                          <w:p w14:paraId="00A6B257"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6147612" w14:textId="77777777" w:rsidR="00753AC8" w:rsidRDefault="00753AC8" w:rsidP="00753AC8"/>
                          <w:p w14:paraId="2A024870"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4A1C2FF" w14:textId="77777777" w:rsidR="00753AC8" w:rsidRDefault="00753AC8" w:rsidP="00753AC8"/>
                          <w:p w14:paraId="3CC28BB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E76A9DD" w14:textId="77777777" w:rsidR="00753AC8" w:rsidRDefault="00753AC8" w:rsidP="00753AC8"/>
                          <w:p w14:paraId="795F2BE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323DB43" w14:textId="77777777" w:rsidR="00753AC8" w:rsidRDefault="00753AC8" w:rsidP="00753AC8"/>
                          <w:p w14:paraId="219F88E9"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05417E2" w14:textId="77777777" w:rsidR="00753AC8" w:rsidRDefault="00753AC8" w:rsidP="00753AC8"/>
                          <w:p w14:paraId="3524E649"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3A3464D" w14:textId="77777777" w:rsidR="00753AC8" w:rsidRDefault="00753AC8" w:rsidP="00753AC8"/>
                          <w:p w14:paraId="09CCE0A7"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3D310A1" w14:textId="77777777" w:rsidR="00753AC8" w:rsidRDefault="00753AC8" w:rsidP="00753AC8"/>
                          <w:p w14:paraId="2331BF8A"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68DDCCF" w14:textId="77777777" w:rsidR="00753AC8" w:rsidRDefault="00753AC8" w:rsidP="00753AC8"/>
                          <w:p w14:paraId="4B5CDC92"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57716" id="_x0000_s1049" type="#_x0000_t202" style="position:absolute;margin-left:67.65pt;margin-top:328.6pt;width:121.85pt;height:67.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" filled="f" stroked="f" strokeweight=".5pt">
                <v:textbox>
                  <w:txbxContent>
                    <w:p w14:paraId="2C24471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6C7B198" w14:textId="77777777" w:rsidR="00753AC8" w:rsidRDefault="00753AC8" w:rsidP="00753AC8"/>
                    <w:p w14:paraId="35F4DA34"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D63C965" w14:textId="77777777" w:rsidR="00753AC8" w:rsidRDefault="00753AC8" w:rsidP="00753AC8"/>
                    <w:p w14:paraId="4831ECA0"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E4F9429" w14:textId="77777777" w:rsidR="00753AC8" w:rsidRDefault="00753AC8" w:rsidP="00753AC8"/>
                    <w:p w14:paraId="0DF3C12A"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B461AAF" w14:textId="77777777" w:rsidR="00753AC8" w:rsidRDefault="00753AC8" w:rsidP="00753AC8"/>
                    <w:p w14:paraId="2B7A8EC8"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7C45504" w14:textId="77777777" w:rsidR="00753AC8" w:rsidRDefault="00753AC8" w:rsidP="00753AC8"/>
                    <w:p w14:paraId="61FE436E"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26DD003" w14:textId="77777777" w:rsidR="00753AC8" w:rsidRDefault="00753AC8" w:rsidP="00753AC8"/>
                    <w:p w14:paraId="79D2095C"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9BDFB72" w14:textId="77777777" w:rsidR="00753AC8" w:rsidRDefault="00753AC8" w:rsidP="00753AC8"/>
                    <w:p w14:paraId="586402FA"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FD3245D" w14:textId="77777777" w:rsidR="00753AC8" w:rsidRDefault="00753AC8" w:rsidP="00753AC8"/>
                    <w:p w14:paraId="3226BAB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2D59111" w14:textId="77777777" w:rsidR="00753AC8" w:rsidRDefault="00753AC8" w:rsidP="00753AC8"/>
                    <w:p w14:paraId="262AEE74"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80A913C" w14:textId="77777777" w:rsidR="00753AC8" w:rsidRDefault="00753AC8" w:rsidP="00753AC8"/>
                    <w:p w14:paraId="2872945F"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EB2D7BA" w14:textId="77777777" w:rsidR="00753AC8" w:rsidRDefault="00753AC8" w:rsidP="00753AC8"/>
                    <w:p w14:paraId="3E0AE4E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2FBF55D" w14:textId="77777777" w:rsidR="00753AC8" w:rsidRDefault="00753AC8" w:rsidP="00753AC8"/>
                    <w:p w14:paraId="5700D843"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6755642" w14:textId="77777777" w:rsidR="00753AC8" w:rsidRDefault="00753AC8" w:rsidP="00753AC8"/>
                    <w:p w14:paraId="6E7B0C99"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19F35A2" w14:textId="77777777" w:rsidR="00753AC8" w:rsidRDefault="00753AC8" w:rsidP="00753AC8"/>
                    <w:p w14:paraId="53D938A1"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F5E5BD8" w14:textId="77777777" w:rsidR="00753AC8" w:rsidRDefault="00753AC8" w:rsidP="00753AC8"/>
                    <w:p w14:paraId="71F64D39"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0FD8928" w14:textId="77777777" w:rsidR="00753AC8" w:rsidRDefault="00753AC8" w:rsidP="00753AC8"/>
                    <w:p w14:paraId="69838A5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65EF808" w14:textId="77777777" w:rsidR="00753AC8" w:rsidRDefault="00753AC8" w:rsidP="00753AC8"/>
                    <w:p w14:paraId="345E2F3C"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C46F308" w14:textId="77777777" w:rsidR="00753AC8" w:rsidRDefault="00753AC8" w:rsidP="00753AC8"/>
                    <w:p w14:paraId="68E6326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228719B" w14:textId="77777777" w:rsidR="00753AC8" w:rsidRDefault="00753AC8" w:rsidP="00753AC8"/>
                    <w:p w14:paraId="449B3F7E"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2DFAC1A" w14:textId="77777777" w:rsidR="00753AC8" w:rsidRDefault="00753AC8" w:rsidP="00753AC8"/>
                    <w:p w14:paraId="29DA276E"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1277377" w14:textId="77777777" w:rsidR="00753AC8" w:rsidRDefault="00753AC8" w:rsidP="00753AC8"/>
                    <w:p w14:paraId="5185612A"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4ED664C" w14:textId="77777777" w:rsidR="00753AC8" w:rsidRDefault="00753AC8" w:rsidP="00753AC8"/>
                    <w:p w14:paraId="227A2384"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2B13161" w14:textId="77777777" w:rsidR="00753AC8" w:rsidRDefault="00753AC8" w:rsidP="00753AC8"/>
                    <w:p w14:paraId="22C03972"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36890C6" w14:textId="77777777" w:rsidR="00753AC8" w:rsidRDefault="00753AC8" w:rsidP="00753AC8"/>
                    <w:p w14:paraId="1D86C4EA"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63CF556" w14:textId="77777777" w:rsidR="00753AC8" w:rsidRDefault="00753AC8" w:rsidP="00753AC8"/>
                    <w:p w14:paraId="7B9CC42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81DD2D3" w14:textId="77777777" w:rsidR="00753AC8" w:rsidRDefault="00753AC8" w:rsidP="00753AC8"/>
                    <w:p w14:paraId="3B2DCD9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7349A4E" w14:textId="77777777" w:rsidR="00753AC8" w:rsidRDefault="00753AC8" w:rsidP="00753AC8"/>
                    <w:p w14:paraId="68107F9F"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BFCD612" w14:textId="77777777" w:rsidR="00753AC8" w:rsidRDefault="00753AC8" w:rsidP="00753AC8"/>
                    <w:p w14:paraId="0DAD4C2E"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C5039CE" w14:textId="77777777" w:rsidR="00753AC8" w:rsidRDefault="00753AC8" w:rsidP="00753AC8"/>
                    <w:p w14:paraId="3CC67D69"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5C5FC5D" w14:textId="77777777" w:rsidR="00753AC8" w:rsidRDefault="00753AC8" w:rsidP="00753AC8"/>
                    <w:p w14:paraId="376F3FBF"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1ED528F" w14:textId="77777777" w:rsidR="00753AC8" w:rsidRDefault="00753AC8" w:rsidP="00753AC8"/>
                    <w:p w14:paraId="48851F6D"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6136C85" w14:textId="77777777" w:rsidR="00753AC8" w:rsidRDefault="00753AC8" w:rsidP="00753AC8"/>
                    <w:p w14:paraId="2236EE94"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06B6973" w14:textId="77777777" w:rsidR="00753AC8" w:rsidRDefault="00753AC8" w:rsidP="00753AC8"/>
                    <w:p w14:paraId="23B937C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39D55FD" w14:textId="77777777" w:rsidR="00753AC8" w:rsidRDefault="00753AC8" w:rsidP="00753AC8"/>
                    <w:p w14:paraId="15F8811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97CE8FA" w14:textId="77777777" w:rsidR="00753AC8" w:rsidRDefault="00753AC8" w:rsidP="00753AC8"/>
                    <w:p w14:paraId="4802C3AB"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D1952E9" w14:textId="77777777" w:rsidR="00753AC8" w:rsidRDefault="00753AC8" w:rsidP="00753AC8"/>
                    <w:p w14:paraId="3F8E7BAD"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82B7D2E" w14:textId="77777777" w:rsidR="00753AC8" w:rsidRDefault="00753AC8" w:rsidP="00753AC8"/>
                    <w:p w14:paraId="176E25AE"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7A84120" w14:textId="77777777" w:rsidR="00753AC8" w:rsidRDefault="00753AC8" w:rsidP="00753AC8"/>
                    <w:p w14:paraId="0CD75C51"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CFD5449" w14:textId="77777777" w:rsidR="00753AC8" w:rsidRDefault="00753AC8" w:rsidP="00753AC8"/>
                    <w:p w14:paraId="5D974B9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03B95E2" w14:textId="77777777" w:rsidR="00753AC8" w:rsidRDefault="00753AC8" w:rsidP="00753AC8"/>
                    <w:p w14:paraId="58F1B127"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B260BE5" w14:textId="77777777" w:rsidR="00753AC8" w:rsidRDefault="00753AC8" w:rsidP="00753AC8"/>
                    <w:p w14:paraId="0DA32B28"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7BB64A3" w14:textId="77777777" w:rsidR="00753AC8" w:rsidRDefault="00753AC8" w:rsidP="00753AC8"/>
                    <w:p w14:paraId="7B10A983"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94400CC" w14:textId="77777777" w:rsidR="00753AC8" w:rsidRDefault="00753AC8" w:rsidP="00753AC8"/>
                    <w:p w14:paraId="50DF75D7"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7B889E1" w14:textId="77777777" w:rsidR="00753AC8" w:rsidRDefault="00753AC8" w:rsidP="00753AC8"/>
                    <w:p w14:paraId="6D8E4F3B"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7828A1D" w14:textId="77777777" w:rsidR="00753AC8" w:rsidRDefault="00753AC8" w:rsidP="00753AC8"/>
                    <w:p w14:paraId="35F941CB"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65DD89F" w14:textId="77777777" w:rsidR="00753AC8" w:rsidRDefault="00753AC8" w:rsidP="00753AC8"/>
                    <w:p w14:paraId="494C175D"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7292F31" w14:textId="77777777" w:rsidR="00753AC8" w:rsidRDefault="00753AC8" w:rsidP="00753AC8"/>
                    <w:p w14:paraId="52042D90"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554C116" w14:textId="77777777" w:rsidR="00753AC8" w:rsidRDefault="00753AC8" w:rsidP="00753AC8"/>
                    <w:p w14:paraId="1F801F51"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13E345B" w14:textId="77777777" w:rsidR="00753AC8" w:rsidRDefault="00753AC8" w:rsidP="00753AC8"/>
                    <w:p w14:paraId="1A6B36F1"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E2771A7" w14:textId="77777777" w:rsidR="00753AC8" w:rsidRDefault="00753AC8" w:rsidP="00753AC8"/>
                    <w:p w14:paraId="6A3FCCB0"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2C9C5E8B" w14:textId="77777777" w:rsidR="00753AC8" w:rsidRDefault="00753AC8" w:rsidP="00753AC8"/>
                    <w:p w14:paraId="05E3D5D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08F3655" w14:textId="77777777" w:rsidR="00753AC8" w:rsidRDefault="00753AC8" w:rsidP="00753AC8"/>
                    <w:p w14:paraId="6124083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E5BD556" w14:textId="77777777" w:rsidR="00753AC8" w:rsidRDefault="00753AC8" w:rsidP="00753AC8"/>
                    <w:p w14:paraId="64141649"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1A7EABF" w14:textId="77777777" w:rsidR="00753AC8" w:rsidRDefault="00753AC8" w:rsidP="00753AC8"/>
                    <w:p w14:paraId="51E5A7BB"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7260A4FF" w14:textId="77777777" w:rsidR="00753AC8" w:rsidRDefault="00753AC8" w:rsidP="00753AC8"/>
                    <w:p w14:paraId="00A6B257"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6147612" w14:textId="77777777" w:rsidR="00753AC8" w:rsidRDefault="00753AC8" w:rsidP="00753AC8"/>
                    <w:p w14:paraId="2A024870"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34A1C2FF" w14:textId="77777777" w:rsidR="00753AC8" w:rsidRDefault="00753AC8" w:rsidP="00753AC8"/>
                    <w:p w14:paraId="3CC28BB6"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E76A9DD" w14:textId="77777777" w:rsidR="00753AC8" w:rsidRDefault="00753AC8" w:rsidP="00753AC8"/>
                    <w:p w14:paraId="795F2BE5"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5323DB43" w14:textId="77777777" w:rsidR="00753AC8" w:rsidRDefault="00753AC8" w:rsidP="00753AC8"/>
                    <w:p w14:paraId="219F88E9"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005417E2" w14:textId="77777777" w:rsidR="00753AC8" w:rsidRDefault="00753AC8" w:rsidP="00753AC8"/>
                    <w:p w14:paraId="3524E649"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63A3464D" w14:textId="77777777" w:rsidR="00753AC8" w:rsidRDefault="00753AC8" w:rsidP="00753AC8"/>
                    <w:p w14:paraId="09CCE0A7"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13D310A1" w14:textId="77777777" w:rsidR="00753AC8" w:rsidRDefault="00753AC8" w:rsidP="00753AC8"/>
                    <w:p w14:paraId="2331BF8A"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p w14:paraId="468DDCCF" w14:textId="77777777" w:rsidR="00753AC8" w:rsidRDefault="00753AC8" w:rsidP="00753AC8"/>
                    <w:p w14:paraId="4B5CDC92" w14:textId="77777777"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v:textbox>
              </v:shape>
            </w:pict>
          </mc:Fallback>
        </mc:AlternateContent>
      </w:r>
      <w:r w:rsidRPr="00383D2C">
        <w:rPr>
          <w:rFonts w:asciiTheme="minorBidi" w:hAnsiTheme="minorBidi" w:cstheme="minorBidi"/>
          <w:b/>
          <w:bCs/>
          <w:noProof/>
          <w:lang w:bidi="he-IL"/>
        </w:rPr>
        <w:drawing>
          <wp:anchor distT="0" distB="0" distL="114300" distR="114300" simplePos="0" relativeHeight="251753472" behindDoc="0" locked="0" layoutInCell="1" allowOverlap="1" wp14:anchorId="399843EF" wp14:editId="72DDD32F">
            <wp:simplePos x="0" y="0"/>
            <wp:positionH relativeFrom="column">
              <wp:posOffset>-379548</wp:posOffset>
            </wp:positionH>
            <wp:positionV relativeFrom="paragraph">
              <wp:posOffset>3999230</wp:posOffset>
            </wp:positionV>
            <wp:extent cx="1162212" cy="1066949"/>
            <wp:effectExtent l="0" t="0" r="0" b="0"/>
            <wp:wrapNone/>
            <wp:docPr id="1679389887" name="תמונה 1" descr="תמונה שמכילה צילום מסך, טקסט, גופן, גרפיק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9887" name="תמונה 1" descr="תמונה שמכילה צילום מסך, טקסט, גופן, גרפיקה&#10;&#10;תוכן שנוצר על-ידי בינה מלאכותית עשוי להיות שגוי."/>
                    <pic:cNvPicPr/>
                  </pic:nvPicPr>
                  <pic:blipFill>
                    <a:blip r:embed="rId46">
                      <a:extLst>
                        <a:ext uri="{28A0092B-C50C-407E-A947-70E740481C1C}">
                          <a14:useLocalDpi xmlns:a14="http://schemas.microsoft.com/office/drawing/2010/main" val="0"/>
                        </a:ext>
                      </a:extLst>
                    </a:blip>
                    <a:stretch>
                      <a:fillRect/>
                    </a:stretch>
                  </pic:blipFill>
                  <pic:spPr>
                    <a:xfrm>
                      <a:off x="0" y="0"/>
                      <a:ext cx="1162212" cy="1066949"/>
                    </a:xfrm>
                    <a:prstGeom prst="rect">
                      <a:avLst/>
                    </a:prstGeom>
                  </pic:spPr>
                </pic:pic>
              </a:graphicData>
            </a:graphic>
          </wp:anchor>
        </w:drawing>
      </w:r>
      <w:r w:rsidRPr="007960DE">
        <w:rPr>
          <w:rFonts w:asciiTheme="minorBidi" w:hAnsiTheme="minorBidi" w:cstheme="minorBidi"/>
          <w:b/>
          <w:bCs/>
          <w:noProof/>
          <w:lang w:bidi="he-IL"/>
        </w:rPr>
        <w:drawing>
          <wp:anchor distT="0" distB="0" distL="114300" distR="114300" simplePos="0" relativeHeight="251744256" behindDoc="0" locked="0" layoutInCell="1" allowOverlap="1" wp14:anchorId="53969E04" wp14:editId="5438EF2C">
            <wp:simplePos x="0" y="0"/>
            <wp:positionH relativeFrom="column">
              <wp:posOffset>708660</wp:posOffset>
            </wp:positionH>
            <wp:positionV relativeFrom="paragraph">
              <wp:posOffset>2503170</wp:posOffset>
            </wp:positionV>
            <wp:extent cx="1181100" cy="885825"/>
            <wp:effectExtent l="0" t="0" r="0" b="9525"/>
            <wp:wrapNone/>
            <wp:docPr id="1970903028" name="תמונה 1" descr="תמונה שמכילה טקסט, גופן, צילום מסך, גרפיק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03028" name="תמונה 1" descr="תמונה שמכילה טקסט, גופן, צילום מסך, גרפיקה&#10;&#10;תוכן שנוצר על-ידי בינה מלאכותית עשוי להיות שגוי."/>
                    <pic:cNvPicPr/>
                  </pic:nvPicPr>
                  <pic:blipFill>
                    <a:blip r:embed="rId47">
                      <a:extLst>
                        <a:ext uri="{28A0092B-C50C-407E-A947-70E740481C1C}">
                          <a14:useLocalDpi xmlns:a14="http://schemas.microsoft.com/office/drawing/2010/main" val="0"/>
                        </a:ext>
                      </a:extLst>
                    </a:blip>
                    <a:stretch>
                      <a:fillRect/>
                    </a:stretch>
                  </pic:blipFill>
                  <pic:spPr>
                    <a:xfrm>
                      <a:off x="0" y="0"/>
                      <a:ext cx="1181100" cy="885825"/>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45280" behindDoc="0" locked="0" layoutInCell="1" allowOverlap="1" wp14:anchorId="273C3E28" wp14:editId="4D294FD5">
                <wp:simplePos x="0" y="0"/>
                <wp:positionH relativeFrom="column">
                  <wp:posOffset>782502</wp:posOffset>
                </wp:positionH>
                <wp:positionV relativeFrom="paragraph">
                  <wp:posOffset>1805940</wp:posOffset>
                </wp:positionV>
                <wp:extent cx="914400" cy="620485"/>
                <wp:effectExtent l="0" t="0" r="0" b="0"/>
                <wp:wrapNone/>
                <wp:docPr id="172490473" name="תיבת טקסט 10"/>
                <wp:cNvGraphicFramePr/>
                <a:graphic xmlns:a="http://schemas.openxmlformats.org/drawingml/2006/main">
                  <a:graphicData uri="http://schemas.microsoft.com/office/word/2010/wordprocessingShape">
                    <wps:wsp>
                      <wps:cNvSpPr txBox="1"/>
                      <wps:spPr>
                        <a:xfrm>
                          <a:off x="0" y="0"/>
                          <a:ext cx="914400" cy="620485"/>
                        </a:xfrm>
                        <a:prstGeom prst="rect">
                          <a:avLst/>
                        </a:prstGeom>
                        <a:noFill/>
                        <a:ln w="6350">
                          <a:noFill/>
                        </a:ln>
                      </wps:spPr>
                      <wps:txbx>
                        <w:txbxContent>
                          <w:p w14:paraId="4486B20B"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E69242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29C523F" w14:textId="77777777" w:rsidR="00753AC8" w:rsidRDefault="00753AC8" w:rsidP="00753AC8"/>
                          <w:p w14:paraId="620BF45B"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FAA2D1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E917426" w14:textId="77777777" w:rsidR="00753AC8" w:rsidRDefault="00753AC8" w:rsidP="00753AC8"/>
                          <w:p w14:paraId="6D219BB6"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D5F810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3E53F83" w14:textId="77777777" w:rsidR="00753AC8" w:rsidRDefault="00753AC8" w:rsidP="00753AC8"/>
                          <w:p w14:paraId="5CC23BE3"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2804F4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F6D37A6" w14:textId="77777777" w:rsidR="00753AC8" w:rsidRDefault="00753AC8" w:rsidP="00753AC8"/>
                          <w:p w14:paraId="0BFC9647"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41DD36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743ACF9" w14:textId="77777777" w:rsidR="00753AC8" w:rsidRDefault="00753AC8" w:rsidP="00753AC8"/>
                          <w:p w14:paraId="3A4F99DC"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ACE58C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92F90B1" w14:textId="77777777" w:rsidR="00753AC8" w:rsidRDefault="00753AC8" w:rsidP="00753AC8"/>
                          <w:p w14:paraId="30CED96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0A77FFA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89716A3" w14:textId="77777777" w:rsidR="00753AC8" w:rsidRDefault="00753AC8" w:rsidP="00753AC8"/>
                          <w:p w14:paraId="174C3FD0"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338C4C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3E32686" w14:textId="77777777" w:rsidR="00753AC8" w:rsidRDefault="00753AC8" w:rsidP="00753AC8"/>
                          <w:p w14:paraId="0C4996AF"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E266D4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33BDF84" w14:textId="77777777" w:rsidR="00753AC8" w:rsidRDefault="00753AC8" w:rsidP="00753AC8"/>
                          <w:p w14:paraId="4AFA9BC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0B37E0F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9BD2C61" w14:textId="77777777" w:rsidR="00753AC8" w:rsidRDefault="00753AC8" w:rsidP="00753AC8"/>
                          <w:p w14:paraId="695C733B"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ABD912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5763C2A" w14:textId="77777777" w:rsidR="00753AC8" w:rsidRDefault="00753AC8" w:rsidP="00753AC8"/>
                          <w:p w14:paraId="53EEFD89"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281485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4C1D83A" w14:textId="77777777" w:rsidR="00753AC8" w:rsidRDefault="00753AC8" w:rsidP="00753AC8"/>
                          <w:p w14:paraId="1B90E4A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0A02A9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B8DBEFD" w14:textId="77777777" w:rsidR="00753AC8" w:rsidRDefault="00753AC8" w:rsidP="00753AC8"/>
                          <w:p w14:paraId="47E4C03C"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DAF8CD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2BB2C83" w14:textId="77777777" w:rsidR="00753AC8" w:rsidRDefault="00753AC8" w:rsidP="00753AC8"/>
                          <w:p w14:paraId="21A7629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D7E6C9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6188AA2" w14:textId="77777777" w:rsidR="00753AC8" w:rsidRDefault="00753AC8" w:rsidP="00753AC8"/>
                          <w:p w14:paraId="568B6861"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D3030E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CD1A5D9" w14:textId="77777777" w:rsidR="00753AC8" w:rsidRDefault="00753AC8" w:rsidP="00753AC8"/>
                          <w:p w14:paraId="11D4670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C8222E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78104AE" w14:textId="77777777" w:rsidR="00753AC8" w:rsidRDefault="00753AC8" w:rsidP="00753AC8"/>
                          <w:p w14:paraId="3B9D531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D8A597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F96696A" w14:textId="77777777" w:rsidR="00753AC8" w:rsidRDefault="00753AC8" w:rsidP="00753AC8"/>
                          <w:p w14:paraId="2857032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D204AA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ADDBD71" w14:textId="77777777" w:rsidR="00753AC8" w:rsidRDefault="00753AC8" w:rsidP="00753AC8"/>
                          <w:p w14:paraId="37B975C9"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0E882C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2EDCF34" w14:textId="77777777" w:rsidR="00753AC8" w:rsidRDefault="00753AC8" w:rsidP="00753AC8"/>
                          <w:p w14:paraId="0832DF9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2B8C50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56B6C38" w14:textId="77777777" w:rsidR="00753AC8" w:rsidRDefault="00753AC8" w:rsidP="00753AC8"/>
                          <w:p w14:paraId="25236F8B"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B7B011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8E6724E" w14:textId="77777777" w:rsidR="00753AC8" w:rsidRDefault="00753AC8" w:rsidP="00753AC8"/>
                          <w:p w14:paraId="5BBBD9B9"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09C81A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F2779CE" w14:textId="77777777" w:rsidR="00753AC8" w:rsidRDefault="00753AC8" w:rsidP="00753AC8"/>
                          <w:p w14:paraId="487890E7"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45BC92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041CCB1" w14:textId="77777777" w:rsidR="00753AC8" w:rsidRDefault="00753AC8" w:rsidP="00753AC8"/>
                          <w:p w14:paraId="57567A1E"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B97A63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3D16E17" w14:textId="77777777" w:rsidR="00753AC8" w:rsidRDefault="00753AC8" w:rsidP="00753AC8"/>
                          <w:p w14:paraId="447952D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D6B6D3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D4923BB" w14:textId="77777777" w:rsidR="00753AC8" w:rsidRDefault="00753AC8" w:rsidP="00753AC8"/>
                          <w:p w14:paraId="19EC8D7C"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2FC8BA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D85D1E4" w14:textId="77777777" w:rsidR="00753AC8" w:rsidRDefault="00753AC8" w:rsidP="00753AC8"/>
                          <w:p w14:paraId="21D2045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0FCBE9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B2889E9" w14:textId="77777777" w:rsidR="00753AC8" w:rsidRDefault="00753AC8" w:rsidP="00753AC8"/>
                          <w:p w14:paraId="6D3F8E6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A47E32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2E35804" w14:textId="77777777" w:rsidR="00753AC8" w:rsidRDefault="00753AC8" w:rsidP="00753AC8"/>
                          <w:p w14:paraId="16B47868"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47BF77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2D04C5E" w14:textId="77777777" w:rsidR="00753AC8" w:rsidRDefault="00753AC8" w:rsidP="00753AC8"/>
                          <w:p w14:paraId="4C0E935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636EDE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451C8CD" w14:textId="77777777" w:rsidR="00753AC8" w:rsidRDefault="00753AC8" w:rsidP="00753AC8"/>
                          <w:p w14:paraId="3091536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239D56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FBCF710" w14:textId="77777777" w:rsidR="00753AC8" w:rsidRDefault="00753AC8" w:rsidP="00753AC8"/>
                          <w:p w14:paraId="5F5ED316"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3D4EE9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AD33EBA" w14:textId="77777777" w:rsidR="00753AC8" w:rsidRDefault="00753AC8" w:rsidP="00753AC8"/>
                          <w:p w14:paraId="051A2DCE"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85BEF3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9F4A702" w14:textId="77777777" w:rsidR="00753AC8" w:rsidRDefault="00753AC8" w:rsidP="00753AC8"/>
                          <w:p w14:paraId="19B7E101"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E3F9EB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9B85A33" w14:textId="77777777" w:rsidR="00753AC8" w:rsidRDefault="00753AC8" w:rsidP="00753AC8"/>
                          <w:p w14:paraId="2069253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CC50B1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E474AF9" w14:textId="77777777" w:rsidR="00753AC8" w:rsidRDefault="00753AC8" w:rsidP="00753AC8"/>
                          <w:p w14:paraId="0013EF3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7CD437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8A1D2F8" w14:textId="77777777" w:rsidR="00753AC8" w:rsidRDefault="00753AC8" w:rsidP="00753AC8"/>
                          <w:p w14:paraId="33275811"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076A61F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73DEA46" w14:textId="77777777" w:rsidR="00753AC8" w:rsidRDefault="00753AC8" w:rsidP="00753AC8"/>
                          <w:p w14:paraId="3D513E38"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0CCCC6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BCB4284" w14:textId="77777777" w:rsidR="00753AC8" w:rsidRDefault="00753AC8" w:rsidP="00753AC8"/>
                          <w:p w14:paraId="3FC3C8C0"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4F93EE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8EECC87" w14:textId="77777777" w:rsidR="00753AC8" w:rsidRDefault="00753AC8" w:rsidP="00753AC8"/>
                          <w:p w14:paraId="7C29421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5DA421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126CB1E" w14:textId="77777777" w:rsidR="00753AC8" w:rsidRDefault="00753AC8" w:rsidP="00753AC8"/>
                          <w:p w14:paraId="384B186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3F45E2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0CD7249" w14:textId="77777777" w:rsidR="00753AC8" w:rsidRDefault="00753AC8" w:rsidP="00753AC8"/>
                          <w:p w14:paraId="24A62C1E"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5F74D5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B5E1523" w14:textId="77777777" w:rsidR="00753AC8" w:rsidRDefault="00753AC8" w:rsidP="00753AC8"/>
                          <w:p w14:paraId="735DAB17"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B79873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0453E8B" w14:textId="77777777" w:rsidR="00753AC8" w:rsidRDefault="00753AC8" w:rsidP="00753AC8"/>
                          <w:p w14:paraId="6B7D342F"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D47D92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8634E9F" w14:textId="77777777" w:rsidR="00753AC8" w:rsidRDefault="00753AC8" w:rsidP="00753AC8"/>
                          <w:p w14:paraId="64CBD0DF"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A18F42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A5C0AD0" w14:textId="77777777" w:rsidR="00753AC8" w:rsidRDefault="00753AC8" w:rsidP="00753AC8"/>
                          <w:p w14:paraId="28178456"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93CA89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71D72EB" w14:textId="77777777" w:rsidR="00753AC8" w:rsidRDefault="00753AC8" w:rsidP="00753AC8"/>
                          <w:p w14:paraId="5FCE59B7"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0A54B21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E414325" w14:textId="77777777" w:rsidR="00753AC8" w:rsidRDefault="00753AC8" w:rsidP="00753AC8"/>
                          <w:p w14:paraId="58B9C90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A6191E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C27BAB0" w14:textId="77777777" w:rsidR="00753AC8" w:rsidRDefault="00753AC8" w:rsidP="00753AC8"/>
                          <w:p w14:paraId="5B31D55E"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1D3526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30D6920" w14:textId="77777777" w:rsidR="00753AC8" w:rsidRDefault="00753AC8" w:rsidP="00753AC8"/>
                          <w:p w14:paraId="7486C870"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1C46C6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77F3456" w14:textId="77777777" w:rsidR="00753AC8" w:rsidRDefault="00753AC8" w:rsidP="00753AC8"/>
                          <w:p w14:paraId="06079266"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B880DA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D8074CA" w14:textId="77777777" w:rsidR="00753AC8" w:rsidRDefault="00753AC8" w:rsidP="00753AC8"/>
                          <w:p w14:paraId="240D6158"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05C3F6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DF8B1AC" w14:textId="77777777" w:rsidR="00753AC8" w:rsidRDefault="00753AC8" w:rsidP="00753AC8"/>
                          <w:p w14:paraId="28C5053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966519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5541D2A" w14:textId="77777777" w:rsidR="00753AC8" w:rsidRDefault="00753AC8" w:rsidP="00753AC8"/>
                          <w:p w14:paraId="16EFA6E8"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02E2D32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2CBFE00" w14:textId="77777777" w:rsidR="00753AC8" w:rsidRDefault="00753AC8" w:rsidP="00753AC8"/>
                          <w:p w14:paraId="76DC169F"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45CD3A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831DF94" w14:textId="77777777" w:rsidR="00753AC8" w:rsidRDefault="00753AC8" w:rsidP="00753AC8"/>
                          <w:p w14:paraId="1C5B061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B0635B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8487E22" w14:textId="77777777" w:rsidR="00753AC8" w:rsidRDefault="00753AC8" w:rsidP="00753AC8"/>
                          <w:p w14:paraId="401BBC89"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031CB9F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0175602" w14:textId="77777777" w:rsidR="00753AC8" w:rsidRDefault="00753AC8" w:rsidP="00753AC8"/>
                          <w:p w14:paraId="1A4B4853"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522481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F34DFE8" w14:textId="77777777" w:rsidR="00753AC8" w:rsidRDefault="00753AC8" w:rsidP="00753AC8"/>
                          <w:p w14:paraId="4A7E89F8"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37FBBE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6582101" w14:textId="77777777" w:rsidR="00753AC8" w:rsidRDefault="00753AC8" w:rsidP="00753AC8"/>
                          <w:p w14:paraId="7DF6CA8C"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FC55CF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18D20C3" w14:textId="77777777" w:rsidR="00753AC8" w:rsidRDefault="00753AC8" w:rsidP="00753AC8"/>
                          <w:p w14:paraId="2E2EC45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32FF05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124EBAF" w14:textId="77777777" w:rsidR="00753AC8" w:rsidRDefault="00753AC8" w:rsidP="00753AC8"/>
                          <w:p w14:paraId="307298D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75EBBD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858D603" w14:textId="77777777" w:rsidR="00753AC8" w:rsidRDefault="00753AC8" w:rsidP="00753AC8"/>
                          <w:p w14:paraId="1316FFB1"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45BF18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C3E28" id="_x0000_s1050" type="#_x0000_t202" style="position:absolute;margin-left:61.6pt;margin-top:142.2pt;width:1in;height:48.85pt;z-index:251745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" filled="f" stroked="f" strokeweight=".5pt">
                <v:textbox>
                  <w:txbxContent>
                    <w:p w14:paraId="4486B20B"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E69242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29C523F" w14:textId="77777777" w:rsidR="00753AC8" w:rsidRDefault="00753AC8" w:rsidP="00753AC8"/>
                    <w:p w14:paraId="620BF45B"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FAA2D1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E917426" w14:textId="77777777" w:rsidR="00753AC8" w:rsidRDefault="00753AC8" w:rsidP="00753AC8"/>
                    <w:p w14:paraId="6D219BB6"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D5F810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3E53F83" w14:textId="77777777" w:rsidR="00753AC8" w:rsidRDefault="00753AC8" w:rsidP="00753AC8"/>
                    <w:p w14:paraId="5CC23BE3"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2804F4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F6D37A6" w14:textId="77777777" w:rsidR="00753AC8" w:rsidRDefault="00753AC8" w:rsidP="00753AC8"/>
                    <w:p w14:paraId="0BFC9647"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41DD36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743ACF9" w14:textId="77777777" w:rsidR="00753AC8" w:rsidRDefault="00753AC8" w:rsidP="00753AC8"/>
                    <w:p w14:paraId="3A4F99DC"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ACE58C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92F90B1" w14:textId="77777777" w:rsidR="00753AC8" w:rsidRDefault="00753AC8" w:rsidP="00753AC8"/>
                    <w:p w14:paraId="30CED96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0A77FFA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89716A3" w14:textId="77777777" w:rsidR="00753AC8" w:rsidRDefault="00753AC8" w:rsidP="00753AC8"/>
                    <w:p w14:paraId="174C3FD0"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338C4C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3E32686" w14:textId="77777777" w:rsidR="00753AC8" w:rsidRDefault="00753AC8" w:rsidP="00753AC8"/>
                    <w:p w14:paraId="0C4996AF"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E266D4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33BDF84" w14:textId="77777777" w:rsidR="00753AC8" w:rsidRDefault="00753AC8" w:rsidP="00753AC8"/>
                    <w:p w14:paraId="4AFA9BC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0B37E0F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9BD2C61" w14:textId="77777777" w:rsidR="00753AC8" w:rsidRDefault="00753AC8" w:rsidP="00753AC8"/>
                    <w:p w14:paraId="695C733B"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ABD912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5763C2A" w14:textId="77777777" w:rsidR="00753AC8" w:rsidRDefault="00753AC8" w:rsidP="00753AC8"/>
                    <w:p w14:paraId="53EEFD89"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281485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4C1D83A" w14:textId="77777777" w:rsidR="00753AC8" w:rsidRDefault="00753AC8" w:rsidP="00753AC8"/>
                    <w:p w14:paraId="1B90E4A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0A02A9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B8DBEFD" w14:textId="77777777" w:rsidR="00753AC8" w:rsidRDefault="00753AC8" w:rsidP="00753AC8"/>
                    <w:p w14:paraId="47E4C03C"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DAF8CD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2BB2C83" w14:textId="77777777" w:rsidR="00753AC8" w:rsidRDefault="00753AC8" w:rsidP="00753AC8"/>
                    <w:p w14:paraId="21A7629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D7E6C9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6188AA2" w14:textId="77777777" w:rsidR="00753AC8" w:rsidRDefault="00753AC8" w:rsidP="00753AC8"/>
                    <w:p w14:paraId="568B6861"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D3030E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CD1A5D9" w14:textId="77777777" w:rsidR="00753AC8" w:rsidRDefault="00753AC8" w:rsidP="00753AC8"/>
                    <w:p w14:paraId="11D4670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C8222E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78104AE" w14:textId="77777777" w:rsidR="00753AC8" w:rsidRDefault="00753AC8" w:rsidP="00753AC8"/>
                    <w:p w14:paraId="3B9D531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D8A597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F96696A" w14:textId="77777777" w:rsidR="00753AC8" w:rsidRDefault="00753AC8" w:rsidP="00753AC8"/>
                    <w:p w14:paraId="2857032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D204AA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ADDBD71" w14:textId="77777777" w:rsidR="00753AC8" w:rsidRDefault="00753AC8" w:rsidP="00753AC8"/>
                    <w:p w14:paraId="37B975C9"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0E882C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2EDCF34" w14:textId="77777777" w:rsidR="00753AC8" w:rsidRDefault="00753AC8" w:rsidP="00753AC8"/>
                    <w:p w14:paraId="0832DF9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2B8C50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56B6C38" w14:textId="77777777" w:rsidR="00753AC8" w:rsidRDefault="00753AC8" w:rsidP="00753AC8"/>
                    <w:p w14:paraId="25236F8B"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B7B011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8E6724E" w14:textId="77777777" w:rsidR="00753AC8" w:rsidRDefault="00753AC8" w:rsidP="00753AC8"/>
                    <w:p w14:paraId="5BBBD9B9"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09C81A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F2779CE" w14:textId="77777777" w:rsidR="00753AC8" w:rsidRDefault="00753AC8" w:rsidP="00753AC8"/>
                    <w:p w14:paraId="487890E7"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45BC92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041CCB1" w14:textId="77777777" w:rsidR="00753AC8" w:rsidRDefault="00753AC8" w:rsidP="00753AC8"/>
                    <w:p w14:paraId="57567A1E"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B97A63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3D16E17" w14:textId="77777777" w:rsidR="00753AC8" w:rsidRDefault="00753AC8" w:rsidP="00753AC8"/>
                    <w:p w14:paraId="447952D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D6B6D3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D4923BB" w14:textId="77777777" w:rsidR="00753AC8" w:rsidRDefault="00753AC8" w:rsidP="00753AC8"/>
                    <w:p w14:paraId="19EC8D7C"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2FC8BA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D85D1E4" w14:textId="77777777" w:rsidR="00753AC8" w:rsidRDefault="00753AC8" w:rsidP="00753AC8"/>
                    <w:p w14:paraId="21D2045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0FCBE9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B2889E9" w14:textId="77777777" w:rsidR="00753AC8" w:rsidRDefault="00753AC8" w:rsidP="00753AC8"/>
                    <w:p w14:paraId="6D3F8E6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A47E32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2E35804" w14:textId="77777777" w:rsidR="00753AC8" w:rsidRDefault="00753AC8" w:rsidP="00753AC8"/>
                    <w:p w14:paraId="16B47868"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47BF77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2D04C5E" w14:textId="77777777" w:rsidR="00753AC8" w:rsidRDefault="00753AC8" w:rsidP="00753AC8"/>
                    <w:p w14:paraId="4C0E935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636EDE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451C8CD" w14:textId="77777777" w:rsidR="00753AC8" w:rsidRDefault="00753AC8" w:rsidP="00753AC8"/>
                    <w:p w14:paraId="3091536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239D56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FBCF710" w14:textId="77777777" w:rsidR="00753AC8" w:rsidRDefault="00753AC8" w:rsidP="00753AC8"/>
                    <w:p w14:paraId="5F5ED316"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3D4EE9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AD33EBA" w14:textId="77777777" w:rsidR="00753AC8" w:rsidRDefault="00753AC8" w:rsidP="00753AC8"/>
                    <w:p w14:paraId="051A2DCE"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85BEF3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9F4A702" w14:textId="77777777" w:rsidR="00753AC8" w:rsidRDefault="00753AC8" w:rsidP="00753AC8"/>
                    <w:p w14:paraId="19B7E101"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E3F9EB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9B85A33" w14:textId="77777777" w:rsidR="00753AC8" w:rsidRDefault="00753AC8" w:rsidP="00753AC8"/>
                    <w:p w14:paraId="2069253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CC50B1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E474AF9" w14:textId="77777777" w:rsidR="00753AC8" w:rsidRDefault="00753AC8" w:rsidP="00753AC8"/>
                    <w:p w14:paraId="0013EF3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7CD437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8A1D2F8" w14:textId="77777777" w:rsidR="00753AC8" w:rsidRDefault="00753AC8" w:rsidP="00753AC8"/>
                    <w:p w14:paraId="33275811"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076A61F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73DEA46" w14:textId="77777777" w:rsidR="00753AC8" w:rsidRDefault="00753AC8" w:rsidP="00753AC8"/>
                    <w:p w14:paraId="3D513E38"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0CCCC6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BCB4284" w14:textId="77777777" w:rsidR="00753AC8" w:rsidRDefault="00753AC8" w:rsidP="00753AC8"/>
                    <w:p w14:paraId="3FC3C8C0"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4F93EE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8EECC87" w14:textId="77777777" w:rsidR="00753AC8" w:rsidRDefault="00753AC8" w:rsidP="00753AC8"/>
                    <w:p w14:paraId="7C29421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5DA421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126CB1E" w14:textId="77777777" w:rsidR="00753AC8" w:rsidRDefault="00753AC8" w:rsidP="00753AC8"/>
                    <w:p w14:paraId="384B186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3F45E2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0CD7249" w14:textId="77777777" w:rsidR="00753AC8" w:rsidRDefault="00753AC8" w:rsidP="00753AC8"/>
                    <w:p w14:paraId="24A62C1E"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15F74D5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B5E1523" w14:textId="77777777" w:rsidR="00753AC8" w:rsidRDefault="00753AC8" w:rsidP="00753AC8"/>
                    <w:p w14:paraId="735DAB17"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B79873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0453E8B" w14:textId="77777777" w:rsidR="00753AC8" w:rsidRDefault="00753AC8" w:rsidP="00753AC8"/>
                    <w:p w14:paraId="6B7D342F"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D47D92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8634E9F" w14:textId="77777777" w:rsidR="00753AC8" w:rsidRDefault="00753AC8" w:rsidP="00753AC8"/>
                    <w:p w14:paraId="64CBD0DF"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A18F42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A5C0AD0" w14:textId="77777777" w:rsidR="00753AC8" w:rsidRDefault="00753AC8" w:rsidP="00753AC8"/>
                    <w:p w14:paraId="28178456"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93CA89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71D72EB" w14:textId="77777777" w:rsidR="00753AC8" w:rsidRDefault="00753AC8" w:rsidP="00753AC8"/>
                    <w:p w14:paraId="5FCE59B7"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0A54B21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E414325" w14:textId="77777777" w:rsidR="00753AC8" w:rsidRDefault="00753AC8" w:rsidP="00753AC8"/>
                    <w:p w14:paraId="58B9C904"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A6191E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3C27BAB0" w14:textId="77777777" w:rsidR="00753AC8" w:rsidRDefault="00753AC8" w:rsidP="00753AC8"/>
                    <w:p w14:paraId="5B31D55E"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1D3526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30D6920" w14:textId="77777777" w:rsidR="00753AC8" w:rsidRDefault="00753AC8" w:rsidP="00753AC8"/>
                    <w:p w14:paraId="7486C870"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1C46C6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77F3456" w14:textId="77777777" w:rsidR="00753AC8" w:rsidRDefault="00753AC8" w:rsidP="00753AC8"/>
                    <w:p w14:paraId="06079266"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B880DA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D8074CA" w14:textId="77777777" w:rsidR="00753AC8" w:rsidRDefault="00753AC8" w:rsidP="00753AC8"/>
                    <w:p w14:paraId="240D6158"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05C3F6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DF8B1AC" w14:textId="77777777" w:rsidR="00753AC8" w:rsidRDefault="00753AC8" w:rsidP="00753AC8"/>
                    <w:p w14:paraId="28C5053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2966519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5541D2A" w14:textId="77777777" w:rsidR="00753AC8" w:rsidRDefault="00753AC8" w:rsidP="00753AC8"/>
                    <w:p w14:paraId="16EFA6E8"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02E2D32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2CBFE00" w14:textId="77777777" w:rsidR="00753AC8" w:rsidRDefault="00753AC8" w:rsidP="00753AC8"/>
                    <w:p w14:paraId="76DC169F"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45CD3A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2831DF94" w14:textId="77777777" w:rsidR="00753AC8" w:rsidRDefault="00753AC8" w:rsidP="00753AC8"/>
                    <w:p w14:paraId="1C5B061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6B0635B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68487E22" w14:textId="77777777" w:rsidR="00753AC8" w:rsidRDefault="00753AC8" w:rsidP="00753AC8"/>
                    <w:p w14:paraId="401BBC89"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031CB9F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0175602" w14:textId="77777777" w:rsidR="00753AC8" w:rsidRDefault="00753AC8" w:rsidP="00753AC8"/>
                    <w:p w14:paraId="1A4B4853"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522481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1F34DFE8" w14:textId="77777777" w:rsidR="00753AC8" w:rsidRDefault="00753AC8" w:rsidP="00753AC8"/>
                    <w:p w14:paraId="4A7E89F8"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37FBBE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06582101" w14:textId="77777777" w:rsidR="00753AC8" w:rsidRDefault="00753AC8" w:rsidP="00753AC8"/>
                    <w:p w14:paraId="7DF6CA8C"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FC55CF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518D20C3" w14:textId="77777777" w:rsidR="00753AC8" w:rsidRDefault="00753AC8" w:rsidP="00753AC8"/>
                    <w:p w14:paraId="2E2EC45D"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532FF05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7124EBAF" w14:textId="77777777" w:rsidR="00753AC8" w:rsidRDefault="00753AC8" w:rsidP="00753AC8"/>
                    <w:p w14:paraId="307298DA"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375EBBD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p w14:paraId="4858D603" w14:textId="77777777" w:rsidR="00753AC8" w:rsidRDefault="00753AC8" w:rsidP="00753AC8"/>
                    <w:p w14:paraId="1316FFB1" w14:textId="77777777" w:rsidR="00753AC8" w:rsidRDefault="00753AC8" w:rsidP="00753AC8">
                      <w:pPr>
                        <w:rPr>
                          <w:rFonts w:asciiTheme="minorBidi" w:hAnsiTheme="minorBidi" w:cstheme="minorBidi"/>
                          <w:b/>
                          <w:bCs/>
                          <w:rtl/>
                          <w:lang w:bidi="he-IL"/>
                        </w:rPr>
                      </w:pPr>
                      <w:r>
                        <w:rPr>
                          <w:rFonts w:asciiTheme="minorBidi" w:hAnsiTheme="minorBidi" w:cstheme="minorBidi" w:hint="cs"/>
                          <w:b/>
                          <w:bCs/>
                          <w:rtl/>
                          <w:lang w:bidi="he-IL"/>
                        </w:rPr>
                        <w:t>תמיכה עבור</w:t>
                      </w:r>
                    </w:p>
                    <w:p w14:paraId="745BF18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txbxContent>
                </v:textbox>
              </v:shape>
            </w:pict>
          </mc:Fallback>
        </mc:AlternateContent>
      </w:r>
      <w:r w:rsidRPr="007960DE">
        <w:rPr>
          <w:rFonts w:asciiTheme="minorBidi" w:hAnsiTheme="minorBidi" w:cstheme="minorBidi"/>
          <w:b/>
          <w:bCs/>
          <w:noProof/>
          <w:lang w:bidi="he-IL"/>
        </w:rPr>
        <w:drawing>
          <wp:anchor distT="0" distB="0" distL="114300" distR="114300" simplePos="0" relativeHeight="251741184" behindDoc="0" locked="0" layoutInCell="1" allowOverlap="1" wp14:anchorId="44E88D46" wp14:editId="288089AD">
            <wp:simplePos x="0" y="0"/>
            <wp:positionH relativeFrom="column">
              <wp:posOffset>3417026</wp:posOffset>
            </wp:positionH>
            <wp:positionV relativeFrom="paragraph">
              <wp:posOffset>2050234</wp:posOffset>
            </wp:positionV>
            <wp:extent cx="2896004" cy="1343212"/>
            <wp:effectExtent l="0" t="0" r="0" b="9525"/>
            <wp:wrapNone/>
            <wp:docPr id="713596846" name="תמונה 1" descr="תמונה שמכילה טקסט, צילום מסך, גופן, לוג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6846" name="תמונה 1" descr="תמונה שמכילה טקסט, צילום מסך, גופן, לוגו&#10;&#10;תוכן שנוצר על-ידי בינה מלאכותית עשוי להיות שגוי."/>
                    <pic:cNvPicPr/>
                  </pic:nvPicPr>
                  <pic:blipFill>
                    <a:blip r:embed="rId48">
                      <a:extLst>
                        <a:ext uri="{28A0092B-C50C-407E-A947-70E740481C1C}">
                          <a14:useLocalDpi xmlns:a14="http://schemas.microsoft.com/office/drawing/2010/main" val="0"/>
                        </a:ext>
                      </a:extLst>
                    </a:blip>
                    <a:stretch>
                      <a:fillRect/>
                    </a:stretch>
                  </pic:blipFill>
                  <pic:spPr>
                    <a:xfrm>
                      <a:off x="0" y="0"/>
                      <a:ext cx="2896004" cy="1343212"/>
                    </a:xfrm>
                    <a:prstGeom prst="rect">
                      <a:avLst/>
                    </a:prstGeom>
                  </pic:spPr>
                </pic:pic>
              </a:graphicData>
            </a:graphic>
          </wp:anchor>
        </w:drawing>
      </w:r>
      <w:r w:rsidRPr="007960DE">
        <w:rPr>
          <w:rFonts w:asciiTheme="minorBidi" w:hAnsiTheme="minorBidi" w:cstheme="minorBidi"/>
          <w:b/>
          <w:bCs/>
          <w:noProof/>
          <w:lang w:bidi="he-IL"/>
        </w:rPr>
        <w:drawing>
          <wp:anchor distT="0" distB="0" distL="114300" distR="114300" simplePos="0" relativeHeight="251746304" behindDoc="0" locked="0" layoutInCell="1" allowOverlap="1" wp14:anchorId="662E841E" wp14:editId="218F5DAC">
            <wp:simplePos x="0" y="0"/>
            <wp:positionH relativeFrom="column">
              <wp:posOffset>-617492</wp:posOffset>
            </wp:positionH>
            <wp:positionV relativeFrom="paragraph">
              <wp:posOffset>1649368</wp:posOffset>
            </wp:positionV>
            <wp:extent cx="1295581" cy="1743318"/>
            <wp:effectExtent l="0" t="0" r="0" b="0"/>
            <wp:wrapNone/>
            <wp:docPr id="628594051" name="תמונה 1" descr="תמונה שמכילה טקסט, צילום מסך, גופ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94051" name="תמונה 1" descr="תמונה שמכילה טקסט, צילום מסך, גופן, עיצוב&#10;&#10;תוכן שנוצר על-ידי בינה מלאכותית עשוי להיות שגוי."/>
                    <pic:cNvPicPr/>
                  </pic:nvPicPr>
                  <pic:blipFill>
                    <a:blip r:embed="rId49">
                      <a:extLst>
                        <a:ext uri="{28A0092B-C50C-407E-A947-70E740481C1C}">
                          <a14:useLocalDpi xmlns:a14="http://schemas.microsoft.com/office/drawing/2010/main" val="0"/>
                        </a:ext>
                      </a:extLst>
                    </a:blip>
                    <a:stretch>
                      <a:fillRect/>
                    </a:stretch>
                  </pic:blipFill>
                  <pic:spPr>
                    <a:xfrm>
                      <a:off x="0" y="0"/>
                      <a:ext cx="1295581" cy="1743318"/>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42208" behindDoc="0" locked="0" layoutInCell="1" allowOverlap="1" wp14:anchorId="1409631B" wp14:editId="472BD18F">
                <wp:simplePos x="0" y="0"/>
                <wp:positionH relativeFrom="column">
                  <wp:posOffset>3553913</wp:posOffset>
                </wp:positionH>
                <wp:positionV relativeFrom="paragraph">
                  <wp:posOffset>1746250</wp:posOffset>
                </wp:positionV>
                <wp:extent cx="914400" cy="304800"/>
                <wp:effectExtent l="0" t="0" r="0" b="0"/>
                <wp:wrapNone/>
                <wp:docPr id="1420721527"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4DCC2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19D63E8" w14:textId="77777777" w:rsidR="00753AC8" w:rsidRDefault="00753AC8" w:rsidP="00753AC8"/>
                          <w:p w14:paraId="3E0EAB8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3D7116A" w14:textId="77777777" w:rsidR="00753AC8" w:rsidRDefault="00753AC8" w:rsidP="00753AC8"/>
                          <w:p w14:paraId="7CC3F24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431DD9E" w14:textId="77777777" w:rsidR="00753AC8" w:rsidRDefault="00753AC8" w:rsidP="00753AC8"/>
                          <w:p w14:paraId="080FB1D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D257A56" w14:textId="77777777" w:rsidR="00753AC8" w:rsidRDefault="00753AC8" w:rsidP="00753AC8"/>
                          <w:p w14:paraId="01D3262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C6BC279" w14:textId="77777777" w:rsidR="00753AC8" w:rsidRDefault="00753AC8" w:rsidP="00753AC8"/>
                          <w:p w14:paraId="6D104BB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5348478" w14:textId="77777777" w:rsidR="00753AC8" w:rsidRDefault="00753AC8" w:rsidP="00753AC8"/>
                          <w:p w14:paraId="6ACAA7D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B96B2EE" w14:textId="77777777" w:rsidR="00753AC8" w:rsidRDefault="00753AC8" w:rsidP="00753AC8"/>
                          <w:p w14:paraId="5F5B592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E7847BF" w14:textId="77777777" w:rsidR="00753AC8" w:rsidRDefault="00753AC8" w:rsidP="00753AC8"/>
                          <w:p w14:paraId="776539A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161E8FB" w14:textId="77777777" w:rsidR="00753AC8" w:rsidRDefault="00753AC8" w:rsidP="00753AC8"/>
                          <w:p w14:paraId="24339DE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B3D9403" w14:textId="77777777" w:rsidR="00753AC8" w:rsidRDefault="00753AC8" w:rsidP="00753AC8"/>
                          <w:p w14:paraId="34642E6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255695C" w14:textId="77777777" w:rsidR="00753AC8" w:rsidRDefault="00753AC8" w:rsidP="00753AC8"/>
                          <w:p w14:paraId="21B7A18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CBC66E1" w14:textId="77777777" w:rsidR="00753AC8" w:rsidRDefault="00753AC8" w:rsidP="00753AC8"/>
                          <w:p w14:paraId="02C37E0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0C5FC61" w14:textId="77777777" w:rsidR="00753AC8" w:rsidRDefault="00753AC8" w:rsidP="00753AC8"/>
                          <w:p w14:paraId="666FCD0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A1AB5A7" w14:textId="77777777" w:rsidR="00753AC8" w:rsidRDefault="00753AC8" w:rsidP="00753AC8"/>
                          <w:p w14:paraId="1DB7B58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BBB475F" w14:textId="77777777" w:rsidR="00753AC8" w:rsidRDefault="00753AC8" w:rsidP="00753AC8"/>
                          <w:p w14:paraId="4AADC6C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7AE9948" w14:textId="77777777" w:rsidR="00753AC8" w:rsidRDefault="00753AC8" w:rsidP="00753AC8"/>
                          <w:p w14:paraId="503B175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5FBBA61" w14:textId="77777777" w:rsidR="00753AC8" w:rsidRDefault="00753AC8" w:rsidP="00753AC8"/>
                          <w:p w14:paraId="2529D72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130E58A" w14:textId="77777777" w:rsidR="00753AC8" w:rsidRDefault="00753AC8" w:rsidP="00753AC8"/>
                          <w:p w14:paraId="5BE2B33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301A417" w14:textId="77777777" w:rsidR="00753AC8" w:rsidRDefault="00753AC8" w:rsidP="00753AC8"/>
                          <w:p w14:paraId="1100C3C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56440D9" w14:textId="77777777" w:rsidR="00753AC8" w:rsidRDefault="00753AC8" w:rsidP="00753AC8"/>
                          <w:p w14:paraId="5218B99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993EFBB" w14:textId="77777777" w:rsidR="00753AC8" w:rsidRDefault="00753AC8" w:rsidP="00753AC8"/>
                          <w:p w14:paraId="5B609CA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4672DC1" w14:textId="77777777" w:rsidR="00753AC8" w:rsidRDefault="00753AC8" w:rsidP="00753AC8"/>
                          <w:p w14:paraId="2553129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EFCFDA6" w14:textId="77777777" w:rsidR="00753AC8" w:rsidRDefault="00753AC8" w:rsidP="00753AC8"/>
                          <w:p w14:paraId="4A9BBE7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3E7C4E9" w14:textId="77777777" w:rsidR="00753AC8" w:rsidRDefault="00753AC8" w:rsidP="00753AC8"/>
                          <w:p w14:paraId="7D79F00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9F9AD55" w14:textId="77777777" w:rsidR="00753AC8" w:rsidRDefault="00753AC8" w:rsidP="00753AC8"/>
                          <w:p w14:paraId="0A7B74A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D376EFB" w14:textId="77777777" w:rsidR="00753AC8" w:rsidRDefault="00753AC8" w:rsidP="00753AC8"/>
                          <w:p w14:paraId="12A9692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832D795" w14:textId="77777777" w:rsidR="00753AC8" w:rsidRDefault="00753AC8" w:rsidP="00753AC8"/>
                          <w:p w14:paraId="2185124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91AC22D" w14:textId="77777777" w:rsidR="00753AC8" w:rsidRDefault="00753AC8" w:rsidP="00753AC8"/>
                          <w:p w14:paraId="6297FB6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B94B46C" w14:textId="77777777" w:rsidR="00753AC8" w:rsidRDefault="00753AC8" w:rsidP="00753AC8"/>
                          <w:p w14:paraId="12DA85C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44BD8F8" w14:textId="77777777" w:rsidR="00753AC8" w:rsidRDefault="00753AC8" w:rsidP="00753AC8"/>
                          <w:p w14:paraId="4CCF979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2F701C6" w14:textId="77777777" w:rsidR="00753AC8" w:rsidRDefault="00753AC8" w:rsidP="00753AC8"/>
                          <w:p w14:paraId="690BF02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A09FA18" w14:textId="77777777" w:rsidR="00753AC8" w:rsidRDefault="00753AC8" w:rsidP="00753AC8"/>
                          <w:p w14:paraId="3BCC14F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F4DA5BF" w14:textId="77777777" w:rsidR="00753AC8" w:rsidRDefault="00753AC8" w:rsidP="00753AC8"/>
                          <w:p w14:paraId="00DC4B9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E4C59A4" w14:textId="77777777" w:rsidR="00753AC8" w:rsidRDefault="00753AC8" w:rsidP="00753AC8"/>
                          <w:p w14:paraId="7217992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E5A874E" w14:textId="77777777" w:rsidR="00753AC8" w:rsidRDefault="00753AC8" w:rsidP="00753AC8"/>
                          <w:p w14:paraId="4205846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8B4CDFD" w14:textId="77777777" w:rsidR="00753AC8" w:rsidRDefault="00753AC8" w:rsidP="00753AC8"/>
                          <w:p w14:paraId="7B4F3EB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A252010" w14:textId="77777777" w:rsidR="00753AC8" w:rsidRDefault="00753AC8" w:rsidP="00753AC8"/>
                          <w:p w14:paraId="6D4BC0C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E2F90A0" w14:textId="77777777" w:rsidR="00753AC8" w:rsidRDefault="00753AC8" w:rsidP="00753AC8"/>
                          <w:p w14:paraId="51CC073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B3CBE11" w14:textId="77777777" w:rsidR="00753AC8" w:rsidRDefault="00753AC8" w:rsidP="00753AC8"/>
                          <w:p w14:paraId="04544EC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15F9990" w14:textId="77777777" w:rsidR="00753AC8" w:rsidRDefault="00753AC8" w:rsidP="00753AC8"/>
                          <w:p w14:paraId="3B92FEA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140489A" w14:textId="77777777" w:rsidR="00753AC8" w:rsidRDefault="00753AC8" w:rsidP="00753AC8"/>
                          <w:p w14:paraId="6A2E000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1C4F733" w14:textId="77777777" w:rsidR="00753AC8" w:rsidRDefault="00753AC8" w:rsidP="00753AC8"/>
                          <w:p w14:paraId="7C4C186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E50D5BB" w14:textId="77777777" w:rsidR="00753AC8" w:rsidRDefault="00753AC8" w:rsidP="00753AC8"/>
                          <w:p w14:paraId="4E2414D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9414963" w14:textId="77777777" w:rsidR="00753AC8" w:rsidRDefault="00753AC8" w:rsidP="00753AC8"/>
                          <w:p w14:paraId="38A9326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DFF98A5" w14:textId="77777777" w:rsidR="00753AC8" w:rsidRDefault="00753AC8" w:rsidP="00753AC8"/>
                          <w:p w14:paraId="618FDC1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6FC2D22" w14:textId="77777777" w:rsidR="00753AC8" w:rsidRDefault="00753AC8" w:rsidP="00753AC8"/>
                          <w:p w14:paraId="735C611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A04C2B6" w14:textId="77777777" w:rsidR="00753AC8" w:rsidRDefault="00753AC8" w:rsidP="00753AC8"/>
                          <w:p w14:paraId="63AE8B9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A2D3682" w14:textId="77777777" w:rsidR="00753AC8" w:rsidRDefault="00753AC8" w:rsidP="00753AC8"/>
                          <w:p w14:paraId="7390E43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8907E75" w14:textId="77777777" w:rsidR="00753AC8" w:rsidRDefault="00753AC8" w:rsidP="00753AC8"/>
                          <w:p w14:paraId="7A500BD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BE43AC8" w14:textId="77777777" w:rsidR="00753AC8" w:rsidRDefault="00753AC8" w:rsidP="00753AC8"/>
                          <w:p w14:paraId="2DB003A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4897815" w14:textId="77777777" w:rsidR="00753AC8" w:rsidRDefault="00753AC8" w:rsidP="00753AC8"/>
                          <w:p w14:paraId="38D0A9F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815A853" w14:textId="77777777" w:rsidR="00753AC8" w:rsidRDefault="00753AC8" w:rsidP="00753AC8"/>
                          <w:p w14:paraId="31E73D1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F1F5308" w14:textId="77777777" w:rsidR="00753AC8" w:rsidRDefault="00753AC8" w:rsidP="00753AC8"/>
                          <w:p w14:paraId="3FC10BC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BEEDCFD" w14:textId="77777777" w:rsidR="00753AC8" w:rsidRDefault="00753AC8" w:rsidP="00753AC8"/>
                          <w:p w14:paraId="45A0B91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1EA7A42" w14:textId="77777777" w:rsidR="00753AC8" w:rsidRDefault="00753AC8" w:rsidP="00753AC8"/>
                          <w:p w14:paraId="5B60FEF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321D3B2" w14:textId="77777777" w:rsidR="00753AC8" w:rsidRDefault="00753AC8" w:rsidP="00753AC8"/>
                          <w:p w14:paraId="33C3339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29E550F" w14:textId="77777777" w:rsidR="00753AC8" w:rsidRDefault="00753AC8" w:rsidP="00753AC8"/>
                          <w:p w14:paraId="6F32054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D02478B" w14:textId="77777777" w:rsidR="00753AC8" w:rsidRDefault="00753AC8" w:rsidP="00753AC8"/>
                          <w:p w14:paraId="0B7F80F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583DCCC" w14:textId="77777777" w:rsidR="00753AC8" w:rsidRDefault="00753AC8" w:rsidP="00753AC8"/>
                          <w:p w14:paraId="1EBA601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F0628DA" w14:textId="77777777" w:rsidR="00753AC8" w:rsidRDefault="00753AC8" w:rsidP="00753AC8"/>
                          <w:p w14:paraId="5A5A17B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D4DF199" w14:textId="77777777" w:rsidR="00753AC8" w:rsidRDefault="00753AC8" w:rsidP="00753AC8"/>
                          <w:p w14:paraId="423A540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2B7258D" w14:textId="77777777" w:rsidR="00753AC8" w:rsidRDefault="00753AC8" w:rsidP="00753AC8"/>
                          <w:p w14:paraId="5728803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7CBB0B2" w14:textId="77777777" w:rsidR="00753AC8" w:rsidRDefault="00753AC8" w:rsidP="00753AC8"/>
                          <w:p w14:paraId="6C467A0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9631B" id="_x0000_s1051" type="#_x0000_t202" style="position:absolute;margin-left:279.85pt;margin-top:137.5pt;width:1in;height:24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" filled="f" stroked="f" strokeweight=".5pt">
                <v:textbox>
                  <w:txbxContent>
                    <w:p w14:paraId="064DCC2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19D63E8" w14:textId="77777777" w:rsidR="00753AC8" w:rsidRDefault="00753AC8" w:rsidP="00753AC8"/>
                    <w:p w14:paraId="3E0EAB8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3D7116A" w14:textId="77777777" w:rsidR="00753AC8" w:rsidRDefault="00753AC8" w:rsidP="00753AC8"/>
                    <w:p w14:paraId="7CC3F24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431DD9E" w14:textId="77777777" w:rsidR="00753AC8" w:rsidRDefault="00753AC8" w:rsidP="00753AC8"/>
                    <w:p w14:paraId="080FB1D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D257A56" w14:textId="77777777" w:rsidR="00753AC8" w:rsidRDefault="00753AC8" w:rsidP="00753AC8"/>
                    <w:p w14:paraId="01D3262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C6BC279" w14:textId="77777777" w:rsidR="00753AC8" w:rsidRDefault="00753AC8" w:rsidP="00753AC8"/>
                    <w:p w14:paraId="6D104BB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5348478" w14:textId="77777777" w:rsidR="00753AC8" w:rsidRDefault="00753AC8" w:rsidP="00753AC8"/>
                    <w:p w14:paraId="6ACAA7D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B96B2EE" w14:textId="77777777" w:rsidR="00753AC8" w:rsidRDefault="00753AC8" w:rsidP="00753AC8"/>
                    <w:p w14:paraId="5F5B592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E7847BF" w14:textId="77777777" w:rsidR="00753AC8" w:rsidRDefault="00753AC8" w:rsidP="00753AC8"/>
                    <w:p w14:paraId="776539A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161E8FB" w14:textId="77777777" w:rsidR="00753AC8" w:rsidRDefault="00753AC8" w:rsidP="00753AC8"/>
                    <w:p w14:paraId="24339DE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B3D9403" w14:textId="77777777" w:rsidR="00753AC8" w:rsidRDefault="00753AC8" w:rsidP="00753AC8"/>
                    <w:p w14:paraId="34642E6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255695C" w14:textId="77777777" w:rsidR="00753AC8" w:rsidRDefault="00753AC8" w:rsidP="00753AC8"/>
                    <w:p w14:paraId="21B7A18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CBC66E1" w14:textId="77777777" w:rsidR="00753AC8" w:rsidRDefault="00753AC8" w:rsidP="00753AC8"/>
                    <w:p w14:paraId="02C37E0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0C5FC61" w14:textId="77777777" w:rsidR="00753AC8" w:rsidRDefault="00753AC8" w:rsidP="00753AC8"/>
                    <w:p w14:paraId="666FCD0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A1AB5A7" w14:textId="77777777" w:rsidR="00753AC8" w:rsidRDefault="00753AC8" w:rsidP="00753AC8"/>
                    <w:p w14:paraId="1DB7B58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BBB475F" w14:textId="77777777" w:rsidR="00753AC8" w:rsidRDefault="00753AC8" w:rsidP="00753AC8"/>
                    <w:p w14:paraId="4AADC6C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7AE9948" w14:textId="77777777" w:rsidR="00753AC8" w:rsidRDefault="00753AC8" w:rsidP="00753AC8"/>
                    <w:p w14:paraId="503B175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5FBBA61" w14:textId="77777777" w:rsidR="00753AC8" w:rsidRDefault="00753AC8" w:rsidP="00753AC8"/>
                    <w:p w14:paraId="2529D72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130E58A" w14:textId="77777777" w:rsidR="00753AC8" w:rsidRDefault="00753AC8" w:rsidP="00753AC8"/>
                    <w:p w14:paraId="5BE2B33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301A417" w14:textId="77777777" w:rsidR="00753AC8" w:rsidRDefault="00753AC8" w:rsidP="00753AC8"/>
                    <w:p w14:paraId="1100C3C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56440D9" w14:textId="77777777" w:rsidR="00753AC8" w:rsidRDefault="00753AC8" w:rsidP="00753AC8"/>
                    <w:p w14:paraId="5218B99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993EFBB" w14:textId="77777777" w:rsidR="00753AC8" w:rsidRDefault="00753AC8" w:rsidP="00753AC8"/>
                    <w:p w14:paraId="5B609CA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4672DC1" w14:textId="77777777" w:rsidR="00753AC8" w:rsidRDefault="00753AC8" w:rsidP="00753AC8"/>
                    <w:p w14:paraId="2553129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EFCFDA6" w14:textId="77777777" w:rsidR="00753AC8" w:rsidRDefault="00753AC8" w:rsidP="00753AC8"/>
                    <w:p w14:paraId="4A9BBE7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3E7C4E9" w14:textId="77777777" w:rsidR="00753AC8" w:rsidRDefault="00753AC8" w:rsidP="00753AC8"/>
                    <w:p w14:paraId="7D79F00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9F9AD55" w14:textId="77777777" w:rsidR="00753AC8" w:rsidRDefault="00753AC8" w:rsidP="00753AC8"/>
                    <w:p w14:paraId="0A7B74A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D376EFB" w14:textId="77777777" w:rsidR="00753AC8" w:rsidRDefault="00753AC8" w:rsidP="00753AC8"/>
                    <w:p w14:paraId="12A9692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832D795" w14:textId="77777777" w:rsidR="00753AC8" w:rsidRDefault="00753AC8" w:rsidP="00753AC8"/>
                    <w:p w14:paraId="2185124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91AC22D" w14:textId="77777777" w:rsidR="00753AC8" w:rsidRDefault="00753AC8" w:rsidP="00753AC8"/>
                    <w:p w14:paraId="6297FB6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7B94B46C" w14:textId="77777777" w:rsidR="00753AC8" w:rsidRDefault="00753AC8" w:rsidP="00753AC8"/>
                    <w:p w14:paraId="12DA85C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44BD8F8" w14:textId="77777777" w:rsidR="00753AC8" w:rsidRDefault="00753AC8" w:rsidP="00753AC8"/>
                    <w:p w14:paraId="4CCF979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2F701C6" w14:textId="77777777" w:rsidR="00753AC8" w:rsidRDefault="00753AC8" w:rsidP="00753AC8"/>
                    <w:p w14:paraId="690BF02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A09FA18" w14:textId="77777777" w:rsidR="00753AC8" w:rsidRDefault="00753AC8" w:rsidP="00753AC8"/>
                    <w:p w14:paraId="3BCC14F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F4DA5BF" w14:textId="77777777" w:rsidR="00753AC8" w:rsidRDefault="00753AC8" w:rsidP="00753AC8"/>
                    <w:p w14:paraId="00DC4B9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E4C59A4" w14:textId="77777777" w:rsidR="00753AC8" w:rsidRDefault="00753AC8" w:rsidP="00753AC8"/>
                    <w:p w14:paraId="7217992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E5A874E" w14:textId="77777777" w:rsidR="00753AC8" w:rsidRDefault="00753AC8" w:rsidP="00753AC8"/>
                    <w:p w14:paraId="4205846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8B4CDFD" w14:textId="77777777" w:rsidR="00753AC8" w:rsidRDefault="00753AC8" w:rsidP="00753AC8"/>
                    <w:p w14:paraId="7B4F3EB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2A252010" w14:textId="77777777" w:rsidR="00753AC8" w:rsidRDefault="00753AC8" w:rsidP="00753AC8"/>
                    <w:p w14:paraId="6D4BC0C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E2F90A0" w14:textId="77777777" w:rsidR="00753AC8" w:rsidRDefault="00753AC8" w:rsidP="00753AC8"/>
                    <w:p w14:paraId="51CC073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B3CBE11" w14:textId="77777777" w:rsidR="00753AC8" w:rsidRDefault="00753AC8" w:rsidP="00753AC8"/>
                    <w:p w14:paraId="04544EC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15F9990" w14:textId="77777777" w:rsidR="00753AC8" w:rsidRDefault="00753AC8" w:rsidP="00753AC8"/>
                    <w:p w14:paraId="3B92FEA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140489A" w14:textId="77777777" w:rsidR="00753AC8" w:rsidRDefault="00753AC8" w:rsidP="00753AC8"/>
                    <w:p w14:paraId="6A2E000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1C4F733" w14:textId="77777777" w:rsidR="00753AC8" w:rsidRDefault="00753AC8" w:rsidP="00753AC8"/>
                    <w:p w14:paraId="7C4C186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E50D5BB" w14:textId="77777777" w:rsidR="00753AC8" w:rsidRDefault="00753AC8" w:rsidP="00753AC8"/>
                    <w:p w14:paraId="4E2414D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9414963" w14:textId="77777777" w:rsidR="00753AC8" w:rsidRDefault="00753AC8" w:rsidP="00753AC8"/>
                    <w:p w14:paraId="38A9326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DFF98A5" w14:textId="77777777" w:rsidR="00753AC8" w:rsidRDefault="00753AC8" w:rsidP="00753AC8"/>
                    <w:p w14:paraId="618FDC1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6FC2D22" w14:textId="77777777" w:rsidR="00753AC8" w:rsidRDefault="00753AC8" w:rsidP="00753AC8"/>
                    <w:p w14:paraId="735C611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A04C2B6" w14:textId="77777777" w:rsidR="00753AC8" w:rsidRDefault="00753AC8" w:rsidP="00753AC8"/>
                    <w:p w14:paraId="63AE8B9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A2D3682" w14:textId="77777777" w:rsidR="00753AC8" w:rsidRDefault="00753AC8" w:rsidP="00753AC8"/>
                    <w:p w14:paraId="7390E43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18907E75" w14:textId="77777777" w:rsidR="00753AC8" w:rsidRDefault="00753AC8" w:rsidP="00753AC8"/>
                    <w:p w14:paraId="7A500BD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BE43AC8" w14:textId="77777777" w:rsidR="00753AC8" w:rsidRDefault="00753AC8" w:rsidP="00753AC8"/>
                    <w:p w14:paraId="2DB003A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4897815" w14:textId="77777777" w:rsidR="00753AC8" w:rsidRDefault="00753AC8" w:rsidP="00753AC8"/>
                    <w:p w14:paraId="38D0A9F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815A853" w14:textId="77777777" w:rsidR="00753AC8" w:rsidRDefault="00753AC8" w:rsidP="00753AC8"/>
                    <w:p w14:paraId="31E73D1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0F1F5308" w14:textId="77777777" w:rsidR="00753AC8" w:rsidRDefault="00753AC8" w:rsidP="00753AC8"/>
                    <w:p w14:paraId="3FC10BC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BEEDCFD" w14:textId="77777777" w:rsidR="00753AC8" w:rsidRDefault="00753AC8" w:rsidP="00753AC8"/>
                    <w:p w14:paraId="45A0B91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1EA7A42" w14:textId="77777777" w:rsidR="00753AC8" w:rsidRDefault="00753AC8" w:rsidP="00753AC8"/>
                    <w:p w14:paraId="5B60FEF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321D3B2" w14:textId="77777777" w:rsidR="00753AC8" w:rsidRDefault="00753AC8" w:rsidP="00753AC8"/>
                    <w:p w14:paraId="33C3339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29E550F" w14:textId="77777777" w:rsidR="00753AC8" w:rsidRDefault="00753AC8" w:rsidP="00753AC8"/>
                    <w:p w14:paraId="6F32054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D02478B" w14:textId="77777777" w:rsidR="00753AC8" w:rsidRDefault="00753AC8" w:rsidP="00753AC8"/>
                    <w:p w14:paraId="0B7F80F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3583DCCC" w14:textId="77777777" w:rsidR="00753AC8" w:rsidRDefault="00753AC8" w:rsidP="00753AC8"/>
                    <w:p w14:paraId="1EBA601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6F0628DA" w14:textId="77777777" w:rsidR="00753AC8" w:rsidRDefault="00753AC8" w:rsidP="00753AC8"/>
                    <w:p w14:paraId="5A5A17B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D4DF199" w14:textId="77777777" w:rsidR="00753AC8" w:rsidRDefault="00753AC8" w:rsidP="00753AC8"/>
                    <w:p w14:paraId="423A540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52B7258D" w14:textId="77777777" w:rsidR="00753AC8" w:rsidRDefault="00753AC8" w:rsidP="00753AC8"/>
                    <w:p w14:paraId="5728803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p w14:paraId="47CBB0B2" w14:textId="77777777" w:rsidR="00753AC8" w:rsidRDefault="00753AC8" w:rsidP="00753AC8"/>
                    <w:p w14:paraId="6C467A0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txbxContent>
                </v:textbox>
              </v:shape>
            </w:pict>
          </mc:Fallback>
        </mc:AlternateContent>
      </w:r>
      <w:r w:rsidRPr="007960DE">
        <w:rPr>
          <w:rFonts w:asciiTheme="minorBidi" w:hAnsiTheme="minorBidi" w:cstheme="minorBidi"/>
          <w:b/>
          <w:bCs/>
          <w:rtl/>
          <w:lang w:bidi="he-IL"/>
        </w:rPr>
        <w:br w:type="page"/>
      </w:r>
    </w:p>
    <w:p w14:paraId="30071612" w14:textId="60B8B09C" w:rsidR="00753AC8" w:rsidRDefault="00753AC8">
      <w:pPr>
        <w:rPr>
          <w:rFonts w:asciiTheme="minorBidi" w:hAnsiTheme="minorBidi" w:cs="Arial"/>
          <w:b/>
          <w:bCs/>
          <w:rtl/>
          <w:lang w:bidi="he-IL"/>
        </w:rPr>
      </w:pPr>
      <w:r>
        <w:rPr>
          <w:rFonts w:asciiTheme="minorBidi" w:hAnsiTheme="minorBidi" w:cs="Arial"/>
          <w:noProof/>
          <w:sz w:val="22"/>
          <w:szCs w:val="22"/>
          <w:rtl/>
          <w:lang w:val="he-IL" w:bidi="he-IL"/>
        </w:rPr>
        <w:lastRenderedPageBreak/>
        <mc:AlternateContent>
          <mc:Choice Requires="wps">
            <w:drawing>
              <wp:anchor distT="0" distB="0" distL="114300" distR="114300" simplePos="0" relativeHeight="251761664" behindDoc="0" locked="0" layoutInCell="1" allowOverlap="1" wp14:anchorId="1626246F" wp14:editId="16A2FA07">
                <wp:simplePos x="0" y="0"/>
                <wp:positionH relativeFrom="column">
                  <wp:posOffset>2605405</wp:posOffset>
                </wp:positionH>
                <wp:positionV relativeFrom="paragraph">
                  <wp:posOffset>4682490</wp:posOffset>
                </wp:positionV>
                <wp:extent cx="972820" cy="304800"/>
                <wp:effectExtent l="0" t="0" r="17780" b="19050"/>
                <wp:wrapNone/>
                <wp:docPr id="647260137" name="תיבת טקסט 10"/>
                <wp:cNvGraphicFramePr/>
                <a:graphic xmlns:a="http://schemas.openxmlformats.org/drawingml/2006/main">
                  <a:graphicData uri="http://schemas.microsoft.com/office/word/2010/wordprocessingShape">
                    <wps:wsp>
                      <wps:cNvSpPr txBox="1"/>
                      <wps:spPr>
                        <a:xfrm>
                          <a:off x="0" y="0"/>
                          <a:ext cx="97282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3578FC7D" w14:textId="77777777" w:rsidR="00753AC8" w:rsidRPr="00C13168" w:rsidRDefault="00753AC8" w:rsidP="00753AC8">
                            <w:pPr>
                              <w:bidi/>
                              <w:rPr>
                                <w:rFonts w:asciiTheme="minorBidi" w:hAnsiTheme="minorBidi" w:cstheme="minorBidi"/>
                                <w:b/>
                                <w:bCs/>
                                <w:lang w:bidi="he-IL"/>
                              </w:rPr>
                            </w:pPr>
                            <w:r w:rsidRPr="00475B41">
                              <w:rPr>
                                <w:rFonts w:asciiTheme="minorBidi" w:hAnsiTheme="minorBidi" w:cstheme="minorBidi"/>
                                <w:b/>
                                <w:bCs/>
                                <w:lang w:bidi="he-IL"/>
                              </w:rPr>
                              <w:t>Aggregate</w:t>
                            </w:r>
                          </w:p>
                          <w:p w14:paraId="7D7B23CB" w14:textId="77777777" w:rsidR="00753AC8" w:rsidRDefault="00753AC8" w:rsidP="00753AC8"/>
                          <w:p w14:paraId="78192186" w14:textId="77777777" w:rsidR="00753AC8" w:rsidRPr="00C13168" w:rsidRDefault="00753AC8" w:rsidP="00753AC8">
                            <w:pPr>
                              <w:bidi/>
                              <w:rPr>
                                <w:rFonts w:asciiTheme="minorBidi" w:hAnsiTheme="minorBidi" w:cstheme="minorBidi"/>
                                <w:b/>
                                <w:bCs/>
                                <w:lang w:bidi="he-IL"/>
                              </w:rPr>
                            </w:pPr>
                            <w:r w:rsidRPr="00475B41">
                              <w:rPr>
                                <w:rFonts w:asciiTheme="minorBidi" w:hAnsiTheme="minorBidi" w:cstheme="minorBidi"/>
                                <w:b/>
                                <w:bCs/>
                                <w:lang w:bidi="he-IL"/>
                              </w:rPr>
                              <w:t>Aggregate</w:t>
                            </w:r>
                          </w:p>
                          <w:p w14:paraId="7727F867" w14:textId="77777777" w:rsidR="00753AC8" w:rsidRDefault="00753AC8" w:rsidP="00753AC8"/>
                          <w:p w14:paraId="537188D1" w14:textId="77777777" w:rsidR="00753AC8" w:rsidRPr="00C13168" w:rsidRDefault="00753AC8" w:rsidP="00753AC8">
                            <w:pPr>
                              <w:bidi/>
                              <w:rPr>
                                <w:rFonts w:asciiTheme="minorBidi" w:hAnsiTheme="minorBidi" w:cstheme="minorBidi"/>
                                <w:b/>
                                <w:bCs/>
                                <w:lang w:bidi="he-IL"/>
                              </w:rPr>
                            </w:pPr>
                            <w:r w:rsidRPr="00475B41">
                              <w:rPr>
                                <w:rFonts w:asciiTheme="minorBidi" w:hAnsiTheme="minorBidi" w:cstheme="minorBidi"/>
                                <w:b/>
                                <w:bCs/>
                                <w:lang w:bidi="he-IL"/>
                              </w:rPr>
                              <w:t>Aggregate</w:t>
                            </w:r>
                          </w:p>
                          <w:p w14:paraId="459AAE70" w14:textId="77777777" w:rsidR="00753AC8" w:rsidRDefault="00753AC8" w:rsidP="00753AC8"/>
                          <w:p w14:paraId="5A22E9D5" w14:textId="77777777" w:rsidR="00753AC8" w:rsidRPr="00C13168" w:rsidRDefault="00753AC8" w:rsidP="00753AC8">
                            <w:pPr>
                              <w:bidi/>
                              <w:rPr>
                                <w:rFonts w:asciiTheme="minorBidi" w:hAnsiTheme="minorBidi" w:cstheme="minorBidi"/>
                                <w:b/>
                                <w:bCs/>
                                <w:lang w:bidi="he-IL"/>
                              </w:rPr>
                            </w:pPr>
                            <w:r w:rsidRPr="00475B41">
                              <w:rPr>
                                <w:rFonts w:asciiTheme="minorBidi" w:hAnsiTheme="minorBidi" w:cstheme="minorBidi"/>
                                <w:b/>
                                <w:bCs/>
                                <w:lang w:bidi="he-IL"/>
                              </w:rPr>
                              <w:t>Aggregate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6246F" id="_x0000_s1052" type="#_x0000_t202" style="position:absolute;margin-left:205.15pt;margin-top:368.7pt;width:76.6pt;height:2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" fillcolor="white [3201]" strokecolor="black [3200]" strokeweight="2pt">
                <v:textbox>
                  <w:txbxContent>
                    <w:p w14:paraId="3578FC7D" w14:textId="77777777" w:rsidR="00753AC8" w:rsidRPr="00C13168" w:rsidRDefault="00753AC8" w:rsidP="00753AC8">
                      <w:pPr>
                        <w:bidi/>
                        <w:rPr>
                          <w:rFonts w:asciiTheme="minorBidi" w:hAnsiTheme="minorBidi" w:cstheme="minorBidi"/>
                          <w:b/>
                          <w:bCs/>
                          <w:lang w:bidi="he-IL"/>
                        </w:rPr>
                      </w:pPr>
                      <w:r w:rsidRPr="00475B41">
                        <w:rPr>
                          <w:rFonts w:asciiTheme="minorBidi" w:hAnsiTheme="minorBidi" w:cstheme="minorBidi"/>
                          <w:b/>
                          <w:bCs/>
                          <w:lang w:bidi="he-IL"/>
                        </w:rPr>
                        <w:t>Aggregate</w:t>
                      </w:r>
                    </w:p>
                    <w:p w14:paraId="7D7B23CB" w14:textId="77777777" w:rsidR="00753AC8" w:rsidRDefault="00753AC8" w:rsidP="00753AC8"/>
                    <w:p w14:paraId="78192186" w14:textId="77777777" w:rsidR="00753AC8" w:rsidRPr="00C13168" w:rsidRDefault="00753AC8" w:rsidP="00753AC8">
                      <w:pPr>
                        <w:bidi/>
                        <w:rPr>
                          <w:rFonts w:asciiTheme="minorBidi" w:hAnsiTheme="minorBidi" w:cstheme="minorBidi"/>
                          <w:b/>
                          <w:bCs/>
                          <w:lang w:bidi="he-IL"/>
                        </w:rPr>
                      </w:pPr>
                      <w:r w:rsidRPr="00475B41">
                        <w:rPr>
                          <w:rFonts w:asciiTheme="minorBidi" w:hAnsiTheme="minorBidi" w:cstheme="minorBidi"/>
                          <w:b/>
                          <w:bCs/>
                          <w:lang w:bidi="he-IL"/>
                        </w:rPr>
                        <w:t>Aggregate</w:t>
                      </w:r>
                    </w:p>
                    <w:p w14:paraId="7727F867" w14:textId="77777777" w:rsidR="00753AC8" w:rsidRDefault="00753AC8" w:rsidP="00753AC8"/>
                    <w:p w14:paraId="537188D1" w14:textId="77777777" w:rsidR="00753AC8" w:rsidRPr="00C13168" w:rsidRDefault="00753AC8" w:rsidP="00753AC8">
                      <w:pPr>
                        <w:bidi/>
                        <w:rPr>
                          <w:rFonts w:asciiTheme="minorBidi" w:hAnsiTheme="minorBidi" w:cstheme="minorBidi"/>
                          <w:b/>
                          <w:bCs/>
                          <w:lang w:bidi="he-IL"/>
                        </w:rPr>
                      </w:pPr>
                      <w:r w:rsidRPr="00475B41">
                        <w:rPr>
                          <w:rFonts w:asciiTheme="minorBidi" w:hAnsiTheme="minorBidi" w:cstheme="minorBidi"/>
                          <w:b/>
                          <w:bCs/>
                          <w:lang w:bidi="he-IL"/>
                        </w:rPr>
                        <w:t>Aggregate</w:t>
                      </w:r>
                    </w:p>
                    <w:p w14:paraId="459AAE70" w14:textId="77777777" w:rsidR="00753AC8" w:rsidRDefault="00753AC8" w:rsidP="00753AC8"/>
                    <w:p w14:paraId="5A22E9D5" w14:textId="77777777" w:rsidR="00753AC8" w:rsidRPr="00C13168" w:rsidRDefault="00753AC8" w:rsidP="00753AC8">
                      <w:pPr>
                        <w:bidi/>
                        <w:rPr>
                          <w:rFonts w:asciiTheme="minorBidi" w:hAnsiTheme="minorBidi" w:cstheme="minorBidi"/>
                          <w:b/>
                          <w:bCs/>
                          <w:lang w:bidi="he-IL"/>
                        </w:rPr>
                      </w:pPr>
                      <w:r w:rsidRPr="00475B41">
                        <w:rPr>
                          <w:rFonts w:asciiTheme="minorBidi" w:hAnsiTheme="minorBidi" w:cstheme="minorBidi"/>
                          <w:b/>
                          <w:bCs/>
                          <w:lang w:bidi="he-IL"/>
                        </w:rPr>
                        <w:t>Aggregate</w:t>
                      </w:r>
                    </w:p>
                  </w:txbxContent>
                </v:textbox>
              </v:shape>
            </w:pict>
          </mc:Fallback>
        </mc:AlternateContent>
      </w:r>
      <w:r w:rsidRPr="00424E0D">
        <w:rPr>
          <w:rFonts w:asciiTheme="minorBidi" w:hAnsiTheme="minorBidi" w:cs="Arial"/>
          <w:b/>
          <w:bCs/>
          <w:noProof/>
          <w:u w:val="single"/>
          <w:rtl/>
          <w:lang w:bidi="he-IL"/>
        </w:rPr>
        <w:drawing>
          <wp:anchor distT="0" distB="0" distL="114300" distR="114300" simplePos="0" relativeHeight="251760640" behindDoc="0" locked="0" layoutInCell="1" allowOverlap="1" wp14:anchorId="7F179848" wp14:editId="61125064">
            <wp:simplePos x="0" y="0"/>
            <wp:positionH relativeFrom="column">
              <wp:posOffset>-234315</wp:posOffset>
            </wp:positionH>
            <wp:positionV relativeFrom="paragraph">
              <wp:posOffset>5012055</wp:posOffset>
            </wp:positionV>
            <wp:extent cx="6445250" cy="4676140"/>
            <wp:effectExtent l="0" t="0" r="0" b="0"/>
            <wp:wrapNone/>
            <wp:docPr id="1743856332" name="תמונה 1" descr="תמונה שמכילה טקסט, צילום מסך, תרשים,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6332" name="תמונה 1" descr="תמונה שמכילה טקסט, צילום מסך, תרשים, תכונות מולטימדיה&#10;&#10;תוכן שנוצר על-ידי בינה מלאכותית עשוי להיות שגוי."/>
                    <pic:cNvPicPr/>
                  </pic:nvPicPr>
                  <pic:blipFill>
                    <a:blip r:embed="rId50">
                      <a:extLst>
                        <a:ext uri="{28A0092B-C50C-407E-A947-70E740481C1C}">
                          <a14:useLocalDpi xmlns:a14="http://schemas.microsoft.com/office/drawing/2010/main" val="0"/>
                        </a:ext>
                      </a:extLst>
                    </a:blip>
                    <a:stretch>
                      <a:fillRect/>
                    </a:stretch>
                  </pic:blipFill>
                  <pic:spPr>
                    <a:xfrm>
                      <a:off x="0" y="0"/>
                      <a:ext cx="6445250" cy="4676140"/>
                    </a:xfrm>
                    <a:prstGeom prst="rect">
                      <a:avLst/>
                    </a:prstGeom>
                  </pic:spPr>
                </pic:pic>
              </a:graphicData>
            </a:graphic>
            <wp14:sizeRelH relativeFrom="margin">
              <wp14:pctWidth>0</wp14:pctWidth>
            </wp14:sizeRelH>
            <wp14:sizeRelV relativeFrom="margin">
              <wp14:pctHeight>0</wp14:pctHeight>
            </wp14:sizeRelV>
          </wp:anchor>
        </w:drawing>
      </w:r>
      <w:r w:rsidRPr="007002FA">
        <w:rPr>
          <w:rFonts w:asciiTheme="minorBidi" w:hAnsiTheme="minorBidi" w:cs="Arial"/>
          <w:noProof/>
          <w:sz w:val="22"/>
          <w:szCs w:val="22"/>
          <w:rtl/>
          <w:lang w:bidi="he-IL"/>
        </w:rPr>
        <w:drawing>
          <wp:anchor distT="0" distB="0" distL="114300" distR="114300" simplePos="0" relativeHeight="251759616" behindDoc="0" locked="0" layoutInCell="1" allowOverlap="1" wp14:anchorId="1D42A2B8" wp14:editId="02C52B14">
            <wp:simplePos x="0" y="0"/>
            <wp:positionH relativeFrom="column">
              <wp:posOffset>-145415</wp:posOffset>
            </wp:positionH>
            <wp:positionV relativeFrom="paragraph">
              <wp:posOffset>173355</wp:posOffset>
            </wp:positionV>
            <wp:extent cx="6139815" cy="4483100"/>
            <wp:effectExtent l="0" t="0" r="0" b="0"/>
            <wp:wrapNone/>
            <wp:docPr id="1872873087"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73087" name="תמונה 1" descr="תמונה שמכילה צילום מסך, טקסט, תרשים&#10;&#10;תוכן שנוצר על-ידי בינה מלאכותית עשוי להיות שגוי."/>
                    <pic:cNvPicPr/>
                  </pic:nvPicPr>
                  <pic:blipFill rotWithShape="1">
                    <a:blip r:embed="rId51">
                      <a:extLst>
                        <a:ext uri="{28A0092B-C50C-407E-A947-70E740481C1C}">
                          <a14:useLocalDpi xmlns:a14="http://schemas.microsoft.com/office/drawing/2010/main" val="0"/>
                        </a:ext>
                      </a:extLst>
                    </a:blip>
                    <a:srcRect l="2315"/>
                    <a:stretch/>
                  </pic:blipFill>
                  <pic:spPr bwMode="auto">
                    <a:xfrm>
                      <a:off x="0" y="0"/>
                      <a:ext cx="6139815" cy="448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58592" behindDoc="0" locked="0" layoutInCell="1" allowOverlap="1" wp14:anchorId="2DA9ED60" wp14:editId="3B2B2F5F">
                <wp:simplePos x="0" y="0"/>
                <wp:positionH relativeFrom="column">
                  <wp:posOffset>3580765</wp:posOffset>
                </wp:positionH>
                <wp:positionV relativeFrom="paragraph">
                  <wp:posOffset>4709160</wp:posOffset>
                </wp:positionV>
                <wp:extent cx="914400" cy="304800"/>
                <wp:effectExtent l="0" t="0" r="0" b="0"/>
                <wp:wrapNone/>
                <wp:docPr id="202895792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096736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6D519E4" w14:textId="77777777" w:rsidR="00753AC8" w:rsidRDefault="00753AC8" w:rsidP="00753AC8"/>
                          <w:p w14:paraId="684F2ED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0C60258" w14:textId="77777777" w:rsidR="00753AC8" w:rsidRDefault="00753AC8" w:rsidP="00753AC8"/>
                          <w:p w14:paraId="0754C1F0"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9A0D11A" w14:textId="77777777" w:rsidR="00753AC8" w:rsidRDefault="00753AC8" w:rsidP="00753AC8"/>
                          <w:p w14:paraId="0982C62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8F7F192" w14:textId="77777777" w:rsidR="00753AC8" w:rsidRDefault="00753AC8" w:rsidP="00753AC8"/>
                          <w:p w14:paraId="5AFB6B7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A56B721" w14:textId="77777777" w:rsidR="00753AC8" w:rsidRDefault="00753AC8" w:rsidP="00753AC8"/>
                          <w:p w14:paraId="6BBC5357"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2D60F3E" w14:textId="77777777" w:rsidR="00753AC8" w:rsidRDefault="00753AC8" w:rsidP="00753AC8"/>
                          <w:p w14:paraId="591380E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C444341" w14:textId="77777777" w:rsidR="00753AC8" w:rsidRDefault="00753AC8" w:rsidP="00753AC8"/>
                          <w:p w14:paraId="41D4F6B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208DB97" w14:textId="77777777" w:rsidR="00753AC8" w:rsidRDefault="00753AC8" w:rsidP="00753AC8"/>
                          <w:p w14:paraId="48DCE9E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E06FA2B" w14:textId="77777777" w:rsidR="00753AC8" w:rsidRDefault="00753AC8" w:rsidP="00753AC8"/>
                          <w:p w14:paraId="4CB831F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162A61A" w14:textId="77777777" w:rsidR="00753AC8" w:rsidRDefault="00753AC8" w:rsidP="00753AC8"/>
                          <w:p w14:paraId="508B2290"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4B9D677" w14:textId="77777777" w:rsidR="00753AC8" w:rsidRDefault="00753AC8" w:rsidP="00753AC8"/>
                          <w:p w14:paraId="6865592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3197F9D" w14:textId="77777777" w:rsidR="00753AC8" w:rsidRDefault="00753AC8" w:rsidP="00753AC8"/>
                          <w:p w14:paraId="54417317"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DE91703" w14:textId="77777777" w:rsidR="00753AC8" w:rsidRDefault="00753AC8" w:rsidP="00753AC8"/>
                          <w:p w14:paraId="2224D03E"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955A1A1" w14:textId="77777777" w:rsidR="00753AC8" w:rsidRDefault="00753AC8" w:rsidP="00753AC8"/>
                          <w:p w14:paraId="652685C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1E76A3B" w14:textId="77777777" w:rsidR="00753AC8" w:rsidRDefault="00753AC8" w:rsidP="00753AC8"/>
                          <w:p w14:paraId="75E316B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3EBA760" w14:textId="77777777" w:rsidR="00753AC8" w:rsidRDefault="00753AC8" w:rsidP="00753AC8"/>
                          <w:p w14:paraId="2280E49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5CD6E95" w14:textId="77777777" w:rsidR="00753AC8" w:rsidRDefault="00753AC8" w:rsidP="00753AC8"/>
                          <w:p w14:paraId="75183726"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D0891A9" w14:textId="77777777" w:rsidR="00753AC8" w:rsidRDefault="00753AC8" w:rsidP="00753AC8"/>
                          <w:p w14:paraId="0CC8C6C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D7DA319" w14:textId="77777777" w:rsidR="00753AC8" w:rsidRDefault="00753AC8" w:rsidP="00753AC8"/>
                          <w:p w14:paraId="27E6A66A"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68AEA0D" w14:textId="77777777" w:rsidR="00753AC8" w:rsidRDefault="00753AC8" w:rsidP="00753AC8"/>
                          <w:p w14:paraId="2A41E1B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C7E1AE1" w14:textId="77777777" w:rsidR="00753AC8" w:rsidRDefault="00753AC8" w:rsidP="00753AC8"/>
                          <w:p w14:paraId="4CD9EFF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FD6F852" w14:textId="77777777" w:rsidR="00753AC8" w:rsidRDefault="00753AC8" w:rsidP="00753AC8"/>
                          <w:p w14:paraId="550140B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C1CD85E" w14:textId="77777777" w:rsidR="00753AC8" w:rsidRDefault="00753AC8" w:rsidP="00753AC8"/>
                          <w:p w14:paraId="69A55BD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7C17B89" w14:textId="77777777" w:rsidR="00753AC8" w:rsidRDefault="00753AC8" w:rsidP="00753AC8"/>
                          <w:p w14:paraId="24ACF93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AE22AB2" w14:textId="77777777" w:rsidR="00753AC8" w:rsidRDefault="00753AC8" w:rsidP="00753AC8"/>
                          <w:p w14:paraId="718CB57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E1AAF62" w14:textId="77777777" w:rsidR="00753AC8" w:rsidRDefault="00753AC8" w:rsidP="00753AC8"/>
                          <w:p w14:paraId="20C726E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32D5A9F" w14:textId="77777777" w:rsidR="00753AC8" w:rsidRDefault="00753AC8" w:rsidP="00753AC8"/>
                          <w:p w14:paraId="4DFA374A"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327EE33" w14:textId="77777777" w:rsidR="00753AC8" w:rsidRDefault="00753AC8" w:rsidP="00753AC8"/>
                          <w:p w14:paraId="7DE9C59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C4EDC86" w14:textId="77777777" w:rsidR="00753AC8" w:rsidRDefault="00753AC8" w:rsidP="00753AC8"/>
                          <w:p w14:paraId="486EB50E"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A24B2A6" w14:textId="77777777" w:rsidR="00753AC8" w:rsidRDefault="00753AC8" w:rsidP="00753AC8"/>
                          <w:p w14:paraId="4CE67EF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1A1C2D1" w14:textId="77777777" w:rsidR="00753AC8" w:rsidRDefault="00753AC8" w:rsidP="00753AC8"/>
                          <w:p w14:paraId="75BB93C7"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82140EA" w14:textId="77777777" w:rsidR="00753AC8" w:rsidRDefault="00753AC8" w:rsidP="00753AC8"/>
                          <w:p w14:paraId="6EC42227"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55F2781" w14:textId="77777777" w:rsidR="00753AC8" w:rsidRDefault="00753AC8" w:rsidP="00753AC8"/>
                          <w:p w14:paraId="5E7B6B16"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FC80222" w14:textId="77777777" w:rsidR="00753AC8" w:rsidRDefault="00753AC8" w:rsidP="00753AC8"/>
                          <w:p w14:paraId="7706B5B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775B50C" w14:textId="77777777" w:rsidR="00753AC8" w:rsidRDefault="00753AC8" w:rsidP="00753AC8"/>
                          <w:p w14:paraId="59AF748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B168A2E" w14:textId="77777777" w:rsidR="00753AC8" w:rsidRDefault="00753AC8" w:rsidP="00753AC8"/>
                          <w:p w14:paraId="6ABFDB7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D52DBB0" w14:textId="77777777" w:rsidR="00753AC8" w:rsidRDefault="00753AC8" w:rsidP="00753AC8"/>
                          <w:p w14:paraId="4EC2D40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34C7891" w14:textId="77777777" w:rsidR="00753AC8" w:rsidRDefault="00753AC8" w:rsidP="00753AC8"/>
                          <w:p w14:paraId="47BA27B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B929DE7" w14:textId="77777777" w:rsidR="00753AC8" w:rsidRDefault="00753AC8" w:rsidP="00753AC8"/>
                          <w:p w14:paraId="52C07B8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D4F2D34" w14:textId="77777777" w:rsidR="00753AC8" w:rsidRDefault="00753AC8" w:rsidP="00753AC8"/>
                          <w:p w14:paraId="2185EADA"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98F6132" w14:textId="77777777" w:rsidR="00753AC8" w:rsidRDefault="00753AC8" w:rsidP="00753AC8"/>
                          <w:p w14:paraId="7C90973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2075528" w14:textId="77777777" w:rsidR="00753AC8" w:rsidRDefault="00753AC8" w:rsidP="00753AC8"/>
                          <w:p w14:paraId="7E5AB060"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82D52B3" w14:textId="77777777" w:rsidR="00753AC8" w:rsidRDefault="00753AC8" w:rsidP="00753AC8"/>
                          <w:p w14:paraId="7DCA98BB"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05239F0" w14:textId="77777777" w:rsidR="00753AC8" w:rsidRDefault="00753AC8" w:rsidP="00753AC8"/>
                          <w:p w14:paraId="4D859DB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9FFE35A" w14:textId="77777777" w:rsidR="00753AC8" w:rsidRDefault="00753AC8" w:rsidP="00753AC8"/>
                          <w:p w14:paraId="08C1A8D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87651D1" w14:textId="77777777" w:rsidR="00753AC8" w:rsidRDefault="00753AC8" w:rsidP="00753AC8"/>
                          <w:p w14:paraId="3E2D640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E62C3EB" w14:textId="77777777" w:rsidR="00753AC8" w:rsidRDefault="00753AC8" w:rsidP="00753AC8"/>
                          <w:p w14:paraId="5E02FFB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419C8C2" w14:textId="77777777" w:rsidR="00753AC8" w:rsidRDefault="00753AC8" w:rsidP="00753AC8"/>
                          <w:p w14:paraId="5C377EC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808BE37" w14:textId="77777777" w:rsidR="00753AC8" w:rsidRDefault="00753AC8" w:rsidP="00753AC8"/>
                          <w:p w14:paraId="627616D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7577EFC" w14:textId="77777777" w:rsidR="00753AC8" w:rsidRDefault="00753AC8" w:rsidP="00753AC8"/>
                          <w:p w14:paraId="22AF88E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324BDD8" w14:textId="77777777" w:rsidR="00753AC8" w:rsidRDefault="00753AC8" w:rsidP="00753AC8"/>
                          <w:p w14:paraId="7393E7D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C317A20" w14:textId="77777777" w:rsidR="00753AC8" w:rsidRDefault="00753AC8" w:rsidP="00753AC8"/>
                          <w:p w14:paraId="6126C376"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7257BA8" w14:textId="77777777" w:rsidR="00753AC8" w:rsidRDefault="00753AC8" w:rsidP="00753AC8"/>
                          <w:p w14:paraId="6405A42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7789C34" w14:textId="77777777" w:rsidR="00753AC8" w:rsidRDefault="00753AC8" w:rsidP="00753AC8"/>
                          <w:p w14:paraId="790D5DC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0D3111B" w14:textId="77777777" w:rsidR="00753AC8" w:rsidRDefault="00753AC8" w:rsidP="00753AC8"/>
                          <w:p w14:paraId="0C43F7A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6816A89" w14:textId="77777777" w:rsidR="00753AC8" w:rsidRDefault="00753AC8" w:rsidP="00753AC8"/>
                          <w:p w14:paraId="4DE0D69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5947FD9" w14:textId="77777777" w:rsidR="00753AC8" w:rsidRDefault="00753AC8" w:rsidP="00753AC8"/>
                          <w:p w14:paraId="6CF9756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9190A5E" w14:textId="77777777" w:rsidR="00753AC8" w:rsidRDefault="00753AC8" w:rsidP="00753AC8"/>
                          <w:p w14:paraId="10AF830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8418273" w14:textId="77777777" w:rsidR="00753AC8" w:rsidRDefault="00753AC8" w:rsidP="00753AC8"/>
                          <w:p w14:paraId="44363B6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F9114FC" w14:textId="77777777" w:rsidR="00753AC8" w:rsidRDefault="00753AC8" w:rsidP="00753AC8"/>
                          <w:p w14:paraId="2BDF077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62DA304" w14:textId="77777777" w:rsidR="00753AC8" w:rsidRDefault="00753AC8" w:rsidP="00753AC8"/>
                          <w:p w14:paraId="3FD39AE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3EB8B6E" w14:textId="77777777" w:rsidR="00753AC8" w:rsidRDefault="00753AC8" w:rsidP="00753AC8"/>
                          <w:p w14:paraId="6E50D52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E0EED80" w14:textId="77777777" w:rsidR="00753AC8" w:rsidRDefault="00753AC8" w:rsidP="00753AC8"/>
                          <w:p w14:paraId="0DBA0C5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9ED60" id="_x0000_s1053" type="#_x0000_t202" style="position:absolute;margin-left:281.95pt;margin-top:370.8pt;width:1in;height:24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" filled="f" stroked="f" strokeweight=".5pt">
                <v:textbox>
                  <w:txbxContent>
                    <w:p w14:paraId="1096736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6D519E4" w14:textId="77777777" w:rsidR="00753AC8" w:rsidRDefault="00753AC8" w:rsidP="00753AC8"/>
                    <w:p w14:paraId="684F2ED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0C60258" w14:textId="77777777" w:rsidR="00753AC8" w:rsidRDefault="00753AC8" w:rsidP="00753AC8"/>
                    <w:p w14:paraId="0754C1F0"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9A0D11A" w14:textId="77777777" w:rsidR="00753AC8" w:rsidRDefault="00753AC8" w:rsidP="00753AC8"/>
                    <w:p w14:paraId="0982C62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8F7F192" w14:textId="77777777" w:rsidR="00753AC8" w:rsidRDefault="00753AC8" w:rsidP="00753AC8"/>
                    <w:p w14:paraId="5AFB6B7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A56B721" w14:textId="77777777" w:rsidR="00753AC8" w:rsidRDefault="00753AC8" w:rsidP="00753AC8"/>
                    <w:p w14:paraId="6BBC5357"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2D60F3E" w14:textId="77777777" w:rsidR="00753AC8" w:rsidRDefault="00753AC8" w:rsidP="00753AC8"/>
                    <w:p w14:paraId="591380E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C444341" w14:textId="77777777" w:rsidR="00753AC8" w:rsidRDefault="00753AC8" w:rsidP="00753AC8"/>
                    <w:p w14:paraId="41D4F6B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208DB97" w14:textId="77777777" w:rsidR="00753AC8" w:rsidRDefault="00753AC8" w:rsidP="00753AC8"/>
                    <w:p w14:paraId="48DCE9E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E06FA2B" w14:textId="77777777" w:rsidR="00753AC8" w:rsidRDefault="00753AC8" w:rsidP="00753AC8"/>
                    <w:p w14:paraId="4CB831F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162A61A" w14:textId="77777777" w:rsidR="00753AC8" w:rsidRDefault="00753AC8" w:rsidP="00753AC8"/>
                    <w:p w14:paraId="508B2290"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4B9D677" w14:textId="77777777" w:rsidR="00753AC8" w:rsidRDefault="00753AC8" w:rsidP="00753AC8"/>
                    <w:p w14:paraId="6865592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3197F9D" w14:textId="77777777" w:rsidR="00753AC8" w:rsidRDefault="00753AC8" w:rsidP="00753AC8"/>
                    <w:p w14:paraId="54417317"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DE91703" w14:textId="77777777" w:rsidR="00753AC8" w:rsidRDefault="00753AC8" w:rsidP="00753AC8"/>
                    <w:p w14:paraId="2224D03E"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955A1A1" w14:textId="77777777" w:rsidR="00753AC8" w:rsidRDefault="00753AC8" w:rsidP="00753AC8"/>
                    <w:p w14:paraId="652685C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1E76A3B" w14:textId="77777777" w:rsidR="00753AC8" w:rsidRDefault="00753AC8" w:rsidP="00753AC8"/>
                    <w:p w14:paraId="75E316B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3EBA760" w14:textId="77777777" w:rsidR="00753AC8" w:rsidRDefault="00753AC8" w:rsidP="00753AC8"/>
                    <w:p w14:paraId="2280E49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5CD6E95" w14:textId="77777777" w:rsidR="00753AC8" w:rsidRDefault="00753AC8" w:rsidP="00753AC8"/>
                    <w:p w14:paraId="75183726"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D0891A9" w14:textId="77777777" w:rsidR="00753AC8" w:rsidRDefault="00753AC8" w:rsidP="00753AC8"/>
                    <w:p w14:paraId="0CC8C6C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D7DA319" w14:textId="77777777" w:rsidR="00753AC8" w:rsidRDefault="00753AC8" w:rsidP="00753AC8"/>
                    <w:p w14:paraId="27E6A66A"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68AEA0D" w14:textId="77777777" w:rsidR="00753AC8" w:rsidRDefault="00753AC8" w:rsidP="00753AC8"/>
                    <w:p w14:paraId="2A41E1B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C7E1AE1" w14:textId="77777777" w:rsidR="00753AC8" w:rsidRDefault="00753AC8" w:rsidP="00753AC8"/>
                    <w:p w14:paraId="4CD9EFF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FD6F852" w14:textId="77777777" w:rsidR="00753AC8" w:rsidRDefault="00753AC8" w:rsidP="00753AC8"/>
                    <w:p w14:paraId="550140B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C1CD85E" w14:textId="77777777" w:rsidR="00753AC8" w:rsidRDefault="00753AC8" w:rsidP="00753AC8"/>
                    <w:p w14:paraId="69A55BD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7C17B89" w14:textId="77777777" w:rsidR="00753AC8" w:rsidRDefault="00753AC8" w:rsidP="00753AC8"/>
                    <w:p w14:paraId="24ACF93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AE22AB2" w14:textId="77777777" w:rsidR="00753AC8" w:rsidRDefault="00753AC8" w:rsidP="00753AC8"/>
                    <w:p w14:paraId="718CB57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E1AAF62" w14:textId="77777777" w:rsidR="00753AC8" w:rsidRDefault="00753AC8" w:rsidP="00753AC8"/>
                    <w:p w14:paraId="20C726E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32D5A9F" w14:textId="77777777" w:rsidR="00753AC8" w:rsidRDefault="00753AC8" w:rsidP="00753AC8"/>
                    <w:p w14:paraId="4DFA374A"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327EE33" w14:textId="77777777" w:rsidR="00753AC8" w:rsidRDefault="00753AC8" w:rsidP="00753AC8"/>
                    <w:p w14:paraId="7DE9C59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C4EDC86" w14:textId="77777777" w:rsidR="00753AC8" w:rsidRDefault="00753AC8" w:rsidP="00753AC8"/>
                    <w:p w14:paraId="486EB50E"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A24B2A6" w14:textId="77777777" w:rsidR="00753AC8" w:rsidRDefault="00753AC8" w:rsidP="00753AC8"/>
                    <w:p w14:paraId="4CE67EF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1A1C2D1" w14:textId="77777777" w:rsidR="00753AC8" w:rsidRDefault="00753AC8" w:rsidP="00753AC8"/>
                    <w:p w14:paraId="75BB93C7"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82140EA" w14:textId="77777777" w:rsidR="00753AC8" w:rsidRDefault="00753AC8" w:rsidP="00753AC8"/>
                    <w:p w14:paraId="6EC42227"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55F2781" w14:textId="77777777" w:rsidR="00753AC8" w:rsidRDefault="00753AC8" w:rsidP="00753AC8"/>
                    <w:p w14:paraId="5E7B6B16"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FC80222" w14:textId="77777777" w:rsidR="00753AC8" w:rsidRDefault="00753AC8" w:rsidP="00753AC8"/>
                    <w:p w14:paraId="7706B5B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775B50C" w14:textId="77777777" w:rsidR="00753AC8" w:rsidRDefault="00753AC8" w:rsidP="00753AC8"/>
                    <w:p w14:paraId="59AF748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B168A2E" w14:textId="77777777" w:rsidR="00753AC8" w:rsidRDefault="00753AC8" w:rsidP="00753AC8"/>
                    <w:p w14:paraId="6ABFDB7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D52DBB0" w14:textId="77777777" w:rsidR="00753AC8" w:rsidRDefault="00753AC8" w:rsidP="00753AC8"/>
                    <w:p w14:paraId="4EC2D40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34C7891" w14:textId="77777777" w:rsidR="00753AC8" w:rsidRDefault="00753AC8" w:rsidP="00753AC8"/>
                    <w:p w14:paraId="47BA27B8"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B929DE7" w14:textId="77777777" w:rsidR="00753AC8" w:rsidRDefault="00753AC8" w:rsidP="00753AC8"/>
                    <w:p w14:paraId="52C07B8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D4F2D34" w14:textId="77777777" w:rsidR="00753AC8" w:rsidRDefault="00753AC8" w:rsidP="00753AC8"/>
                    <w:p w14:paraId="2185EADA"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98F6132" w14:textId="77777777" w:rsidR="00753AC8" w:rsidRDefault="00753AC8" w:rsidP="00753AC8"/>
                    <w:p w14:paraId="7C90973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2075528" w14:textId="77777777" w:rsidR="00753AC8" w:rsidRDefault="00753AC8" w:rsidP="00753AC8"/>
                    <w:p w14:paraId="7E5AB060"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782D52B3" w14:textId="77777777" w:rsidR="00753AC8" w:rsidRDefault="00753AC8" w:rsidP="00753AC8"/>
                    <w:p w14:paraId="7DCA98BB"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05239F0" w14:textId="77777777" w:rsidR="00753AC8" w:rsidRDefault="00753AC8" w:rsidP="00753AC8"/>
                    <w:p w14:paraId="4D859DB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9FFE35A" w14:textId="77777777" w:rsidR="00753AC8" w:rsidRDefault="00753AC8" w:rsidP="00753AC8"/>
                    <w:p w14:paraId="08C1A8D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87651D1" w14:textId="77777777" w:rsidR="00753AC8" w:rsidRDefault="00753AC8" w:rsidP="00753AC8"/>
                    <w:p w14:paraId="3E2D640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E62C3EB" w14:textId="77777777" w:rsidR="00753AC8" w:rsidRDefault="00753AC8" w:rsidP="00753AC8"/>
                    <w:p w14:paraId="5E02FFB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419C8C2" w14:textId="77777777" w:rsidR="00753AC8" w:rsidRDefault="00753AC8" w:rsidP="00753AC8"/>
                    <w:p w14:paraId="5C377EC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5808BE37" w14:textId="77777777" w:rsidR="00753AC8" w:rsidRDefault="00753AC8" w:rsidP="00753AC8"/>
                    <w:p w14:paraId="627616D9"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7577EFC" w14:textId="77777777" w:rsidR="00753AC8" w:rsidRDefault="00753AC8" w:rsidP="00753AC8"/>
                    <w:p w14:paraId="22AF88E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324BDD8" w14:textId="77777777" w:rsidR="00753AC8" w:rsidRDefault="00753AC8" w:rsidP="00753AC8"/>
                    <w:p w14:paraId="7393E7D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0C317A20" w14:textId="77777777" w:rsidR="00753AC8" w:rsidRDefault="00753AC8" w:rsidP="00753AC8"/>
                    <w:p w14:paraId="6126C376"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7257BA8" w14:textId="77777777" w:rsidR="00753AC8" w:rsidRDefault="00753AC8" w:rsidP="00753AC8"/>
                    <w:p w14:paraId="6405A42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7789C34" w14:textId="77777777" w:rsidR="00753AC8" w:rsidRDefault="00753AC8" w:rsidP="00753AC8"/>
                    <w:p w14:paraId="790D5DC4"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10D3111B" w14:textId="77777777" w:rsidR="00753AC8" w:rsidRDefault="00753AC8" w:rsidP="00753AC8"/>
                    <w:p w14:paraId="0C43F7A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6816A89" w14:textId="77777777" w:rsidR="00753AC8" w:rsidRDefault="00753AC8" w:rsidP="00753AC8"/>
                    <w:p w14:paraId="4DE0D692"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45947FD9" w14:textId="77777777" w:rsidR="00753AC8" w:rsidRDefault="00753AC8" w:rsidP="00753AC8"/>
                    <w:p w14:paraId="6CF9756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9190A5E" w14:textId="77777777" w:rsidR="00753AC8" w:rsidRDefault="00753AC8" w:rsidP="00753AC8"/>
                    <w:p w14:paraId="10AF830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8418273" w14:textId="77777777" w:rsidR="00753AC8" w:rsidRDefault="00753AC8" w:rsidP="00753AC8"/>
                    <w:p w14:paraId="44363B6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6F9114FC" w14:textId="77777777" w:rsidR="00753AC8" w:rsidRDefault="00753AC8" w:rsidP="00753AC8"/>
                    <w:p w14:paraId="2BDF0773"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62DA304" w14:textId="77777777" w:rsidR="00753AC8" w:rsidRDefault="00753AC8" w:rsidP="00753AC8"/>
                    <w:p w14:paraId="3FD39AE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33EB8B6E" w14:textId="77777777" w:rsidR="00753AC8" w:rsidRDefault="00753AC8" w:rsidP="00753AC8"/>
                    <w:p w14:paraId="6E50D52C"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p w14:paraId="2E0EED80" w14:textId="77777777" w:rsidR="00753AC8" w:rsidRDefault="00753AC8" w:rsidP="00753AC8"/>
                    <w:p w14:paraId="0DBA0C5D"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txbxContent>
                </v:textbox>
              </v:shape>
            </w:pict>
          </mc:Fallback>
        </mc:AlternateContent>
      </w:r>
      <w:r>
        <w:rPr>
          <w:rFonts w:asciiTheme="minorBidi" w:hAnsiTheme="minorBidi" w:cs="Arial"/>
          <w:noProof/>
          <w:sz w:val="22"/>
          <w:szCs w:val="22"/>
          <w:rtl/>
          <w:lang w:val="he-IL" w:bidi="he-IL"/>
        </w:rPr>
        <mc:AlternateContent>
          <mc:Choice Requires="wps">
            <w:drawing>
              <wp:anchor distT="0" distB="0" distL="114300" distR="114300" simplePos="0" relativeHeight="251757568" behindDoc="0" locked="0" layoutInCell="1" allowOverlap="1" wp14:anchorId="17264D14" wp14:editId="55436C76">
                <wp:simplePos x="0" y="0"/>
                <wp:positionH relativeFrom="column">
                  <wp:posOffset>4575205</wp:posOffset>
                </wp:positionH>
                <wp:positionV relativeFrom="paragraph">
                  <wp:posOffset>-133985</wp:posOffset>
                </wp:positionV>
                <wp:extent cx="914400" cy="304800"/>
                <wp:effectExtent l="0" t="0" r="0" b="0"/>
                <wp:wrapNone/>
                <wp:docPr id="43995481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98ED0B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6E8F755" w14:textId="77777777" w:rsidR="00753AC8" w:rsidRDefault="00753AC8" w:rsidP="00753AC8"/>
                          <w:p w14:paraId="22655A5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54762A5" w14:textId="77777777" w:rsidR="00753AC8" w:rsidRDefault="00753AC8" w:rsidP="00753AC8"/>
                          <w:p w14:paraId="3EA01FC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FEF9B84" w14:textId="77777777" w:rsidR="00753AC8" w:rsidRDefault="00753AC8" w:rsidP="00753AC8"/>
                          <w:p w14:paraId="462DCD5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62BCA96" w14:textId="77777777" w:rsidR="00753AC8" w:rsidRDefault="00753AC8" w:rsidP="00753AC8"/>
                          <w:p w14:paraId="3907D4F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C8257A7" w14:textId="77777777" w:rsidR="00753AC8" w:rsidRDefault="00753AC8" w:rsidP="00753AC8"/>
                          <w:p w14:paraId="2F69A3E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2C15658" w14:textId="77777777" w:rsidR="00753AC8" w:rsidRDefault="00753AC8" w:rsidP="00753AC8"/>
                          <w:p w14:paraId="4E1A32C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E19E636" w14:textId="77777777" w:rsidR="00753AC8" w:rsidRDefault="00753AC8" w:rsidP="00753AC8"/>
                          <w:p w14:paraId="22A19D2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D15C9F7" w14:textId="77777777" w:rsidR="00753AC8" w:rsidRDefault="00753AC8" w:rsidP="00753AC8"/>
                          <w:p w14:paraId="37F1CD7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263312E" w14:textId="77777777" w:rsidR="00753AC8" w:rsidRDefault="00753AC8" w:rsidP="00753AC8"/>
                          <w:p w14:paraId="4262965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B2E5F45" w14:textId="77777777" w:rsidR="00753AC8" w:rsidRDefault="00753AC8" w:rsidP="00753AC8"/>
                          <w:p w14:paraId="1D09C7D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B443A8E" w14:textId="77777777" w:rsidR="00753AC8" w:rsidRDefault="00753AC8" w:rsidP="00753AC8"/>
                          <w:p w14:paraId="23871CF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16E5512" w14:textId="77777777" w:rsidR="00753AC8" w:rsidRDefault="00753AC8" w:rsidP="00753AC8"/>
                          <w:p w14:paraId="50C24F4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96767E6" w14:textId="77777777" w:rsidR="00753AC8" w:rsidRDefault="00753AC8" w:rsidP="00753AC8"/>
                          <w:p w14:paraId="1F09C2F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48A34FB" w14:textId="77777777" w:rsidR="00753AC8" w:rsidRDefault="00753AC8" w:rsidP="00753AC8"/>
                          <w:p w14:paraId="551F6F8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207636B" w14:textId="77777777" w:rsidR="00753AC8" w:rsidRDefault="00753AC8" w:rsidP="00753AC8"/>
                          <w:p w14:paraId="607DC8A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4868A46" w14:textId="77777777" w:rsidR="00753AC8" w:rsidRDefault="00753AC8" w:rsidP="00753AC8"/>
                          <w:p w14:paraId="48738BB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3C33DED" w14:textId="77777777" w:rsidR="00753AC8" w:rsidRDefault="00753AC8" w:rsidP="00753AC8"/>
                          <w:p w14:paraId="442B762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26093D4" w14:textId="77777777" w:rsidR="00753AC8" w:rsidRDefault="00753AC8" w:rsidP="00753AC8"/>
                          <w:p w14:paraId="5E1407C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17C30DE" w14:textId="77777777" w:rsidR="00753AC8" w:rsidRDefault="00753AC8" w:rsidP="00753AC8"/>
                          <w:p w14:paraId="546B95F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E659626" w14:textId="77777777" w:rsidR="00753AC8" w:rsidRDefault="00753AC8" w:rsidP="00753AC8"/>
                          <w:p w14:paraId="5A3E131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A6F0052" w14:textId="77777777" w:rsidR="00753AC8" w:rsidRDefault="00753AC8" w:rsidP="00753AC8"/>
                          <w:p w14:paraId="2F6C0EA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F7ACD5F" w14:textId="77777777" w:rsidR="00753AC8" w:rsidRDefault="00753AC8" w:rsidP="00753AC8"/>
                          <w:p w14:paraId="052591E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D5AFCF9" w14:textId="77777777" w:rsidR="00753AC8" w:rsidRDefault="00753AC8" w:rsidP="00753AC8"/>
                          <w:p w14:paraId="76A79CD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737FF41" w14:textId="77777777" w:rsidR="00753AC8" w:rsidRDefault="00753AC8" w:rsidP="00753AC8"/>
                          <w:p w14:paraId="5A4827D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D2E65E3" w14:textId="77777777" w:rsidR="00753AC8" w:rsidRDefault="00753AC8" w:rsidP="00753AC8"/>
                          <w:p w14:paraId="1807811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2EF4D94" w14:textId="77777777" w:rsidR="00753AC8" w:rsidRDefault="00753AC8" w:rsidP="00753AC8"/>
                          <w:p w14:paraId="61800FE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8EE71AD" w14:textId="77777777" w:rsidR="00753AC8" w:rsidRDefault="00753AC8" w:rsidP="00753AC8"/>
                          <w:p w14:paraId="3E8BB72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0FDA9E3" w14:textId="77777777" w:rsidR="00753AC8" w:rsidRDefault="00753AC8" w:rsidP="00753AC8"/>
                          <w:p w14:paraId="6E6B19B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DC680C9" w14:textId="77777777" w:rsidR="00753AC8" w:rsidRDefault="00753AC8" w:rsidP="00753AC8"/>
                          <w:p w14:paraId="634769D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5B57B75" w14:textId="77777777" w:rsidR="00753AC8" w:rsidRDefault="00753AC8" w:rsidP="00753AC8"/>
                          <w:p w14:paraId="5E4E237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6B3CF57" w14:textId="77777777" w:rsidR="00753AC8" w:rsidRDefault="00753AC8" w:rsidP="00753AC8"/>
                          <w:p w14:paraId="6B263C8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4EC2377" w14:textId="77777777" w:rsidR="00753AC8" w:rsidRDefault="00753AC8" w:rsidP="00753AC8"/>
                          <w:p w14:paraId="621956C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1232C99" w14:textId="77777777" w:rsidR="00753AC8" w:rsidRDefault="00753AC8" w:rsidP="00753AC8"/>
                          <w:p w14:paraId="3D72995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0706096" w14:textId="77777777" w:rsidR="00753AC8" w:rsidRDefault="00753AC8" w:rsidP="00753AC8"/>
                          <w:p w14:paraId="22364D9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84B26F8" w14:textId="77777777" w:rsidR="00753AC8" w:rsidRDefault="00753AC8" w:rsidP="00753AC8"/>
                          <w:p w14:paraId="1622C9C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FA33D98" w14:textId="77777777" w:rsidR="00753AC8" w:rsidRDefault="00753AC8" w:rsidP="00753AC8"/>
                          <w:p w14:paraId="447EBE7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D5CE72B" w14:textId="77777777" w:rsidR="00753AC8" w:rsidRDefault="00753AC8" w:rsidP="00753AC8"/>
                          <w:p w14:paraId="001D289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9AB5676" w14:textId="77777777" w:rsidR="00753AC8" w:rsidRDefault="00753AC8" w:rsidP="00753AC8"/>
                          <w:p w14:paraId="3D20E7C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26794C8" w14:textId="77777777" w:rsidR="00753AC8" w:rsidRDefault="00753AC8" w:rsidP="00753AC8"/>
                          <w:p w14:paraId="4AC382F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9831990" w14:textId="77777777" w:rsidR="00753AC8" w:rsidRDefault="00753AC8" w:rsidP="00753AC8"/>
                          <w:p w14:paraId="4578842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B719F29" w14:textId="77777777" w:rsidR="00753AC8" w:rsidRDefault="00753AC8" w:rsidP="00753AC8"/>
                          <w:p w14:paraId="10F3B21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00355FF" w14:textId="77777777" w:rsidR="00753AC8" w:rsidRDefault="00753AC8" w:rsidP="00753AC8"/>
                          <w:p w14:paraId="4B07025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6F169E4" w14:textId="77777777" w:rsidR="00753AC8" w:rsidRDefault="00753AC8" w:rsidP="00753AC8"/>
                          <w:p w14:paraId="5678491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F97C09B" w14:textId="77777777" w:rsidR="00753AC8" w:rsidRDefault="00753AC8" w:rsidP="00753AC8"/>
                          <w:p w14:paraId="5BC4D35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8EBE8E7" w14:textId="77777777" w:rsidR="00753AC8" w:rsidRDefault="00753AC8" w:rsidP="00753AC8"/>
                          <w:p w14:paraId="7D529FE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5CD9E1C" w14:textId="77777777" w:rsidR="00753AC8" w:rsidRDefault="00753AC8" w:rsidP="00753AC8"/>
                          <w:p w14:paraId="1C378AB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9D24416" w14:textId="77777777" w:rsidR="00753AC8" w:rsidRDefault="00753AC8" w:rsidP="00753AC8"/>
                          <w:p w14:paraId="328AC82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12D3093" w14:textId="77777777" w:rsidR="00753AC8" w:rsidRDefault="00753AC8" w:rsidP="00753AC8"/>
                          <w:p w14:paraId="0DAD37E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946F4E8" w14:textId="77777777" w:rsidR="00753AC8" w:rsidRDefault="00753AC8" w:rsidP="00753AC8"/>
                          <w:p w14:paraId="422E4D8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5605D48" w14:textId="77777777" w:rsidR="00753AC8" w:rsidRDefault="00753AC8" w:rsidP="00753AC8"/>
                          <w:p w14:paraId="5CE7399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D995D07" w14:textId="77777777" w:rsidR="00753AC8" w:rsidRDefault="00753AC8" w:rsidP="00753AC8"/>
                          <w:p w14:paraId="6F92A31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787A97B" w14:textId="77777777" w:rsidR="00753AC8" w:rsidRDefault="00753AC8" w:rsidP="00753AC8"/>
                          <w:p w14:paraId="5A7DC4E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5F79701" w14:textId="77777777" w:rsidR="00753AC8" w:rsidRDefault="00753AC8" w:rsidP="00753AC8"/>
                          <w:p w14:paraId="2668C6F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CA60E7C" w14:textId="77777777" w:rsidR="00753AC8" w:rsidRDefault="00753AC8" w:rsidP="00753AC8"/>
                          <w:p w14:paraId="29865E3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2D98CDF" w14:textId="77777777" w:rsidR="00753AC8" w:rsidRDefault="00753AC8" w:rsidP="00753AC8"/>
                          <w:p w14:paraId="0EFE0A8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2E68368" w14:textId="77777777" w:rsidR="00753AC8" w:rsidRDefault="00753AC8" w:rsidP="00753AC8"/>
                          <w:p w14:paraId="204C069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FA6D370" w14:textId="77777777" w:rsidR="00753AC8" w:rsidRDefault="00753AC8" w:rsidP="00753AC8"/>
                          <w:p w14:paraId="5E0A22B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5E294B5" w14:textId="77777777" w:rsidR="00753AC8" w:rsidRDefault="00753AC8" w:rsidP="00753AC8"/>
                          <w:p w14:paraId="206FAF8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7ACDA33" w14:textId="77777777" w:rsidR="00753AC8" w:rsidRDefault="00753AC8" w:rsidP="00753AC8"/>
                          <w:p w14:paraId="3D3BDDC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CB7C986" w14:textId="77777777" w:rsidR="00753AC8" w:rsidRDefault="00753AC8" w:rsidP="00753AC8"/>
                          <w:p w14:paraId="71BAF64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C876234" w14:textId="77777777" w:rsidR="00753AC8" w:rsidRDefault="00753AC8" w:rsidP="00753AC8"/>
                          <w:p w14:paraId="60CF3F5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9BD5C93" w14:textId="77777777" w:rsidR="00753AC8" w:rsidRDefault="00753AC8" w:rsidP="00753AC8"/>
                          <w:p w14:paraId="40952BD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5BF0EE0" w14:textId="77777777" w:rsidR="00753AC8" w:rsidRDefault="00753AC8" w:rsidP="00753AC8"/>
                          <w:p w14:paraId="7DAA7D5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64D14" id="_x0000_s1054" type="#_x0000_t202" style="position:absolute;margin-left:360.25pt;margin-top:-10.55pt;width:1in;height:24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" filled="f" stroked="f" strokeweight=".5pt">
                <v:textbox>
                  <w:txbxContent>
                    <w:p w14:paraId="398ED0B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6E8F755" w14:textId="77777777" w:rsidR="00753AC8" w:rsidRDefault="00753AC8" w:rsidP="00753AC8"/>
                    <w:p w14:paraId="22655A5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54762A5" w14:textId="77777777" w:rsidR="00753AC8" w:rsidRDefault="00753AC8" w:rsidP="00753AC8"/>
                    <w:p w14:paraId="3EA01FC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FEF9B84" w14:textId="77777777" w:rsidR="00753AC8" w:rsidRDefault="00753AC8" w:rsidP="00753AC8"/>
                    <w:p w14:paraId="462DCD5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62BCA96" w14:textId="77777777" w:rsidR="00753AC8" w:rsidRDefault="00753AC8" w:rsidP="00753AC8"/>
                    <w:p w14:paraId="3907D4F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C8257A7" w14:textId="77777777" w:rsidR="00753AC8" w:rsidRDefault="00753AC8" w:rsidP="00753AC8"/>
                    <w:p w14:paraId="2F69A3E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2C15658" w14:textId="77777777" w:rsidR="00753AC8" w:rsidRDefault="00753AC8" w:rsidP="00753AC8"/>
                    <w:p w14:paraId="4E1A32C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E19E636" w14:textId="77777777" w:rsidR="00753AC8" w:rsidRDefault="00753AC8" w:rsidP="00753AC8"/>
                    <w:p w14:paraId="22A19D2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D15C9F7" w14:textId="77777777" w:rsidR="00753AC8" w:rsidRDefault="00753AC8" w:rsidP="00753AC8"/>
                    <w:p w14:paraId="37F1CD7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263312E" w14:textId="77777777" w:rsidR="00753AC8" w:rsidRDefault="00753AC8" w:rsidP="00753AC8"/>
                    <w:p w14:paraId="4262965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B2E5F45" w14:textId="77777777" w:rsidR="00753AC8" w:rsidRDefault="00753AC8" w:rsidP="00753AC8"/>
                    <w:p w14:paraId="1D09C7D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B443A8E" w14:textId="77777777" w:rsidR="00753AC8" w:rsidRDefault="00753AC8" w:rsidP="00753AC8"/>
                    <w:p w14:paraId="23871CF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16E5512" w14:textId="77777777" w:rsidR="00753AC8" w:rsidRDefault="00753AC8" w:rsidP="00753AC8"/>
                    <w:p w14:paraId="50C24F4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96767E6" w14:textId="77777777" w:rsidR="00753AC8" w:rsidRDefault="00753AC8" w:rsidP="00753AC8"/>
                    <w:p w14:paraId="1F09C2F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48A34FB" w14:textId="77777777" w:rsidR="00753AC8" w:rsidRDefault="00753AC8" w:rsidP="00753AC8"/>
                    <w:p w14:paraId="551F6F8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207636B" w14:textId="77777777" w:rsidR="00753AC8" w:rsidRDefault="00753AC8" w:rsidP="00753AC8"/>
                    <w:p w14:paraId="607DC8A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4868A46" w14:textId="77777777" w:rsidR="00753AC8" w:rsidRDefault="00753AC8" w:rsidP="00753AC8"/>
                    <w:p w14:paraId="48738BB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3C33DED" w14:textId="77777777" w:rsidR="00753AC8" w:rsidRDefault="00753AC8" w:rsidP="00753AC8"/>
                    <w:p w14:paraId="442B762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26093D4" w14:textId="77777777" w:rsidR="00753AC8" w:rsidRDefault="00753AC8" w:rsidP="00753AC8"/>
                    <w:p w14:paraId="5E1407C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17C30DE" w14:textId="77777777" w:rsidR="00753AC8" w:rsidRDefault="00753AC8" w:rsidP="00753AC8"/>
                    <w:p w14:paraId="546B95F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E659626" w14:textId="77777777" w:rsidR="00753AC8" w:rsidRDefault="00753AC8" w:rsidP="00753AC8"/>
                    <w:p w14:paraId="5A3E131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A6F0052" w14:textId="77777777" w:rsidR="00753AC8" w:rsidRDefault="00753AC8" w:rsidP="00753AC8"/>
                    <w:p w14:paraId="2F6C0EA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F7ACD5F" w14:textId="77777777" w:rsidR="00753AC8" w:rsidRDefault="00753AC8" w:rsidP="00753AC8"/>
                    <w:p w14:paraId="052591E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D5AFCF9" w14:textId="77777777" w:rsidR="00753AC8" w:rsidRDefault="00753AC8" w:rsidP="00753AC8"/>
                    <w:p w14:paraId="76A79CD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737FF41" w14:textId="77777777" w:rsidR="00753AC8" w:rsidRDefault="00753AC8" w:rsidP="00753AC8"/>
                    <w:p w14:paraId="5A4827D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D2E65E3" w14:textId="77777777" w:rsidR="00753AC8" w:rsidRDefault="00753AC8" w:rsidP="00753AC8"/>
                    <w:p w14:paraId="1807811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2EF4D94" w14:textId="77777777" w:rsidR="00753AC8" w:rsidRDefault="00753AC8" w:rsidP="00753AC8"/>
                    <w:p w14:paraId="61800FE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8EE71AD" w14:textId="77777777" w:rsidR="00753AC8" w:rsidRDefault="00753AC8" w:rsidP="00753AC8"/>
                    <w:p w14:paraId="3E8BB72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0FDA9E3" w14:textId="77777777" w:rsidR="00753AC8" w:rsidRDefault="00753AC8" w:rsidP="00753AC8"/>
                    <w:p w14:paraId="6E6B19B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DC680C9" w14:textId="77777777" w:rsidR="00753AC8" w:rsidRDefault="00753AC8" w:rsidP="00753AC8"/>
                    <w:p w14:paraId="634769D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5B57B75" w14:textId="77777777" w:rsidR="00753AC8" w:rsidRDefault="00753AC8" w:rsidP="00753AC8"/>
                    <w:p w14:paraId="5E4E237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6B3CF57" w14:textId="77777777" w:rsidR="00753AC8" w:rsidRDefault="00753AC8" w:rsidP="00753AC8"/>
                    <w:p w14:paraId="6B263C8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4EC2377" w14:textId="77777777" w:rsidR="00753AC8" w:rsidRDefault="00753AC8" w:rsidP="00753AC8"/>
                    <w:p w14:paraId="621956C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1232C99" w14:textId="77777777" w:rsidR="00753AC8" w:rsidRDefault="00753AC8" w:rsidP="00753AC8"/>
                    <w:p w14:paraId="3D72995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0706096" w14:textId="77777777" w:rsidR="00753AC8" w:rsidRDefault="00753AC8" w:rsidP="00753AC8"/>
                    <w:p w14:paraId="22364D9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84B26F8" w14:textId="77777777" w:rsidR="00753AC8" w:rsidRDefault="00753AC8" w:rsidP="00753AC8"/>
                    <w:p w14:paraId="1622C9C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FA33D98" w14:textId="77777777" w:rsidR="00753AC8" w:rsidRDefault="00753AC8" w:rsidP="00753AC8"/>
                    <w:p w14:paraId="447EBE7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D5CE72B" w14:textId="77777777" w:rsidR="00753AC8" w:rsidRDefault="00753AC8" w:rsidP="00753AC8"/>
                    <w:p w14:paraId="001D289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9AB5676" w14:textId="77777777" w:rsidR="00753AC8" w:rsidRDefault="00753AC8" w:rsidP="00753AC8"/>
                    <w:p w14:paraId="3D20E7C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26794C8" w14:textId="77777777" w:rsidR="00753AC8" w:rsidRDefault="00753AC8" w:rsidP="00753AC8"/>
                    <w:p w14:paraId="4AC382F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9831990" w14:textId="77777777" w:rsidR="00753AC8" w:rsidRDefault="00753AC8" w:rsidP="00753AC8"/>
                    <w:p w14:paraId="4578842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B719F29" w14:textId="77777777" w:rsidR="00753AC8" w:rsidRDefault="00753AC8" w:rsidP="00753AC8"/>
                    <w:p w14:paraId="10F3B21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00355FF" w14:textId="77777777" w:rsidR="00753AC8" w:rsidRDefault="00753AC8" w:rsidP="00753AC8"/>
                    <w:p w14:paraId="4B07025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6F169E4" w14:textId="77777777" w:rsidR="00753AC8" w:rsidRDefault="00753AC8" w:rsidP="00753AC8"/>
                    <w:p w14:paraId="5678491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5F97C09B" w14:textId="77777777" w:rsidR="00753AC8" w:rsidRDefault="00753AC8" w:rsidP="00753AC8"/>
                    <w:p w14:paraId="5BC4D35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8EBE8E7" w14:textId="77777777" w:rsidR="00753AC8" w:rsidRDefault="00753AC8" w:rsidP="00753AC8"/>
                    <w:p w14:paraId="7D529FE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5CD9E1C" w14:textId="77777777" w:rsidR="00753AC8" w:rsidRDefault="00753AC8" w:rsidP="00753AC8"/>
                    <w:p w14:paraId="1C378AB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9D24416" w14:textId="77777777" w:rsidR="00753AC8" w:rsidRDefault="00753AC8" w:rsidP="00753AC8"/>
                    <w:p w14:paraId="328AC82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12D3093" w14:textId="77777777" w:rsidR="00753AC8" w:rsidRDefault="00753AC8" w:rsidP="00753AC8"/>
                    <w:p w14:paraId="0DAD37E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946F4E8" w14:textId="77777777" w:rsidR="00753AC8" w:rsidRDefault="00753AC8" w:rsidP="00753AC8"/>
                    <w:p w14:paraId="422E4D8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5605D48" w14:textId="77777777" w:rsidR="00753AC8" w:rsidRDefault="00753AC8" w:rsidP="00753AC8"/>
                    <w:p w14:paraId="5CE7399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D995D07" w14:textId="77777777" w:rsidR="00753AC8" w:rsidRDefault="00753AC8" w:rsidP="00753AC8"/>
                    <w:p w14:paraId="6F92A31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6787A97B" w14:textId="77777777" w:rsidR="00753AC8" w:rsidRDefault="00753AC8" w:rsidP="00753AC8"/>
                    <w:p w14:paraId="5A7DC4E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5F79701" w14:textId="77777777" w:rsidR="00753AC8" w:rsidRDefault="00753AC8" w:rsidP="00753AC8"/>
                    <w:p w14:paraId="2668C6F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CA60E7C" w14:textId="77777777" w:rsidR="00753AC8" w:rsidRDefault="00753AC8" w:rsidP="00753AC8"/>
                    <w:p w14:paraId="29865E3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2D98CDF" w14:textId="77777777" w:rsidR="00753AC8" w:rsidRDefault="00753AC8" w:rsidP="00753AC8"/>
                    <w:p w14:paraId="0EFE0A8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2E68368" w14:textId="77777777" w:rsidR="00753AC8" w:rsidRDefault="00753AC8" w:rsidP="00753AC8"/>
                    <w:p w14:paraId="204C069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1FA6D370" w14:textId="77777777" w:rsidR="00753AC8" w:rsidRDefault="00753AC8" w:rsidP="00753AC8"/>
                    <w:p w14:paraId="5E0A22B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45E294B5" w14:textId="77777777" w:rsidR="00753AC8" w:rsidRDefault="00753AC8" w:rsidP="00753AC8"/>
                    <w:p w14:paraId="206FAF8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77ACDA33" w14:textId="77777777" w:rsidR="00753AC8" w:rsidRDefault="00753AC8" w:rsidP="00753AC8"/>
                    <w:p w14:paraId="3D3BDDC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CB7C986" w14:textId="77777777" w:rsidR="00753AC8" w:rsidRDefault="00753AC8" w:rsidP="00753AC8"/>
                    <w:p w14:paraId="71BAF64A"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2C876234" w14:textId="77777777" w:rsidR="00753AC8" w:rsidRDefault="00753AC8" w:rsidP="00753AC8"/>
                    <w:p w14:paraId="60CF3F5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09BD5C93" w14:textId="77777777" w:rsidR="00753AC8" w:rsidRDefault="00753AC8" w:rsidP="00753AC8"/>
                    <w:p w14:paraId="40952BD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p w14:paraId="35BF0EE0" w14:textId="77777777" w:rsidR="00753AC8" w:rsidRDefault="00753AC8" w:rsidP="00753AC8"/>
                    <w:p w14:paraId="7DAA7D5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v:textbox>
              </v:shape>
            </w:pict>
          </mc:Fallback>
        </mc:AlternateContent>
      </w:r>
    </w:p>
    <w:p w14:paraId="3C8B4657" w14:textId="3D84AA9D" w:rsidR="00753AC8" w:rsidRDefault="00753AC8" w:rsidP="007445CD">
      <w:pPr>
        <w:rPr>
          <w:rFonts w:asciiTheme="minorBidi" w:hAnsiTheme="minorBidi" w:cs="Arial"/>
          <w:b/>
          <w:bCs/>
          <w:lang w:bidi="he-IL"/>
        </w:rPr>
      </w:pPr>
      <w:r>
        <w:rPr>
          <w:rFonts w:asciiTheme="minorBidi" w:hAnsiTheme="minorBidi" w:cs="Arial"/>
          <w:b/>
          <w:bCs/>
          <w:rtl/>
          <w:lang w:bidi="he-IL"/>
        </w:rPr>
        <w:br w:type="page"/>
      </w:r>
      <w:r>
        <w:rPr>
          <w:rFonts w:asciiTheme="minorBidi" w:hAnsiTheme="minorBidi" w:cs="Arial"/>
          <w:noProof/>
          <w:sz w:val="22"/>
          <w:szCs w:val="22"/>
          <w:rtl/>
          <w:lang w:val="he-IL" w:bidi="he-IL"/>
        </w:rPr>
        <w:lastRenderedPageBreak/>
        <mc:AlternateContent>
          <mc:Choice Requires="wps">
            <w:drawing>
              <wp:anchor distT="0" distB="0" distL="114300" distR="114300" simplePos="0" relativeHeight="251770880" behindDoc="0" locked="0" layoutInCell="1" allowOverlap="1" wp14:anchorId="4A0E10DE" wp14:editId="0D1D94CE">
                <wp:simplePos x="0" y="0"/>
                <wp:positionH relativeFrom="column">
                  <wp:posOffset>3022319</wp:posOffset>
                </wp:positionH>
                <wp:positionV relativeFrom="paragraph">
                  <wp:posOffset>9025860</wp:posOffset>
                </wp:positionV>
                <wp:extent cx="1315720" cy="304800"/>
                <wp:effectExtent l="0" t="0" r="17780" b="19050"/>
                <wp:wrapNone/>
                <wp:docPr id="1928078043" name="תיבת טקסט 10"/>
                <wp:cNvGraphicFramePr/>
                <a:graphic xmlns:a="http://schemas.openxmlformats.org/drawingml/2006/main">
                  <a:graphicData uri="http://schemas.microsoft.com/office/word/2010/wordprocessingShape">
                    <wps:wsp>
                      <wps:cNvSpPr txBox="1"/>
                      <wps:spPr>
                        <a:xfrm>
                          <a:off x="0" y="0"/>
                          <a:ext cx="131572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3388D35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231F9A27" w14:textId="77777777" w:rsidR="00753AC8" w:rsidRDefault="00753AC8" w:rsidP="00753AC8"/>
                          <w:p w14:paraId="0E6987D6"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018CE307" w14:textId="77777777" w:rsidR="00753AC8" w:rsidRDefault="00753AC8" w:rsidP="00753AC8"/>
                          <w:p w14:paraId="14EE458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13EF3367" w14:textId="77777777" w:rsidR="00753AC8" w:rsidRDefault="00753AC8" w:rsidP="00753AC8"/>
                          <w:p w14:paraId="5A93BB17"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E10DE" id="_x0000_s1055" type="#_x0000_t202" style="position:absolute;margin-left:238pt;margin-top:710.7pt;width:103.6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" fillcolor="white [3201]" strokecolor="black [3200]" strokeweight="2pt">
                <v:textbox>
                  <w:txbxContent>
                    <w:p w14:paraId="3388D351"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231F9A27" w14:textId="77777777" w:rsidR="00753AC8" w:rsidRDefault="00753AC8" w:rsidP="00753AC8"/>
                    <w:p w14:paraId="0E6987D6"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018CE307" w14:textId="77777777" w:rsidR="00753AC8" w:rsidRDefault="00753AC8" w:rsidP="00753AC8"/>
                    <w:p w14:paraId="14EE458F"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p w14:paraId="13EF3367" w14:textId="77777777" w:rsidR="00753AC8" w:rsidRDefault="00753AC8" w:rsidP="00753AC8"/>
                    <w:p w14:paraId="5A93BB17" w14:textId="77777777" w:rsidR="00753AC8" w:rsidRPr="00C13168" w:rsidRDefault="00753AC8" w:rsidP="00753AC8">
                      <w:pPr>
                        <w:bidi/>
                        <w:rPr>
                          <w:rFonts w:asciiTheme="minorBidi" w:hAnsiTheme="minorBidi" w:cstheme="minorBidi"/>
                          <w:b/>
                          <w:bCs/>
                          <w:lang w:bidi="he-IL"/>
                        </w:rPr>
                      </w:pPr>
                      <w:r>
                        <w:rPr>
                          <w:rFonts w:asciiTheme="minorBidi" w:hAnsiTheme="minorBidi" w:cstheme="minorBidi" w:hint="cs"/>
                          <w:b/>
                          <w:bCs/>
                          <w:rtl/>
                          <w:lang w:bidi="he-IL"/>
                        </w:rPr>
                        <w:t>דוגמה ל-</w:t>
                      </w:r>
                      <w:r>
                        <w:rPr>
                          <w:rFonts w:asciiTheme="minorBidi" w:hAnsiTheme="minorBidi" w:cstheme="minorBidi"/>
                          <w:b/>
                          <w:bCs/>
                          <w:lang w:bidi="he-IL"/>
                        </w:rPr>
                        <w:t>ToolTip</w:t>
                      </w:r>
                    </w:p>
                  </w:txbxContent>
                </v:textbox>
              </v:shape>
            </w:pict>
          </mc:Fallback>
        </mc:AlternateContent>
      </w:r>
      <w:r>
        <w:rPr>
          <w:rFonts w:asciiTheme="minorBidi" w:hAnsiTheme="minorBidi" w:cs="Arial"/>
          <w:noProof/>
          <w:sz w:val="22"/>
          <w:szCs w:val="22"/>
          <w:rtl/>
          <w:lang w:val="he-IL" w:bidi="he-IL"/>
        </w:rPr>
        <mc:AlternateContent>
          <mc:Choice Requires="wps">
            <w:drawing>
              <wp:anchor distT="0" distB="0" distL="114300" distR="114300" simplePos="0" relativeHeight="251769856" behindDoc="0" locked="0" layoutInCell="1" allowOverlap="1" wp14:anchorId="7071EBD2" wp14:editId="39429443">
                <wp:simplePos x="0" y="0"/>
                <wp:positionH relativeFrom="column">
                  <wp:posOffset>3022600</wp:posOffset>
                </wp:positionH>
                <wp:positionV relativeFrom="paragraph">
                  <wp:posOffset>8752234</wp:posOffset>
                </wp:positionV>
                <wp:extent cx="914400" cy="276446"/>
                <wp:effectExtent l="0" t="0" r="0" b="0"/>
                <wp:wrapNone/>
                <wp:docPr id="901040581" name="תיבת טקסט 10"/>
                <wp:cNvGraphicFramePr/>
                <a:graphic xmlns:a="http://schemas.openxmlformats.org/drawingml/2006/main">
                  <a:graphicData uri="http://schemas.microsoft.com/office/word/2010/wordprocessingShape">
                    <wps:wsp>
                      <wps:cNvSpPr txBox="1"/>
                      <wps:spPr>
                        <a:xfrm>
                          <a:off x="0" y="0"/>
                          <a:ext cx="914400" cy="276446"/>
                        </a:xfrm>
                        <a:prstGeom prst="rect">
                          <a:avLst/>
                        </a:prstGeom>
                        <a:noFill/>
                        <a:ln w="6350">
                          <a:noFill/>
                        </a:ln>
                      </wps:spPr>
                      <wps:txbx>
                        <w:txbxContent>
                          <w:p w14:paraId="616684A5" w14:textId="26F562EE"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1EBD2" id="_x0000_s1056" type="#_x0000_t202" style="position:absolute;margin-left:238pt;margin-top:689.15pt;width:1in;height:21.75pt;z-index:251769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" filled="f" stroked="f" strokeweight=".5pt">
                <v:textbox>
                  <w:txbxContent>
                    <w:p w14:paraId="616684A5" w14:textId="26F562EE"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v:textbox>
              </v:shape>
            </w:pict>
          </mc:Fallback>
        </mc:AlternateContent>
      </w:r>
      <w:r w:rsidRPr="00753AC8">
        <w:rPr>
          <w:rFonts w:asciiTheme="minorBidi" w:hAnsiTheme="minorBidi" w:cs="Arial"/>
          <w:b/>
          <w:bCs/>
          <w:lang w:bidi="he-IL"/>
        </w:rPr>
        <w:drawing>
          <wp:anchor distT="0" distB="0" distL="114300" distR="114300" simplePos="0" relativeHeight="251767808" behindDoc="1" locked="0" layoutInCell="1" allowOverlap="1" wp14:anchorId="6BEE544A" wp14:editId="3BD6EEFF">
            <wp:simplePos x="0" y="0"/>
            <wp:positionH relativeFrom="column">
              <wp:posOffset>450510</wp:posOffset>
            </wp:positionH>
            <wp:positionV relativeFrom="paragraph">
              <wp:posOffset>8703842</wp:posOffset>
            </wp:positionV>
            <wp:extent cx="2434855" cy="1141148"/>
            <wp:effectExtent l="0" t="0" r="3810" b="1905"/>
            <wp:wrapNone/>
            <wp:docPr id="9212469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46972" name=""/>
                    <pic:cNvPicPr/>
                  </pic:nvPicPr>
                  <pic:blipFill>
                    <a:blip r:embed="rId52">
                      <a:extLst>
                        <a:ext uri="{28A0092B-C50C-407E-A947-70E740481C1C}">
                          <a14:useLocalDpi xmlns:a14="http://schemas.microsoft.com/office/drawing/2010/main" val="0"/>
                        </a:ext>
                      </a:extLst>
                    </a:blip>
                    <a:stretch>
                      <a:fillRect/>
                    </a:stretch>
                  </pic:blipFill>
                  <pic:spPr>
                    <a:xfrm>
                      <a:off x="0" y="0"/>
                      <a:ext cx="2434855" cy="1141148"/>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b/>
          <w:bCs/>
          <w:noProof/>
          <w:lang w:bidi="he-IL"/>
        </w:rPr>
        <mc:AlternateContent>
          <mc:Choice Requires="wps">
            <w:drawing>
              <wp:anchor distT="0" distB="0" distL="114300" distR="114300" simplePos="0" relativeHeight="251773952" behindDoc="0" locked="0" layoutInCell="1" allowOverlap="1" wp14:anchorId="16F28000" wp14:editId="4A7FBADA">
                <wp:simplePos x="0" y="0"/>
                <wp:positionH relativeFrom="column">
                  <wp:posOffset>4660398</wp:posOffset>
                </wp:positionH>
                <wp:positionV relativeFrom="paragraph">
                  <wp:posOffset>4499329</wp:posOffset>
                </wp:positionV>
                <wp:extent cx="1090863" cy="1435769"/>
                <wp:effectExtent l="0" t="0" r="14605" b="12065"/>
                <wp:wrapNone/>
                <wp:docPr id="1451187208" name="אליפסה 26"/>
                <wp:cNvGraphicFramePr/>
                <a:graphic xmlns:a="http://schemas.openxmlformats.org/drawingml/2006/main">
                  <a:graphicData uri="http://schemas.microsoft.com/office/word/2010/wordprocessingShape">
                    <wps:wsp>
                      <wps:cNvSpPr/>
                      <wps:spPr>
                        <a:xfrm>
                          <a:off x="0" y="0"/>
                          <a:ext cx="1090863" cy="1435769"/>
                        </a:xfrm>
                        <a:prstGeom prst="ellipse">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31E3E6" id="אליפסה 26" o:spid="_x0000_s1026" style="position:absolute;margin-left:366.95pt;margin-top:354.3pt;width:85.9pt;height:113.0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" filled="f" strokecolor="yellow" strokeweight="2pt"/>
            </w:pict>
          </mc:Fallback>
        </mc:AlternateContent>
      </w:r>
      <w:r w:rsidRPr="007002FA">
        <w:rPr>
          <w:rFonts w:asciiTheme="minorBidi" w:hAnsiTheme="minorBidi" w:cs="Arial"/>
          <w:noProof/>
          <w:sz w:val="22"/>
          <w:szCs w:val="22"/>
          <w:rtl/>
          <w:lang w:val="he-IL" w:bidi="he-IL"/>
        </w:rPr>
        <mc:AlternateContent>
          <mc:Choice Requires="wps">
            <w:drawing>
              <wp:anchor distT="0" distB="0" distL="114300" distR="114300" simplePos="0" relativeHeight="251771904" behindDoc="0" locked="0" layoutInCell="1" allowOverlap="1" wp14:anchorId="777F05DD" wp14:editId="21301BD5">
                <wp:simplePos x="0" y="0"/>
                <wp:positionH relativeFrom="column">
                  <wp:posOffset>5281000</wp:posOffset>
                </wp:positionH>
                <wp:positionV relativeFrom="paragraph">
                  <wp:posOffset>-389890</wp:posOffset>
                </wp:positionV>
                <wp:extent cx="914400" cy="304800"/>
                <wp:effectExtent l="0" t="0" r="12065" b="19050"/>
                <wp:wrapNone/>
                <wp:docPr id="199273983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1FF81AF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C2E43EE" w14:textId="77777777" w:rsidR="00753AC8" w:rsidRDefault="00753AC8" w:rsidP="00753AC8"/>
                          <w:p w14:paraId="65F0B3A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E294F0E" w14:textId="77777777" w:rsidR="00753AC8" w:rsidRDefault="00753AC8" w:rsidP="00753AC8"/>
                          <w:p w14:paraId="71CAC52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AFAF0D8" w14:textId="77777777" w:rsidR="00753AC8" w:rsidRDefault="00753AC8" w:rsidP="00753AC8"/>
                          <w:p w14:paraId="57F6497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E6C25A8" w14:textId="77777777" w:rsidR="00753AC8" w:rsidRDefault="00753AC8" w:rsidP="00753AC8"/>
                          <w:p w14:paraId="35ED5AF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DC6E99A" w14:textId="77777777" w:rsidR="00753AC8" w:rsidRDefault="00753AC8" w:rsidP="00753AC8"/>
                          <w:p w14:paraId="02FCA42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132DCC4" w14:textId="77777777" w:rsidR="00753AC8" w:rsidRDefault="00753AC8" w:rsidP="00753AC8"/>
                          <w:p w14:paraId="074C083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AE35177" w14:textId="77777777" w:rsidR="00753AC8" w:rsidRDefault="00753AC8" w:rsidP="00753AC8"/>
                          <w:p w14:paraId="4DB8F9E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C57EB2F" w14:textId="77777777" w:rsidR="00753AC8" w:rsidRDefault="00753AC8" w:rsidP="00753AC8"/>
                          <w:p w14:paraId="63E642D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39FFB7E" w14:textId="77777777" w:rsidR="00753AC8" w:rsidRDefault="00753AC8" w:rsidP="00753AC8"/>
                          <w:p w14:paraId="7B7FD72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26CFC54" w14:textId="77777777" w:rsidR="00753AC8" w:rsidRDefault="00753AC8" w:rsidP="00753AC8"/>
                          <w:p w14:paraId="5A191FB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0E2C3C4" w14:textId="77777777" w:rsidR="00753AC8" w:rsidRDefault="00753AC8" w:rsidP="00753AC8"/>
                          <w:p w14:paraId="667CFB9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3CC8AF9" w14:textId="77777777" w:rsidR="00753AC8" w:rsidRDefault="00753AC8" w:rsidP="00753AC8"/>
                          <w:p w14:paraId="38FC585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3D69C76" w14:textId="77777777" w:rsidR="00753AC8" w:rsidRDefault="00753AC8" w:rsidP="00753AC8"/>
                          <w:p w14:paraId="1B3D28F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45889BC" w14:textId="77777777" w:rsidR="00753AC8" w:rsidRDefault="00753AC8" w:rsidP="00753AC8"/>
                          <w:p w14:paraId="23A89F2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6EE7B4E" w14:textId="77777777" w:rsidR="00753AC8" w:rsidRDefault="00753AC8" w:rsidP="00753AC8"/>
                          <w:p w14:paraId="55FD148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909A442" w14:textId="77777777" w:rsidR="00753AC8" w:rsidRDefault="00753AC8" w:rsidP="00753AC8"/>
                          <w:p w14:paraId="31EF65A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81C4E53" w14:textId="77777777" w:rsidR="00753AC8" w:rsidRDefault="00753AC8" w:rsidP="00753AC8"/>
                          <w:p w14:paraId="00F5B40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D07226A" w14:textId="77777777" w:rsidR="00753AC8" w:rsidRDefault="00753AC8" w:rsidP="00753AC8"/>
                          <w:p w14:paraId="45C0221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6E97D3C" w14:textId="77777777" w:rsidR="00753AC8" w:rsidRDefault="00753AC8" w:rsidP="00753AC8"/>
                          <w:p w14:paraId="76766AA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7E71656" w14:textId="77777777" w:rsidR="00753AC8" w:rsidRDefault="00753AC8" w:rsidP="00753AC8"/>
                          <w:p w14:paraId="3750B09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D937868" w14:textId="77777777" w:rsidR="00753AC8" w:rsidRDefault="00753AC8" w:rsidP="00753AC8"/>
                          <w:p w14:paraId="0D7F08A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D7C6E9F" w14:textId="77777777" w:rsidR="00753AC8" w:rsidRDefault="00753AC8" w:rsidP="00753AC8"/>
                          <w:p w14:paraId="09ACB63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1D5FC8B" w14:textId="77777777" w:rsidR="00753AC8" w:rsidRDefault="00753AC8" w:rsidP="00753AC8"/>
                          <w:p w14:paraId="494647A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8386FE5" w14:textId="77777777" w:rsidR="00753AC8" w:rsidRDefault="00753AC8" w:rsidP="00753AC8"/>
                          <w:p w14:paraId="182978F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A115360" w14:textId="77777777" w:rsidR="00753AC8" w:rsidRDefault="00753AC8" w:rsidP="00753AC8"/>
                          <w:p w14:paraId="55B8489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9C5A3F9" w14:textId="77777777" w:rsidR="00753AC8" w:rsidRDefault="00753AC8" w:rsidP="00753AC8"/>
                          <w:p w14:paraId="4E30362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A99BCC6" w14:textId="77777777" w:rsidR="00753AC8" w:rsidRDefault="00753AC8" w:rsidP="00753AC8"/>
                          <w:p w14:paraId="66EBCC8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F120D4A" w14:textId="77777777" w:rsidR="00753AC8" w:rsidRDefault="00753AC8" w:rsidP="00753AC8"/>
                          <w:p w14:paraId="7294BD3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F2B4E54" w14:textId="77777777" w:rsidR="00753AC8" w:rsidRDefault="00753AC8" w:rsidP="00753AC8"/>
                          <w:p w14:paraId="4B68CFA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EF2D2B3" w14:textId="77777777" w:rsidR="00753AC8" w:rsidRDefault="00753AC8" w:rsidP="00753AC8"/>
                          <w:p w14:paraId="1489C3C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4280C86" w14:textId="77777777" w:rsidR="00753AC8" w:rsidRDefault="00753AC8" w:rsidP="00753AC8"/>
                          <w:p w14:paraId="0F752DC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D68D3A7" w14:textId="77777777" w:rsidR="00753AC8" w:rsidRDefault="00753AC8" w:rsidP="00753AC8"/>
                          <w:p w14:paraId="598C6A4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AD64A55" w14:textId="77777777" w:rsidR="00753AC8" w:rsidRDefault="00753AC8" w:rsidP="00753AC8"/>
                          <w:p w14:paraId="09EE9A9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1AD4223" w14:textId="77777777" w:rsidR="00753AC8" w:rsidRDefault="00753AC8" w:rsidP="00753AC8"/>
                          <w:p w14:paraId="0ECF03C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6D15CBC" w14:textId="77777777" w:rsidR="00753AC8" w:rsidRDefault="00753AC8" w:rsidP="00753AC8"/>
                          <w:p w14:paraId="18DF77E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007D06E" w14:textId="77777777" w:rsidR="00753AC8" w:rsidRDefault="00753AC8" w:rsidP="00753AC8"/>
                          <w:p w14:paraId="56D3DAE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882EDE6" w14:textId="77777777" w:rsidR="00753AC8" w:rsidRDefault="00753AC8" w:rsidP="00753AC8"/>
                          <w:p w14:paraId="71ED59A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9967334" w14:textId="77777777" w:rsidR="00753AC8" w:rsidRDefault="00753AC8" w:rsidP="00753AC8"/>
                          <w:p w14:paraId="5BCE69A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8B73A3B" w14:textId="77777777" w:rsidR="00753AC8" w:rsidRDefault="00753AC8" w:rsidP="00753AC8"/>
                          <w:p w14:paraId="48419CC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827A894" w14:textId="77777777" w:rsidR="00753AC8" w:rsidRDefault="00753AC8" w:rsidP="00753AC8"/>
                          <w:p w14:paraId="447AF10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B7DB3BF" w14:textId="77777777" w:rsidR="00753AC8" w:rsidRDefault="00753AC8" w:rsidP="00753AC8"/>
                          <w:p w14:paraId="6065792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FE6CEE6" w14:textId="77777777" w:rsidR="00753AC8" w:rsidRDefault="00753AC8" w:rsidP="00753AC8"/>
                          <w:p w14:paraId="449C2AB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61E99AD" w14:textId="77777777" w:rsidR="00753AC8" w:rsidRDefault="00753AC8" w:rsidP="00753AC8"/>
                          <w:p w14:paraId="4EFA3F5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15DB17E" w14:textId="77777777" w:rsidR="00753AC8" w:rsidRDefault="00753AC8" w:rsidP="00753AC8"/>
                          <w:p w14:paraId="326F1F6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C141977" w14:textId="77777777" w:rsidR="00753AC8" w:rsidRDefault="00753AC8" w:rsidP="00753AC8"/>
                          <w:p w14:paraId="5A21D7C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F5FB659" w14:textId="77777777" w:rsidR="00753AC8" w:rsidRDefault="00753AC8" w:rsidP="00753AC8"/>
                          <w:p w14:paraId="75E351F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CCD5910" w14:textId="77777777" w:rsidR="00753AC8" w:rsidRDefault="00753AC8" w:rsidP="00753AC8"/>
                          <w:p w14:paraId="5CDE81E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F2AFCAB" w14:textId="77777777" w:rsidR="00753AC8" w:rsidRDefault="00753AC8" w:rsidP="00753AC8"/>
                          <w:p w14:paraId="0F2C265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BC7482C" w14:textId="77777777" w:rsidR="00753AC8" w:rsidRDefault="00753AC8" w:rsidP="00753AC8"/>
                          <w:p w14:paraId="172889C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93AE101" w14:textId="77777777" w:rsidR="00753AC8" w:rsidRDefault="00753AC8" w:rsidP="00753AC8"/>
                          <w:p w14:paraId="32D695F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D430954" w14:textId="77777777" w:rsidR="00753AC8" w:rsidRDefault="00753AC8" w:rsidP="00753AC8"/>
                          <w:p w14:paraId="3FC9BFF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9D76371" w14:textId="77777777" w:rsidR="00753AC8" w:rsidRDefault="00753AC8" w:rsidP="00753AC8"/>
                          <w:p w14:paraId="170EBCA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B68C510" w14:textId="77777777" w:rsidR="00753AC8" w:rsidRDefault="00753AC8" w:rsidP="00753AC8"/>
                          <w:p w14:paraId="6D5CC19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A7BA256" w14:textId="77777777" w:rsidR="00753AC8" w:rsidRDefault="00753AC8" w:rsidP="00753AC8"/>
                          <w:p w14:paraId="140F870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2BCADFA" w14:textId="77777777" w:rsidR="00753AC8" w:rsidRDefault="00753AC8" w:rsidP="00753AC8"/>
                          <w:p w14:paraId="0B6B28C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9078B9F" w14:textId="77777777" w:rsidR="00753AC8" w:rsidRDefault="00753AC8" w:rsidP="00753AC8"/>
                          <w:p w14:paraId="218410E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2885177" w14:textId="77777777" w:rsidR="00753AC8" w:rsidRDefault="00753AC8" w:rsidP="00753AC8"/>
                          <w:p w14:paraId="22AA383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73C7F95" w14:textId="77777777" w:rsidR="00753AC8" w:rsidRDefault="00753AC8" w:rsidP="00753AC8"/>
                          <w:p w14:paraId="66F767E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C59A444" w14:textId="77777777" w:rsidR="00753AC8" w:rsidRDefault="00753AC8" w:rsidP="00753AC8"/>
                          <w:p w14:paraId="55FFAA0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C29D861" w14:textId="77777777" w:rsidR="00753AC8" w:rsidRDefault="00753AC8" w:rsidP="00753AC8"/>
                          <w:p w14:paraId="7C5EF04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134DB56" w14:textId="77777777" w:rsidR="00753AC8" w:rsidRDefault="00753AC8" w:rsidP="00753AC8"/>
                          <w:p w14:paraId="43CF62B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60AAC40" w14:textId="77777777" w:rsidR="00753AC8" w:rsidRDefault="00753AC8" w:rsidP="00753AC8"/>
                          <w:p w14:paraId="627EB55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1FFBD3F" w14:textId="77777777" w:rsidR="00753AC8" w:rsidRDefault="00753AC8" w:rsidP="00753AC8"/>
                          <w:p w14:paraId="3B0BF04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F05DD" id="_x0000_s1057" type="#_x0000_t202" style="position:absolute;margin-left:415.85pt;margin-top:-30.7pt;width:1in;height:24pt;z-index:251771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" fillcolor="white [3212]" strokecolor="black [3200]" strokeweight="2pt">
                <v:textbox>
                  <w:txbxContent>
                    <w:p w14:paraId="1FF81AF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C2E43EE" w14:textId="77777777" w:rsidR="00753AC8" w:rsidRDefault="00753AC8" w:rsidP="00753AC8"/>
                    <w:p w14:paraId="65F0B3A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E294F0E" w14:textId="77777777" w:rsidR="00753AC8" w:rsidRDefault="00753AC8" w:rsidP="00753AC8"/>
                    <w:p w14:paraId="71CAC52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AFAF0D8" w14:textId="77777777" w:rsidR="00753AC8" w:rsidRDefault="00753AC8" w:rsidP="00753AC8"/>
                    <w:p w14:paraId="57F6497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E6C25A8" w14:textId="77777777" w:rsidR="00753AC8" w:rsidRDefault="00753AC8" w:rsidP="00753AC8"/>
                    <w:p w14:paraId="35ED5AF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DC6E99A" w14:textId="77777777" w:rsidR="00753AC8" w:rsidRDefault="00753AC8" w:rsidP="00753AC8"/>
                    <w:p w14:paraId="02FCA42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132DCC4" w14:textId="77777777" w:rsidR="00753AC8" w:rsidRDefault="00753AC8" w:rsidP="00753AC8"/>
                    <w:p w14:paraId="074C083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AE35177" w14:textId="77777777" w:rsidR="00753AC8" w:rsidRDefault="00753AC8" w:rsidP="00753AC8"/>
                    <w:p w14:paraId="4DB8F9E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C57EB2F" w14:textId="77777777" w:rsidR="00753AC8" w:rsidRDefault="00753AC8" w:rsidP="00753AC8"/>
                    <w:p w14:paraId="63E642D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39FFB7E" w14:textId="77777777" w:rsidR="00753AC8" w:rsidRDefault="00753AC8" w:rsidP="00753AC8"/>
                    <w:p w14:paraId="7B7FD72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26CFC54" w14:textId="77777777" w:rsidR="00753AC8" w:rsidRDefault="00753AC8" w:rsidP="00753AC8"/>
                    <w:p w14:paraId="5A191FB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0E2C3C4" w14:textId="77777777" w:rsidR="00753AC8" w:rsidRDefault="00753AC8" w:rsidP="00753AC8"/>
                    <w:p w14:paraId="667CFB9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3CC8AF9" w14:textId="77777777" w:rsidR="00753AC8" w:rsidRDefault="00753AC8" w:rsidP="00753AC8"/>
                    <w:p w14:paraId="38FC585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3D69C76" w14:textId="77777777" w:rsidR="00753AC8" w:rsidRDefault="00753AC8" w:rsidP="00753AC8"/>
                    <w:p w14:paraId="1B3D28F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45889BC" w14:textId="77777777" w:rsidR="00753AC8" w:rsidRDefault="00753AC8" w:rsidP="00753AC8"/>
                    <w:p w14:paraId="23A89F2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6EE7B4E" w14:textId="77777777" w:rsidR="00753AC8" w:rsidRDefault="00753AC8" w:rsidP="00753AC8"/>
                    <w:p w14:paraId="55FD148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909A442" w14:textId="77777777" w:rsidR="00753AC8" w:rsidRDefault="00753AC8" w:rsidP="00753AC8"/>
                    <w:p w14:paraId="31EF65A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81C4E53" w14:textId="77777777" w:rsidR="00753AC8" w:rsidRDefault="00753AC8" w:rsidP="00753AC8"/>
                    <w:p w14:paraId="00F5B40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D07226A" w14:textId="77777777" w:rsidR="00753AC8" w:rsidRDefault="00753AC8" w:rsidP="00753AC8"/>
                    <w:p w14:paraId="45C0221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6E97D3C" w14:textId="77777777" w:rsidR="00753AC8" w:rsidRDefault="00753AC8" w:rsidP="00753AC8"/>
                    <w:p w14:paraId="76766AA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7E71656" w14:textId="77777777" w:rsidR="00753AC8" w:rsidRDefault="00753AC8" w:rsidP="00753AC8"/>
                    <w:p w14:paraId="3750B09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D937868" w14:textId="77777777" w:rsidR="00753AC8" w:rsidRDefault="00753AC8" w:rsidP="00753AC8"/>
                    <w:p w14:paraId="0D7F08A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D7C6E9F" w14:textId="77777777" w:rsidR="00753AC8" w:rsidRDefault="00753AC8" w:rsidP="00753AC8"/>
                    <w:p w14:paraId="09ACB63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1D5FC8B" w14:textId="77777777" w:rsidR="00753AC8" w:rsidRDefault="00753AC8" w:rsidP="00753AC8"/>
                    <w:p w14:paraId="494647A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8386FE5" w14:textId="77777777" w:rsidR="00753AC8" w:rsidRDefault="00753AC8" w:rsidP="00753AC8"/>
                    <w:p w14:paraId="182978F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A115360" w14:textId="77777777" w:rsidR="00753AC8" w:rsidRDefault="00753AC8" w:rsidP="00753AC8"/>
                    <w:p w14:paraId="55B8489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9C5A3F9" w14:textId="77777777" w:rsidR="00753AC8" w:rsidRDefault="00753AC8" w:rsidP="00753AC8"/>
                    <w:p w14:paraId="4E30362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A99BCC6" w14:textId="77777777" w:rsidR="00753AC8" w:rsidRDefault="00753AC8" w:rsidP="00753AC8"/>
                    <w:p w14:paraId="66EBCC8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F120D4A" w14:textId="77777777" w:rsidR="00753AC8" w:rsidRDefault="00753AC8" w:rsidP="00753AC8"/>
                    <w:p w14:paraId="7294BD33"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F2B4E54" w14:textId="77777777" w:rsidR="00753AC8" w:rsidRDefault="00753AC8" w:rsidP="00753AC8"/>
                    <w:p w14:paraId="4B68CFA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EF2D2B3" w14:textId="77777777" w:rsidR="00753AC8" w:rsidRDefault="00753AC8" w:rsidP="00753AC8"/>
                    <w:p w14:paraId="1489C3C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4280C86" w14:textId="77777777" w:rsidR="00753AC8" w:rsidRDefault="00753AC8" w:rsidP="00753AC8"/>
                    <w:p w14:paraId="0F752DC0"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D68D3A7" w14:textId="77777777" w:rsidR="00753AC8" w:rsidRDefault="00753AC8" w:rsidP="00753AC8"/>
                    <w:p w14:paraId="598C6A4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AD64A55" w14:textId="77777777" w:rsidR="00753AC8" w:rsidRDefault="00753AC8" w:rsidP="00753AC8"/>
                    <w:p w14:paraId="09EE9A9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1AD4223" w14:textId="77777777" w:rsidR="00753AC8" w:rsidRDefault="00753AC8" w:rsidP="00753AC8"/>
                    <w:p w14:paraId="0ECF03C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6D15CBC" w14:textId="77777777" w:rsidR="00753AC8" w:rsidRDefault="00753AC8" w:rsidP="00753AC8"/>
                    <w:p w14:paraId="18DF77E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007D06E" w14:textId="77777777" w:rsidR="00753AC8" w:rsidRDefault="00753AC8" w:rsidP="00753AC8"/>
                    <w:p w14:paraId="56D3DAE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882EDE6" w14:textId="77777777" w:rsidR="00753AC8" w:rsidRDefault="00753AC8" w:rsidP="00753AC8"/>
                    <w:p w14:paraId="71ED59A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9967334" w14:textId="77777777" w:rsidR="00753AC8" w:rsidRDefault="00753AC8" w:rsidP="00753AC8"/>
                    <w:p w14:paraId="5BCE69A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8B73A3B" w14:textId="77777777" w:rsidR="00753AC8" w:rsidRDefault="00753AC8" w:rsidP="00753AC8"/>
                    <w:p w14:paraId="48419CC2"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827A894" w14:textId="77777777" w:rsidR="00753AC8" w:rsidRDefault="00753AC8" w:rsidP="00753AC8"/>
                    <w:p w14:paraId="447AF109"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B7DB3BF" w14:textId="77777777" w:rsidR="00753AC8" w:rsidRDefault="00753AC8" w:rsidP="00753AC8"/>
                    <w:p w14:paraId="6065792E"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FE6CEE6" w14:textId="77777777" w:rsidR="00753AC8" w:rsidRDefault="00753AC8" w:rsidP="00753AC8"/>
                    <w:p w14:paraId="449C2AB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61E99AD" w14:textId="77777777" w:rsidR="00753AC8" w:rsidRDefault="00753AC8" w:rsidP="00753AC8"/>
                    <w:p w14:paraId="4EFA3F5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15DB17E" w14:textId="77777777" w:rsidR="00753AC8" w:rsidRDefault="00753AC8" w:rsidP="00753AC8"/>
                    <w:p w14:paraId="326F1F6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C141977" w14:textId="77777777" w:rsidR="00753AC8" w:rsidRDefault="00753AC8" w:rsidP="00753AC8"/>
                    <w:p w14:paraId="5A21D7C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F5FB659" w14:textId="77777777" w:rsidR="00753AC8" w:rsidRDefault="00753AC8" w:rsidP="00753AC8"/>
                    <w:p w14:paraId="75E351F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CCD5910" w14:textId="77777777" w:rsidR="00753AC8" w:rsidRDefault="00753AC8" w:rsidP="00753AC8"/>
                    <w:p w14:paraId="5CDE81E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5F2AFCAB" w14:textId="77777777" w:rsidR="00753AC8" w:rsidRDefault="00753AC8" w:rsidP="00753AC8"/>
                    <w:p w14:paraId="0F2C265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BC7482C" w14:textId="77777777" w:rsidR="00753AC8" w:rsidRDefault="00753AC8" w:rsidP="00753AC8"/>
                    <w:p w14:paraId="172889CB"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93AE101" w14:textId="77777777" w:rsidR="00753AC8" w:rsidRDefault="00753AC8" w:rsidP="00753AC8"/>
                    <w:p w14:paraId="32D695F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D430954" w14:textId="77777777" w:rsidR="00753AC8" w:rsidRDefault="00753AC8" w:rsidP="00753AC8"/>
                    <w:p w14:paraId="3FC9BFF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9D76371" w14:textId="77777777" w:rsidR="00753AC8" w:rsidRDefault="00753AC8" w:rsidP="00753AC8"/>
                    <w:p w14:paraId="170EBCAC"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B68C510" w14:textId="77777777" w:rsidR="00753AC8" w:rsidRDefault="00753AC8" w:rsidP="00753AC8"/>
                    <w:p w14:paraId="6D5CC19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1A7BA256" w14:textId="77777777" w:rsidR="00753AC8" w:rsidRDefault="00753AC8" w:rsidP="00753AC8"/>
                    <w:p w14:paraId="140F870D"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2BCADFA" w14:textId="77777777" w:rsidR="00753AC8" w:rsidRDefault="00753AC8" w:rsidP="00753AC8"/>
                    <w:p w14:paraId="0B6B28C4"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29078B9F" w14:textId="77777777" w:rsidR="00753AC8" w:rsidRDefault="00753AC8" w:rsidP="00753AC8"/>
                    <w:p w14:paraId="218410E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2885177" w14:textId="77777777" w:rsidR="00753AC8" w:rsidRDefault="00753AC8" w:rsidP="00753AC8"/>
                    <w:p w14:paraId="22AA383F"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773C7F95" w14:textId="77777777" w:rsidR="00753AC8" w:rsidRDefault="00753AC8" w:rsidP="00753AC8"/>
                    <w:p w14:paraId="66F767E5"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C59A444" w14:textId="77777777" w:rsidR="00753AC8" w:rsidRDefault="00753AC8" w:rsidP="00753AC8"/>
                    <w:p w14:paraId="55FFAA01"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4C29D861" w14:textId="77777777" w:rsidR="00753AC8" w:rsidRDefault="00753AC8" w:rsidP="00753AC8"/>
                    <w:p w14:paraId="7C5EF04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6134DB56" w14:textId="77777777" w:rsidR="00753AC8" w:rsidRDefault="00753AC8" w:rsidP="00753AC8"/>
                    <w:p w14:paraId="43CF62B6"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060AAC40" w14:textId="77777777" w:rsidR="00753AC8" w:rsidRDefault="00753AC8" w:rsidP="00753AC8"/>
                    <w:p w14:paraId="627EB557"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p w14:paraId="31FFBD3F" w14:textId="77777777" w:rsidR="00753AC8" w:rsidRDefault="00753AC8" w:rsidP="00753AC8"/>
                    <w:p w14:paraId="3B0BF048" w14:textId="77777777" w:rsidR="00753AC8" w:rsidRPr="00C13168" w:rsidRDefault="00753AC8" w:rsidP="00753AC8">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v:textbox>
              </v:shape>
            </w:pict>
          </mc:Fallback>
        </mc:AlternateContent>
      </w:r>
      <w:r w:rsidRPr="00760469">
        <w:rPr>
          <w:rFonts w:asciiTheme="minorBidi" w:hAnsiTheme="minorBidi" w:cstheme="minorBidi"/>
          <w:b/>
          <w:bCs/>
          <w:noProof/>
          <w:lang w:bidi="he-IL"/>
        </w:rPr>
        <w:drawing>
          <wp:anchor distT="0" distB="0" distL="114300" distR="114300" simplePos="0" relativeHeight="251765760" behindDoc="0" locked="0" layoutInCell="1" allowOverlap="1" wp14:anchorId="6E57E3F4" wp14:editId="4DA87DAA">
            <wp:simplePos x="0" y="0"/>
            <wp:positionH relativeFrom="column">
              <wp:posOffset>-442643</wp:posOffset>
            </wp:positionH>
            <wp:positionV relativeFrom="paragraph">
              <wp:posOffset>-346503</wp:posOffset>
            </wp:positionV>
            <wp:extent cx="6095365" cy="4346994"/>
            <wp:effectExtent l="0" t="0" r="635" b="0"/>
            <wp:wrapNone/>
            <wp:docPr id="84423806" name="תמונה 1" descr="תמונה שמכילה טקסט, צילום מסך, תכונות מולטימדיה, תוכנה גרפית&#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806" name="תמונה 1" descr="תמונה שמכילה טקסט, צילום מסך, תכונות מולטימדיה, תוכנה גרפית&#10;&#10;תוכן שנוצר על-ידי בינה מלאכותית עשוי להיות שגוי."/>
                    <pic:cNvPicPr/>
                  </pic:nvPicPr>
                  <pic:blipFill>
                    <a:blip r:embed="rId53">
                      <a:extLst>
                        <a:ext uri="{28A0092B-C50C-407E-A947-70E740481C1C}">
                          <a14:useLocalDpi xmlns:a14="http://schemas.microsoft.com/office/drawing/2010/main" val="0"/>
                        </a:ext>
                      </a:extLst>
                    </a:blip>
                    <a:stretch>
                      <a:fillRect/>
                    </a:stretch>
                  </pic:blipFill>
                  <pic:spPr>
                    <a:xfrm>
                      <a:off x="0" y="0"/>
                      <a:ext cx="6095365" cy="4346994"/>
                    </a:xfrm>
                    <a:prstGeom prst="rect">
                      <a:avLst/>
                    </a:prstGeom>
                  </pic:spPr>
                </pic:pic>
              </a:graphicData>
            </a:graphic>
            <wp14:sizeRelH relativeFrom="margin">
              <wp14:pctWidth>0</wp14:pctWidth>
            </wp14:sizeRelH>
            <wp14:sizeRelV relativeFrom="margin">
              <wp14:pctHeight>0</wp14:pctHeight>
            </wp14:sizeRelV>
          </wp:anchor>
        </w:drawing>
      </w:r>
      <w:r w:rsidRPr="00D91762">
        <w:rPr>
          <w:rFonts w:asciiTheme="minorBidi" w:hAnsiTheme="minorBidi" w:cstheme="minorBidi"/>
          <w:b/>
          <w:bCs/>
          <w:noProof/>
          <w:lang w:bidi="he-IL"/>
        </w:rPr>
        <w:drawing>
          <wp:anchor distT="0" distB="0" distL="114300" distR="114300" simplePos="0" relativeHeight="251766784" behindDoc="0" locked="0" layoutInCell="1" allowOverlap="1" wp14:anchorId="38DC2A04" wp14:editId="53E9C0F1">
            <wp:simplePos x="0" y="0"/>
            <wp:positionH relativeFrom="column">
              <wp:posOffset>-443230</wp:posOffset>
            </wp:positionH>
            <wp:positionV relativeFrom="paragraph">
              <wp:posOffset>4148544</wp:posOffset>
            </wp:positionV>
            <wp:extent cx="6095841" cy="4433776"/>
            <wp:effectExtent l="0" t="0" r="635" b="5080"/>
            <wp:wrapNone/>
            <wp:docPr id="987591868" name="תמונה 1" descr="תמונה שמכילה טקסט, צילום מסך, תרשים, אסטרונומ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91868" name="תמונה 1" descr="תמונה שמכילה טקסט, צילום מסך, תרשים, אסטרונומיה&#10;&#10;תוכן שנוצר על-ידי בינה מלאכותית עשוי להיות שגוי."/>
                    <pic:cNvPicPr/>
                  </pic:nvPicPr>
                  <pic:blipFill>
                    <a:blip r:embed="rId54">
                      <a:extLst>
                        <a:ext uri="{28A0092B-C50C-407E-A947-70E740481C1C}">
                          <a14:useLocalDpi xmlns:a14="http://schemas.microsoft.com/office/drawing/2010/main" val="0"/>
                        </a:ext>
                      </a:extLst>
                    </a:blip>
                    <a:stretch>
                      <a:fillRect/>
                    </a:stretch>
                  </pic:blipFill>
                  <pic:spPr>
                    <a:xfrm>
                      <a:off x="0" y="0"/>
                      <a:ext cx="6100934" cy="4437481"/>
                    </a:xfrm>
                    <a:prstGeom prst="rect">
                      <a:avLst/>
                    </a:prstGeom>
                  </pic:spPr>
                </pic:pic>
              </a:graphicData>
            </a:graphic>
            <wp14:sizeRelH relativeFrom="margin">
              <wp14:pctWidth>0</wp14:pctWidth>
            </wp14:sizeRelH>
            <wp14:sizeRelV relativeFrom="margin">
              <wp14:pctHeight>0</wp14:pctHeight>
            </wp14:sizeRelV>
          </wp:anchor>
        </w:drawing>
      </w:r>
      <w:r w:rsidRPr="007002FA">
        <w:rPr>
          <w:rFonts w:asciiTheme="minorBidi" w:hAnsiTheme="minorBidi" w:cs="Arial"/>
          <w:noProof/>
          <w:sz w:val="22"/>
          <w:szCs w:val="22"/>
          <w:rtl/>
          <w:lang w:val="he-IL" w:bidi="he-IL"/>
        </w:rPr>
        <mc:AlternateContent>
          <mc:Choice Requires="wps">
            <w:drawing>
              <wp:anchor distT="0" distB="0" distL="114300" distR="114300" simplePos="0" relativeHeight="251764736" behindDoc="0" locked="0" layoutInCell="1" allowOverlap="1" wp14:anchorId="250B9F67" wp14:editId="499BC3C1">
                <wp:simplePos x="0" y="0"/>
                <wp:positionH relativeFrom="column">
                  <wp:posOffset>5603491</wp:posOffset>
                </wp:positionH>
                <wp:positionV relativeFrom="paragraph">
                  <wp:posOffset>4201205</wp:posOffset>
                </wp:positionV>
                <wp:extent cx="765544" cy="1392865"/>
                <wp:effectExtent l="0" t="0" r="0" b="0"/>
                <wp:wrapNone/>
                <wp:docPr id="1723188806" name="תיבת טקסט 10"/>
                <wp:cNvGraphicFramePr/>
                <a:graphic xmlns:a="http://schemas.openxmlformats.org/drawingml/2006/main">
                  <a:graphicData uri="http://schemas.microsoft.com/office/word/2010/wordprocessingShape">
                    <wps:wsp>
                      <wps:cNvSpPr txBox="1"/>
                      <wps:spPr>
                        <a:xfrm>
                          <a:off x="0" y="0"/>
                          <a:ext cx="765544" cy="1392865"/>
                        </a:xfrm>
                        <a:prstGeom prst="rect">
                          <a:avLst/>
                        </a:prstGeom>
                        <a:noFill/>
                        <a:ln w="6350">
                          <a:noFill/>
                        </a:ln>
                      </wps:spPr>
                      <wps:txbx>
                        <w:txbxContent>
                          <w:p w14:paraId="6DEEAC1E" w14:textId="53D8235D"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B9F67" id="_x0000_s1058" type="#_x0000_t202" style="position:absolute;margin-left:441.2pt;margin-top:330.8pt;width:60.3pt;height:109.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" filled="f" stroked="f" strokeweight=".5pt">
                <v:textbox>
                  <w:txbxContent>
                    <w:p w14:paraId="6DEEAC1E" w14:textId="53D8235D" w:rsidR="00753AC8" w:rsidRPr="00C13168" w:rsidRDefault="00753AC8" w:rsidP="00753AC8">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v:textbox>
              </v:shape>
            </w:pict>
          </mc:Fallback>
        </mc:AlternateContent>
      </w:r>
      <w:r>
        <w:rPr>
          <w:rFonts w:asciiTheme="minorBidi" w:hAnsiTheme="minorBidi" w:cs="Arial"/>
          <w:b/>
          <w:bCs/>
          <w:rtl/>
          <w:lang w:bidi="he-IL"/>
        </w:rPr>
        <w:br w:type="page"/>
      </w:r>
    </w:p>
    <w:p w14:paraId="4F9A37B3" w14:textId="27B5CEBB" w:rsidR="00D65413" w:rsidRPr="008A797B" w:rsidRDefault="00D65413" w:rsidP="007445CD">
      <w:pPr>
        <w:bidi/>
        <w:spacing w:line="360" w:lineRule="auto"/>
        <w:rPr>
          <w:rFonts w:asciiTheme="minorBidi" w:hAnsiTheme="minorBidi" w:cstheme="minorBidi"/>
          <w:b/>
          <w:bCs/>
          <w:u w:val="single"/>
          <w:rtl/>
          <w:lang w:bidi="he-IL"/>
        </w:rPr>
      </w:pPr>
      <w:r w:rsidRPr="008A797B">
        <w:rPr>
          <w:rFonts w:asciiTheme="minorBidi" w:hAnsiTheme="minorBidi" w:cstheme="minorBidi" w:hint="cs"/>
          <w:b/>
          <w:bCs/>
          <w:u w:val="single"/>
          <w:rtl/>
          <w:lang w:bidi="he-IL"/>
        </w:rPr>
        <w:lastRenderedPageBreak/>
        <w:t>הסבר קצר מה עשינו בקוד:</w:t>
      </w:r>
    </w:p>
    <w:p w14:paraId="6A57BAE5" w14:textId="61C3752B" w:rsidR="00D65413" w:rsidRDefault="00D65413" w:rsidP="008B435E">
      <w:pPr>
        <w:pStyle w:val="a8"/>
        <w:bidi/>
        <w:spacing w:after="160" w:line="360" w:lineRule="auto"/>
        <w:ind w:left="0"/>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השתמשנו בספריית </w:t>
      </w:r>
      <w:r w:rsidRPr="0007287D">
        <w:rPr>
          <w:rFonts w:asciiTheme="minorBidi" w:hAnsiTheme="minorBidi" w:cstheme="minorBidi"/>
          <w:sz w:val="22"/>
          <w:szCs w:val="22"/>
          <w:lang w:bidi="he-IL"/>
        </w:rPr>
        <w:t>Pandas</w:t>
      </w:r>
      <w:r>
        <w:rPr>
          <w:rFonts w:asciiTheme="minorBidi" w:hAnsiTheme="minorBidi" w:cstheme="minorBidi" w:hint="cs"/>
          <w:sz w:val="22"/>
          <w:szCs w:val="22"/>
          <w:rtl/>
          <w:lang w:bidi="he-IL"/>
        </w:rPr>
        <w:t xml:space="preserve"> לעיבוד הנתונים ולביצוע </w:t>
      </w:r>
      <w:proofErr w:type="spellStart"/>
      <w:r>
        <w:rPr>
          <w:rFonts w:asciiTheme="minorBidi" w:hAnsiTheme="minorBidi" w:cstheme="minorBidi" w:hint="cs"/>
          <w:sz w:val="22"/>
          <w:szCs w:val="22"/>
          <w:rtl/>
          <w:lang w:bidi="he-IL"/>
        </w:rPr>
        <w:t>ויזואליזציות</w:t>
      </w:r>
      <w:proofErr w:type="spellEnd"/>
      <w:r>
        <w:rPr>
          <w:rFonts w:asciiTheme="minorBidi" w:hAnsiTheme="minorBidi" w:cstheme="minorBidi" w:hint="cs"/>
          <w:sz w:val="22"/>
          <w:szCs w:val="22"/>
          <w:rtl/>
          <w:lang w:bidi="he-IL"/>
        </w:rPr>
        <w:t xml:space="preserve"> השתמשנו בספריות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ו-</w:t>
      </w:r>
      <w:r w:rsidRPr="0007287D">
        <w:rPr>
          <w:rFonts w:asciiTheme="minorBidi" w:hAnsiTheme="minorBidi" w:cstheme="minorBidi"/>
          <w:sz w:val="22"/>
          <w:szCs w:val="22"/>
          <w:lang w:bidi="he-IL"/>
        </w:rPr>
        <w:t xml:space="preserve"> </w:t>
      </w:r>
      <w:r>
        <w:rPr>
          <w:rFonts w:asciiTheme="minorBidi" w:hAnsiTheme="minorBidi" w:cstheme="minorBidi"/>
          <w:sz w:val="22"/>
          <w:szCs w:val="22"/>
          <w:lang w:bidi="he-IL"/>
        </w:rPr>
        <w:t>,</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בשביל לממש את ה-</w:t>
      </w:r>
      <w:r>
        <w:rPr>
          <w:rFonts w:asciiTheme="minorBidi" w:hAnsiTheme="minorBidi" w:cstheme="minorBidi"/>
          <w:sz w:val="22"/>
          <w:szCs w:val="22"/>
          <w:lang w:bidi="he-IL"/>
        </w:rPr>
        <w:t>Dashboard</w:t>
      </w:r>
      <w:r>
        <w:rPr>
          <w:rFonts w:asciiTheme="minorBidi" w:hAnsiTheme="minorBidi" w:cstheme="minorBidi" w:hint="cs"/>
          <w:sz w:val="22"/>
          <w:szCs w:val="22"/>
          <w:rtl/>
          <w:lang w:bidi="he-IL"/>
        </w:rPr>
        <w:t xml:space="preserve"> השתמשנו בספריית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w:t>
      </w:r>
    </w:p>
    <w:p w14:paraId="42A9E079" w14:textId="77777777" w:rsidR="00D65413" w:rsidRDefault="00D65413" w:rsidP="008B435E">
      <w:pPr>
        <w:pStyle w:val="a8"/>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לקחנו מאתר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 xml:space="preserve"> קוד של </w:t>
      </w:r>
      <w:r>
        <w:rPr>
          <w:rFonts w:asciiTheme="minorBidi" w:hAnsiTheme="minorBidi" w:cstheme="minorBidi"/>
          <w:sz w:val="22"/>
          <w:szCs w:val="22"/>
          <w:lang w:bidi="he-IL"/>
        </w:rPr>
        <w:t>Template</w:t>
      </w:r>
      <w:r>
        <w:rPr>
          <w:rFonts w:asciiTheme="minorBidi" w:hAnsiTheme="minorBidi" w:cstheme="minorBidi" w:hint="cs"/>
          <w:sz w:val="22"/>
          <w:szCs w:val="22"/>
          <w:rtl/>
          <w:lang w:bidi="he-IL"/>
        </w:rPr>
        <w:t xml:space="preserve"> של </w:t>
      </w:r>
      <w:proofErr w:type="spellStart"/>
      <w:r>
        <w:rPr>
          <w:rFonts w:asciiTheme="minorBidi" w:hAnsiTheme="minorBidi" w:cstheme="minorBidi"/>
          <w:sz w:val="22"/>
          <w:szCs w:val="22"/>
          <w:lang w:bidi="he-IL"/>
        </w:rPr>
        <w:t>DashBoard</w:t>
      </w:r>
      <w:proofErr w:type="spellEnd"/>
      <w:r>
        <w:rPr>
          <w:rFonts w:asciiTheme="minorBidi" w:hAnsiTheme="minorBidi" w:cstheme="minorBidi" w:hint="cs"/>
          <w:sz w:val="22"/>
          <w:szCs w:val="22"/>
          <w:rtl/>
          <w:lang w:bidi="he-IL"/>
        </w:rPr>
        <w:t xml:space="preserve"> גנרי(על </w:t>
      </w:r>
      <w:r>
        <w:rPr>
          <w:rFonts w:asciiTheme="minorBidi" w:hAnsiTheme="minorBidi" w:cstheme="minorBidi"/>
          <w:sz w:val="22"/>
          <w:szCs w:val="22"/>
          <w:lang w:bidi="he-IL"/>
        </w:rPr>
        <w:t>GDP</w:t>
      </w:r>
      <w:r>
        <w:rPr>
          <w:rFonts w:asciiTheme="minorBidi" w:hAnsiTheme="minorBidi" w:cstheme="minorBidi" w:hint="cs"/>
          <w:sz w:val="22"/>
          <w:szCs w:val="22"/>
          <w:rtl/>
          <w:lang w:bidi="he-IL"/>
        </w:rPr>
        <w:t>), לאחר מכן קראנו את הקוד שהיה, הבנו את ה-</w:t>
      </w:r>
      <w:r w:rsidRPr="008D4B9E">
        <w:t xml:space="preserve"> </w:t>
      </w:r>
      <w:r w:rsidRPr="008D4B9E">
        <w:rPr>
          <w:rFonts w:asciiTheme="minorBidi" w:hAnsiTheme="minorBidi" w:cstheme="minorBidi"/>
          <w:sz w:val="22"/>
          <w:szCs w:val="22"/>
          <w:lang w:bidi="he-IL"/>
        </w:rPr>
        <w:t>Syntax</w:t>
      </w:r>
      <w:r>
        <w:rPr>
          <w:rFonts w:asciiTheme="minorBidi" w:hAnsiTheme="minorBidi" w:cstheme="minorBidi" w:hint="cs"/>
          <w:sz w:val="22"/>
          <w:szCs w:val="22"/>
          <w:rtl/>
          <w:lang w:bidi="he-IL"/>
        </w:rPr>
        <w:t>ומחקנו את כל הקוד ממנו בשביל שיהיה לנו אפליקציה נקיה.</w:t>
      </w:r>
    </w:p>
    <w:p w14:paraId="0A155069" w14:textId="77777777" w:rsidR="00D65413" w:rsidRDefault="00D65413" w:rsidP="008B435E">
      <w:pPr>
        <w:pStyle w:val="a8"/>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בדף הבית התבססנו על הקוד שלנו בחלק ניקוי הנתונים והצגנו אותו בטבלה עם </w:t>
      </w:r>
      <w:r>
        <w:rPr>
          <w:rFonts w:asciiTheme="minorBidi" w:hAnsiTheme="minorBidi" w:cstheme="minorBidi"/>
          <w:sz w:val="22"/>
          <w:szCs w:val="22"/>
          <w:lang w:bidi="he-IL"/>
        </w:rPr>
        <w:t>HTML</w:t>
      </w:r>
      <w:r>
        <w:rPr>
          <w:rFonts w:asciiTheme="minorBidi" w:hAnsiTheme="minorBidi" w:cstheme="minorBidi" w:hint="cs"/>
          <w:sz w:val="22"/>
          <w:szCs w:val="22"/>
          <w:rtl/>
          <w:lang w:bidi="he-IL"/>
        </w:rPr>
        <w:t>.</w:t>
      </w:r>
    </w:p>
    <w:p w14:paraId="6EBA8670" w14:textId="77777777" w:rsidR="00D65413" w:rsidRDefault="00D65413" w:rsidP="008B435E">
      <w:pPr>
        <w:pStyle w:val="a8"/>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במטלה הראשונה נעזרנו ב</w:t>
      </w:r>
      <w:hyperlink r:id="rId55" w:history="1">
        <w:r w:rsidRPr="008D4B9E">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ספריית </w:t>
      </w:r>
      <w:r>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לא היה הרבה מה לשנות,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xml:space="preserve"> די פשוטה, שינינו לפי מה הוא יקבע את המיקום, הגדרנו מה יופיע ב-</w:t>
      </w:r>
      <w:r>
        <w:rPr>
          <w:rFonts w:asciiTheme="minorBidi" w:hAnsiTheme="minorBidi" w:cstheme="minorBidi"/>
          <w:sz w:val="22"/>
          <w:szCs w:val="22"/>
          <w:lang w:bidi="he-IL"/>
        </w:rPr>
        <w:t>popup</w:t>
      </w:r>
      <w:r>
        <w:rPr>
          <w:rFonts w:asciiTheme="minorBidi" w:hAnsiTheme="minorBidi" w:cstheme="minorBidi" w:hint="cs"/>
          <w:sz w:val="22"/>
          <w:szCs w:val="22"/>
          <w:rtl/>
          <w:lang w:bidi="he-IL"/>
        </w:rPr>
        <w:t xml:space="preserve"> והגדרנו גם נ"צ של ערים עם מספר גבוה של פיגועים.</w:t>
      </w:r>
    </w:p>
    <w:p w14:paraId="04C45CAB" w14:textId="77777777" w:rsidR="00D65413" w:rsidRDefault="00D65413" w:rsidP="008B435E">
      <w:pPr>
        <w:pStyle w:val="a8"/>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במטלה השנייה התבססנו על הקוד שלנו מהעיצובים החלופיים, אז השתמשנו בספריית </w:t>
      </w:r>
      <w:r w:rsidRPr="008D4B9E">
        <w:rPr>
          <w:rFonts w:asciiTheme="minorBidi" w:hAnsiTheme="minorBidi" w:cstheme="minorBidi"/>
          <w:sz w:val="22"/>
          <w:szCs w:val="22"/>
          <w:lang w:bidi="he-IL"/>
        </w:rPr>
        <w:t>matplotlib</w:t>
      </w:r>
      <w:r>
        <w:rPr>
          <w:rFonts w:asciiTheme="minorBidi" w:hAnsiTheme="minorBidi" w:cstheme="minorBidi" w:hint="cs"/>
          <w:sz w:val="22"/>
          <w:szCs w:val="22"/>
          <w:rtl/>
          <w:lang w:bidi="he-IL"/>
        </w:rPr>
        <w:t xml:space="preserve"> והמרנו את הקוד לספריית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הוספנו אליו גם קוד </w:t>
      </w:r>
      <w:r>
        <w:rPr>
          <w:rFonts w:asciiTheme="minorBidi" w:hAnsiTheme="minorBidi" w:cstheme="minorBidi"/>
          <w:sz w:val="22"/>
          <w:szCs w:val="22"/>
          <w:lang w:bidi="he-IL"/>
        </w:rPr>
        <w:t>HTML</w:t>
      </w:r>
      <w:r>
        <w:rPr>
          <w:rFonts w:asciiTheme="minorBidi" w:hAnsiTheme="minorBidi" w:cstheme="minorBidi" w:hint="cs"/>
          <w:sz w:val="22"/>
          <w:szCs w:val="22"/>
          <w:rtl/>
          <w:lang w:bidi="he-IL"/>
        </w:rPr>
        <w:t xml:space="preserve"> כמו </w:t>
      </w:r>
      <w:r w:rsidRPr="002658F8">
        <w:rPr>
          <w:rFonts w:asciiTheme="minorBidi" w:hAnsiTheme="minorBidi" w:cstheme="minorBidi"/>
          <w:sz w:val="22"/>
          <w:szCs w:val="22"/>
          <w:lang w:bidi="he-IL"/>
        </w:rPr>
        <w:t>hover</w:t>
      </w:r>
      <w:r>
        <w:rPr>
          <w:rFonts w:asciiTheme="minorBidi" w:hAnsiTheme="minorBidi" w:cstheme="minorBidi"/>
          <w:sz w:val="22"/>
          <w:szCs w:val="22"/>
          <w:lang w:bidi="he-IL"/>
        </w:rPr>
        <w:t xml:space="preserve"> popup</w:t>
      </w:r>
      <w:r>
        <w:rPr>
          <w:rFonts w:asciiTheme="minorBidi" w:hAnsiTheme="minorBidi" w:cstheme="minorBidi" w:hint="cs"/>
          <w:sz w:val="22"/>
          <w:szCs w:val="22"/>
          <w:rtl/>
          <w:lang w:bidi="he-IL"/>
        </w:rPr>
        <w:t xml:space="preserve"> ובטבלת קורלציות.</w:t>
      </w:r>
    </w:p>
    <w:p w14:paraId="5BF2B396" w14:textId="5D774137" w:rsidR="002B20F0" w:rsidRDefault="00D65413" w:rsidP="008B435E">
      <w:pPr>
        <w:pStyle w:val="a8"/>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במטלה השלישית התבססנו על קוד מתוך ה-</w:t>
      </w:r>
      <w:proofErr w:type="spellStart"/>
      <w:r>
        <w:rPr>
          <w:rFonts w:asciiTheme="minorBidi" w:hAnsiTheme="minorBidi" w:cstheme="minorBidi"/>
          <w:sz w:val="22"/>
          <w:szCs w:val="22"/>
          <w:lang w:bidi="he-IL"/>
        </w:rPr>
        <w:t>Dash_Example.ipynb</w:t>
      </w:r>
      <w:proofErr w:type="spellEnd"/>
      <w:r>
        <w:rPr>
          <w:rFonts w:asciiTheme="minorBidi" w:hAnsiTheme="minorBidi" w:cstheme="minorBidi" w:hint="cs"/>
          <w:sz w:val="22"/>
          <w:szCs w:val="22"/>
          <w:rtl/>
          <w:lang w:bidi="he-IL"/>
        </w:rPr>
        <w:t xml:space="preserve"> </w:t>
      </w:r>
      <w:proofErr w:type="spellStart"/>
      <w:r>
        <w:rPr>
          <w:rFonts w:asciiTheme="minorBidi" w:hAnsiTheme="minorBidi" w:cstheme="minorBidi" w:hint="cs"/>
          <w:sz w:val="22"/>
          <w:szCs w:val="22"/>
          <w:rtl/>
          <w:lang w:bidi="he-IL"/>
        </w:rPr>
        <w:t>שהעלתם</w:t>
      </w:r>
      <w:proofErr w:type="spellEnd"/>
      <w:r>
        <w:rPr>
          <w:rFonts w:asciiTheme="minorBidi" w:hAnsiTheme="minorBidi" w:cstheme="minorBidi" w:hint="cs"/>
          <w:sz w:val="22"/>
          <w:szCs w:val="22"/>
          <w:rtl/>
          <w:lang w:bidi="he-IL"/>
        </w:rPr>
        <w:t xml:space="preserve"> אלינו למודל, בגרף </w:t>
      </w:r>
      <w:r w:rsidRPr="002658F8">
        <w:rPr>
          <w:rFonts w:asciiTheme="minorBidi" w:hAnsiTheme="minorBidi" w:cstheme="minorBidi"/>
          <w:sz w:val="22"/>
          <w:szCs w:val="22"/>
          <w:lang w:bidi="he-IL"/>
        </w:rPr>
        <w:t>Total proportion infected by average salary</w:t>
      </w:r>
      <w:r>
        <w:rPr>
          <w:rFonts w:asciiTheme="minorBidi" w:hAnsiTheme="minorBidi" w:cstheme="minorBidi" w:hint="cs"/>
          <w:sz w:val="22"/>
          <w:szCs w:val="22"/>
          <w:rtl/>
          <w:lang w:bidi="he-IL"/>
        </w:rPr>
        <w:t xml:space="preserve"> בשילוב עם קוד מה</w:t>
      </w:r>
      <w:hyperlink r:id="rId56" w:history="1">
        <w:r w:rsidRPr="002658F8">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בסוף יותר השתמשנו בקוד מהדוקומנטציה כי היה שם יותר אפשרויות לשנות דברים, בחרנו מי יהיה הערך שיופיע בתור כל בועה, הגדרנו את הצירים ובחרנו מיקומים לכל הכפתורים(הפעלה/עצירה) ובנוסף גם לטקסטים שקיימים ול-</w:t>
      </w:r>
      <w:r>
        <w:rPr>
          <w:rFonts w:asciiTheme="minorBidi" w:hAnsiTheme="minorBidi" w:cstheme="minorBidi"/>
          <w:sz w:val="22"/>
          <w:szCs w:val="22"/>
          <w:lang w:bidi="he-IL"/>
        </w:rPr>
        <w:t>Slider</w:t>
      </w:r>
      <w:r>
        <w:rPr>
          <w:rFonts w:asciiTheme="minorBidi" w:hAnsiTheme="minorBidi" w:cstheme="minorBidi" w:hint="cs"/>
          <w:sz w:val="22"/>
          <w:szCs w:val="22"/>
          <w:rtl/>
          <w:lang w:bidi="he-IL"/>
        </w:rPr>
        <w:t xml:space="preserve"> של ציר הזמן.</w:t>
      </w:r>
    </w:p>
    <w:p w14:paraId="7706288C" w14:textId="559CC658" w:rsidR="00633699" w:rsidRPr="00D65413" w:rsidRDefault="00633699" w:rsidP="008B435E">
      <w:pPr>
        <w:pStyle w:val="a8"/>
        <w:bidi/>
        <w:spacing w:after="160" w:line="360" w:lineRule="auto"/>
        <w:ind w:left="6"/>
        <w:rPr>
          <w:rFonts w:asciiTheme="minorBidi" w:hAnsiTheme="minorBidi" w:cstheme="minorBidi" w:hint="cs"/>
          <w:sz w:val="22"/>
          <w:szCs w:val="22"/>
          <w:rtl/>
          <w:lang w:bidi="he-IL"/>
        </w:rPr>
      </w:pPr>
      <w:r>
        <w:rPr>
          <w:rFonts w:asciiTheme="minorBidi" w:hAnsiTheme="minorBidi" w:cstheme="minorBidi" w:hint="cs"/>
          <w:sz w:val="22"/>
          <w:szCs w:val="22"/>
          <w:rtl/>
          <w:lang w:bidi="he-IL"/>
        </w:rPr>
        <w:t xml:space="preserve">בנוסף נעזרנו במהלך כתיבות הקוד עם </w:t>
      </w:r>
      <w:r>
        <w:rPr>
          <w:rFonts w:asciiTheme="minorBidi" w:hAnsiTheme="minorBidi" w:cstheme="minorBidi"/>
          <w:sz w:val="22"/>
          <w:szCs w:val="22"/>
          <w:lang w:bidi="he-IL"/>
        </w:rPr>
        <w:t>Chat GPT</w:t>
      </w:r>
      <w:r>
        <w:rPr>
          <w:rFonts w:asciiTheme="minorBidi" w:hAnsiTheme="minorBidi" w:cstheme="minorBidi" w:hint="cs"/>
          <w:sz w:val="22"/>
          <w:szCs w:val="22"/>
          <w:rtl/>
          <w:lang w:bidi="he-IL"/>
        </w:rPr>
        <w:t xml:space="preserve"> בטיפול בשגיאות בקוד ב-</w:t>
      </w:r>
      <w:r w:rsidRPr="00633699">
        <w:rPr>
          <w:rFonts w:asciiTheme="minorBidi" w:hAnsiTheme="minorBidi" w:cstheme="minorBidi"/>
          <w:sz w:val="22"/>
          <w:szCs w:val="22"/>
          <w:lang w:bidi="he-IL"/>
        </w:rPr>
        <w:t xml:space="preserve">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ושינוים באינטראקציות</w:t>
      </w:r>
      <w:r w:rsidR="0058109E">
        <w:rPr>
          <w:rFonts w:asciiTheme="minorBidi" w:hAnsiTheme="minorBidi" w:cstheme="minorBidi" w:hint="cs"/>
          <w:sz w:val="22"/>
          <w:szCs w:val="22"/>
          <w:rtl/>
          <w:lang w:bidi="he-IL"/>
        </w:rPr>
        <w:t>(כמו הגדרת גודל פונט ב-</w:t>
      </w:r>
      <w:r w:rsidR="0058109E">
        <w:rPr>
          <w:rFonts w:asciiTheme="minorBidi" w:hAnsiTheme="minorBidi" w:cstheme="minorBidi"/>
          <w:sz w:val="22"/>
          <w:szCs w:val="22"/>
          <w:lang w:bidi="he-IL"/>
        </w:rPr>
        <w:t>ToolTip</w:t>
      </w:r>
      <w:r w:rsidR="0058109E">
        <w:rPr>
          <w:rFonts w:asciiTheme="minorBidi" w:hAnsiTheme="minorBidi" w:cstheme="minorBidi" w:hint="cs"/>
          <w:sz w:val="22"/>
          <w:szCs w:val="22"/>
          <w:rtl/>
          <w:lang w:bidi="he-IL"/>
        </w:rPr>
        <w:t>)</w:t>
      </w:r>
    </w:p>
    <w:sectPr w:rsidR="00633699" w:rsidRPr="00D65413" w:rsidSect="00EE226C">
      <w:headerReference w:type="default" r:id="rId57"/>
      <w:footerReference w:type="default" r:id="rId58"/>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CC1459" w14:textId="77777777" w:rsidR="003B1D9B" w:rsidRDefault="003B1D9B">
      <w:r>
        <w:separator/>
      </w:r>
    </w:p>
  </w:endnote>
  <w:endnote w:type="continuationSeparator" w:id="0">
    <w:p w14:paraId="1687E1B0" w14:textId="77777777" w:rsidR="003B1D9B" w:rsidRDefault="003B1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5"/>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472589" w14:textId="77777777" w:rsidR="003B1D9B" w:rsidRDefault="003B1D9B">
      <w:r>
        <w:separator/>
      </w:r>
    </w:p>
  </w:footnote>
  <w:footnote w:type="continuationSeparator" w:id="0">
    <w:p w14:paraId="3DE400E3" w14:textId="77777777" w:rsidR="003B1D9B" w:rsidRDefault="003B1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0229B6"/>
    <w:multiLevelType w:val="hybridMultilevel"/>
    <w:tmpl w:val="877069CE"/>
    <w:lvl w:ilvl="0" w:tplc="9138A9E0">
      <w:start w:val="1"/>
      <w:numFmt w:val="hebrew1"/>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07CC1"/>
    <w:multiLevelType w:val="hybridMultilevel"/>
    <w:tmpl w:val="4C468EBC"/>
    <w:lvl w:ilvl="0" w:tplc="35BCFEB6">
      <w:start w:val="1"/>
      <w:numFmt w:val="hebrew1"/>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5"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85498C"/>
    <w:multiLevelType w:val="hybridMultilevel"/>
    <w:tmpl w:val="4C468EBC"/>
    <w:lvl w:ilvl="0" w:tplc="FFFFFFFF">
      <w:start w:val="1"/>
      <w:numFmt w:val="hebrew1"/>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1"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1E9738C"/>
    <w:multiLevelType w:val="hybridMultilevel"/>
    <w:tmpl w:val="024EA9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52275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34507F"/>
    <w:multiLevelType w:val="hybridMultilevel"/>
    <w:tmpl w:val="FDA43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4A5280C"/>
    <w:multiLevelType w:val="hybridMultilevel"/>
    <w:tmpl w:val="45900A4E"/>
    <w:lvl w:ilvl="0" w:tplc="FFFFFFFF">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D20A88"/>
    <w:multiLevelType w:val="hybridMultilevel"/>
    <w:tmpl w:val="7988EF26"/>
    <w:lvl w:ilvl="0" w:tplc="40E01F0C">
      <w:start w:val="1"/>
      <w:numFmt w:val="hebrew1"/>
      <w:lvlText w:val="%1."/>
      <w:lvlJc w:val="left"/>
      <w:pPr>
        <w:ind w:left="720" w:hanging="360"/>
      </w:pPr>
      <w:rPr>
        <w:rFonts w:ascii="Segoe UI Semibold" w:hAnsi="Segoe UI Semibold" w:cs="Segoe UI Semibold"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B82306B"/>
    <w:multiLevelType w:val="hybridMultilevel"/>
    <w:tmpl w:val="5AD86224"/>
    <w:lvl w:ilvl="0" w:tplc="35BCFEB6">
      <w:start w:val="1"/>
      <w:numFmt w:val="hebrew1"/>
      <w:lvlText w:val="%1."/>
      <w:lvlJc w:val="lef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FE4872"/>
    <w:multiLevelType w:val="hybridMultilevel"/>
    <w:tmpl w:val="DD80F086"/>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7E653C56"/>
    <w:multiLevelType w:val="hybridMultilevel"/>
    <w:tmpl w:val="B9BAA066"/>
    <w:lvl w:ilvl="0" w:tplc="2158AF0A">
      <w:start w:val="1"/>
      <w:numFmt w:val="hebrew1"/>
      <w:lvlText w:val="%1."/>
      <w:lvlJc w:val="left"/>
      <w:pPr>
        <w:ind w:left="1068" w:hanging="360"/>
      </w:pPr>
      <w:rPr>
        <w:rFonts w:hint="default"/>
        <w:u w:val="none"/>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16cid:durableId="2115467667">
    <w:abstractNumId w:val="0"/>
  </w:num>
  <w:num w:numId="2" w16cid:durableId="506753683">
    <w:abstractNumId w:val="14"/>
  </w:num>
  <w:num w:numId="3" w16cid:durableId="506141175">
    <w:abstractNumId w:val="24"/>
  </w:num>
  <w:num w:numId="4" w16cid:durableId="325133277">
    <w:abstractNumId w:val="20"/>
  </w:num>
  <w:num w:numId="5" w16cid:durableId="754589718">
    <w:abstractNumId w:val="5"/>
  </w:num>
  <w:num w:numId="6" w16cid:durableId="241911819">
    <w:abstractNumId w:val="21"/>
  </w:num>
  <w:num w:numId="7" w16cid:durableId="81804585">
    <w:abstractNumId w:val="25"/>
  </w:num>
  <w:num w:numId="8" w16cid:durableId="943004094">
    <w:abstractNumId w:val="15"/>
  </w:num>
  <w:num w:numId="9" w16cid:durableId="843086293">
    <w:abstractNumId w:val="16"/>
  </w:num>
  <w:num w:numId="10" w16cid:durableId="1290354397">
    <w:abstractNumId w:val="11"/>
  </w:num>
  <w:num w:numId="11" w16cid:durableId="1674646831">
    <w:abstractNumId w:val="18"/>
  </w:num>
  <w:num w:numId="12" w16cid:durableId="250626491">
    <w:abstractNumId w:val="8"/>
  </w:num>
  <w:num w:numId="13" w16cid:durableId="1532379183">
    <w:abstractNumId w:val="6"/>
  </w:num>
  <w:num w:numId="14" w16cid:durableId="1541743307">
    <w:abstractNumId w:val="1"/>
  </w:num>
  <w:num w:numId="15" w16cid:durableId="777606077">
    <w:abstractNumId w:val="7"/>
  </w:num>
  <w:num w:numId="16" w16cid:durableId="15424536">
    <w:abstractNumId w:val="19"/>
  </w:num>
  <w:num w:numId="17" w16cid:durableId="110827792">
    <w:abstractNumId w:val="9"/>
  </w:num>
  <w:num w:numId="18" w16cid:durableId="1577939757">
    <w:abstractNumId w:val="23"/>
  </w:num>
  <w:num w:numId="19" w16cid:durableId="963274822">
    <w:abstractNumId w:val="4"/>
  </w:num>
  <w:num w:numId="20" w16cid:durableId="359941728">
    <w:abstractNumId w:val="13"/>
  </w:num>
  <w:num w:numId="21" w16cid:durableId="224416462">
    <w:abstractNumId w:val="17"/>
  </w:num>
  <w:num w:numId="22" w16cid:durableId="1786074045">
    <w:abstractNumId w:val="12"/>
  </w:num>
  <w:num w:numId="23" w16cid:durableId="1578126297">
    <w:abstractNumId w:val="3"/>
  </w:num>
  <w:num w:numId="24" w16cid:durableId="1961373218">
    <w:abstractNumId w:val="26"/>
  </w:num>
  <w:num w:numId="25" w16cid:durableId="1243444620">
    <w:abstractNumId w:val="2"/>
  </w:num>
  <w:num w:numId="26" w16cid:durableId="892158975">
    <w:abstractNumId w:val="10"/>
  </w:num>
  <w:num w:numId="27" w16cid:durableId="57844149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056F1"/>
    <w:rsid w:val="00010E8D"/>
    <w:rsid w:val="00016C07"/>
    <w:rsid w:val="0003482B"/>
    <w:rsid w:val="00037383"/>
    <w:rsid w:val="00037DE7"/>
    <w:rsid w:val="000410C3"/>
    <w:rsid w:val="0004258B"/>
    <w:rsid w:val="00042EAF"/>
    <w:rsid w:val="000465D1"/>
    <w:rsid w:val="00051B6D"/>
    <w:rsid w:val="00052A59"/>
    <w:rsid w:val="00065AFC"/>
    <w:rsid w:val="0007287D"/>
    <w:rsid w:val="000742B0"/>
    <w:rsid w:val="00085AFD"/>
    <w:rsid w:val="000924C6"/>
    <w:rsid w:val="0009673D"/>
    <w:rsid w:val="000A0893"/>
    <w:rsid w:val="000A0B9C"/>
    <w:rsid w:val="000A1B73"/>
    <w:rsid w:val="000A4502"/>
    <w:rsid w:val="000B19A1"/>
    <w:rsid w:val="000B4284"/>
    <w:rsid w:val="000B4C17"/>
    <w:rsid w:val="000C1B25"/>
    <w:rsid w:val="000D3F5A"/>
    <w:rsid w:val="000D6221"/>
    <w:rsid w:val="000E1C60"/>
    <w:rsid w:val="000F5BA7"/>
    <w:rsid w:val="000F7E9B"/>
    <w:rsid w:val="0010161F"/>
    <w:rsid w:val="00107AF5"/>
    <w:rsid w:val="00110AAC"/>
    <w:rsid w:val="00113004"/>
    <w:rsid w:val="00113E55"/>
    <w:rsid w:val="0012174F"/>
    <w:rsid w:val="00121F74"/>
    <w:rsid w:val="00122A1F"/>
    <w:rsid w:val="00122ADD"/>
    <w:rsid w:val="00125AE9"/>
    <w:rsid w:val="00135AFE"/>
    <w:rsid w:val="00136087"/>
    <w:rsid w:val="001401E9"/>
    <w:rsid w:val="00140FCE"/>
    <w:rsid w:val="00143B20"/>
    <w:rsid w:val="001447D1"/>
    <w:rsid w:val="00155BA6"/>
    <w:rsid w:val="00156004"/>
    <w:rsid w:val="00156DEB"/>
    <w:rsid w:val="001578A3"/>
    <w:rsid w:val="00162DEF"/>
    <w:rsid w:val="00170756"/>
    <w:rsid w:val="00171612"/>
    <w:rsid w:val="00171B03"/>
    <w:rsid w:val="00172BE6"/>
    <w:rsid w:val="001740C3"/>
    <w:rsid w:val="00177F1E"/>
    <w:rsid w:val="00180E33"/>
    <w:rsid w:val="00180FDB"/>
    <w:rsid w:val="00181EFA"/>
    <w:rsid w:val="001851D6"/>
    <w:rsid w:val="0018626A"/>
    <w:rsid w:val="00186F60"/>
    <w:rsid w:val="00192242"/>
    <w:rsid w:val="001A05DE"/>
    <w:rsid w:val="001A17BC"/>
    <w:rsid w:val="001B0E6C"/>
    <w:rsid w:val="001B0F04"/>
    <w:rsid w:val="001B2B19"/>
    <w:rsid w:val="001B4D1D"/>
    <w:rsid w:val="001C2BD4"/>
    <w:rsid w:val="001C3A84"/>
    <w:rsid w:val="001D0EA2"/>
    <w:rsid w:val="001D28B8"/>
    <w:rsid w:val="001E011B"/>
    <w:rsid w:val="001E01F0"/>
    <w:rsid w:val="001E5E1C"/>
    <w:rsid w:val="001E75E8"/>
    <w:rsid w:val="001F06F1"/>
    <w:rsid w:val="001F0B51"/>
    <w:rsid w:val="001F0E05"/>
    <w:rsid w:val="002031E4"/>
    <w:rsid w:val="00203800"/>
    <w:rsid w:val="002121C8"/>
    <w:rsid w:val="002124C1"/>
    <w:rsid w:val="0021315F"/>
    <w:rsid w:val="0022194A"/>
    <w:rsid w:val="002336EF"/>
    <w:rsid w:val="002354F1"/>
    <w:rsid w:val="0024340A"/>
    <w:rsid w:val="0026217D"/>
    <w:rsid w:val="00262273"/>
    <w:rsid w:val="002658F8"/>
    <w:rsid w:val="00275DD4"/>
    <w:rsid w:val="00277ADB"/>
    <w:rsid w:val="00280314"/>
    <w:rsid w:val="00281366"/>
    <w:rsid w:val="0029604C"/>
    <w:rsid w:val="00296376"/>
    <w:rsid w:val="00297B86"/>
    <w:rsid w:val="002A326A"/>
    <w:rsid w:val="002A5810"/>
    <w:rsid w:val="002B20F0"/>
    <w:rsid w:val="002C2935"/>
    <w:rsid w:val="002C7DCB"/>
    <w:rsid w:val="002D0A59"/>
    <w:rsid w:val="002D2E2F"/>
    <w:rsid w:val="002D32E3"/>
    <w:rsid w:val="002D50BF"/>
    <w:rsid w:val="002D7C22"/>
    <w:rsid w:val="002E2807"/>
    <w:rsid w:val="002E2EDF"/>
    <w:rsid w:val="002E433D"/>
    <w:rsid w:val="002E68FC"/>
    <w:rsid w:val="002F4B73"/>
    <w:rsid w:val="003057EC"/>
    <w:rsid w:val="00306BBE"/>
    <w:rsid w:val="00322A23"/>
    <w:rsid w:val="0032395B"/>
    <w:rsid w:val="00330113"/>
    <w:rsid w:val="00341AFE"/>
    <w:rsid w:val="003438CE"/>
    <w:rsid w:val="003470E8"/>
    <w:rsid w:val="00347D2C"/>
    <w:rsid w:val="003511DA"/>
    <w:rsid w:val="00352205"/>
    <w:rsid w:val="00352E6B"/>
    <w:rsid w:val="00356406"/>
    <w:rsid w:val="00372F10"/>
    <w:rsid w:val="00373DA4"/>
    <w:rsid w:val="00374DB5"/>
    <w:rsid w:val="00375C88"/>
    <w:rsid w:val="0037606C"/>
    <w:rsid w:val="00382C54"/>
    <w:rsid w:val="00383D2C"/>
    <w:rsid w:val="0039020C"/>
    <w:rsid w:val="003957E8"/>
    <w:rsid w:val="003A09DE"/>
    <w:rsid w:val="003A36FE"/>
    <w:rsid w:val="003B1D9B"/>
    <w:rsid w:val="003C179A"/>
    <w:rsid w:val="003C4A3A"/>
    <w:rsid w:val="003C6EAC"/>
    <w:rsid w:val="003D428A"/>
    <w:rsid w:val="003F320B"/>
    <w:rsid w:val="003F4D2D"/>
    <w:rsid w:val="004015AA"/>
    <w:rsid w:val="0041104B"/>
    <w:rsid w:val="004117AF"/>
    <w:rsid w:val="00413999"/>
    <w:rsid w:val="004174DF"/>
    <w:rsid w:val="004227EA"/>
    <w:rsid w:val="00422C4A"/>
    <w:rsid w:val="00424E0D"/>
    <w:rsid w:val="00430116"/>
    <w:rsid w:val="004527DC"/>
    <w:rsid w:val="00452C15"/>
    <w:rsid w:val="00453AA1"/>
    <w:rsid w:val="00460E92"/>
    <w:rsid w:val="00464B68"/>
    <w:rsid w:val="00472FB1"/>
    <w:rsid w:val="00475B41"/>
    <w:rsid w:val="00476027"/>
    <w:rsid w:val="00483C7D"/>
    <w:rsid w:val="004858FE"/>
    <w:rsid w:val="0049006E"/>
    <w:rsid w:val="00490375"/>
    <w:rsid w:val="00490601"/>
    <w:rsid w:val="004A08CB"/>
    <w:rsid w:val="004A12B1"/>
    <w:rsid w:val="004A2C73"/>
    <w:rsid w:val="004A61C2"/>
    <w:rsid w:val="004A73BF"/>
    <w:rsid w:val="004B3C6A"/>
    <w:rsid w:val="004C20B2"/>
    <w:rsid w:val="004C513F"/>
    <w:rsid w:val="004C5B25"/>
    <w:rsid w:val="004C5DC3"/>
    <w:rsid w:val="004D04B2"/>
    <w:rsid w:val="004D0E60"/>
    <w:rsid w:val="004D1F95"/>
    <w:rsid w:val="004D240A"/>
    <w:rsid w:val="004E6585"/>
    <w:rsid w:val="004E7581"/>
    <w:rsid w:val="004F003F"/>
    <w:rsid w:val="004F2185"/>
    <w:rsid w:val="004F6FD5"/>
    <w:rsid w:val="00510AAA"/>
    <w:rsid w:val="00512705"/>
    <w:rsid w:val="005231DD"/>
    <w:rsid w:val="00524DBB"/>
    <w:rsid w:val="0052533E"/>
    <w:rsid w:val="00530363"/>
    <w:rsid w:val="00554723"/>
    <w:rsid w:val="00556237"/>
    <w:rsid w:val="00560A94"/>
    <w:rsid w:val="00562D85"/>
    <w:rsid w:val="005655D4"/>
    <w:rsid w:val="005711CB"/>
    <w:rsid w:val="0057705F"/>
    <w:rsid w:val="00577716"/>
    <w:rsid w:val="0058109E"/>
    <w:rsid w:val="005828AC"/>
    <w:rsid w:val="0059125E"/>
    <w:rsid w:val="00591378"/>
    <w:rsid w:val="00591CEF"/>
    <w:rsid w:val="00591E9C"/>
    <w:rsid w:val="005958AE"/>
    <w:rsid w:val="005B02CC"/>
    <w:rsid w:val="005C162B"/>
    <w:rsid w:val="005D0171"/>
    <w:rsid w:val="005D4E5F"/>
    <w:rsid w:val="005D5995"/>
    <w:rsid w:val="005D675D"/>
    <w:rsid w:val="005D71A0"/>
    <w:rsid w:val="005E1A8E"/>
    <w:rsid w:val="005E57D2"/>
    <w:rsid w:val="005F170E"/>
    <w:rsid w:val="005F3EBF"/>
    <w:rsid w:val="005F6713"/>
    <w:rsid w:val="005F6DAD"/>
    <w:rsid w:val="00600658"/>
    <w:rsid w:val="00613870"/>
    <w:rsid w:val="006157A6"/>
    <w:rsid w:val="00616CAE"/>
    <w:rsid w:val="00617469"/>
    <w:rsid w:val="00620AD1"/>
    <w:rsid w:val="00623AFF"/>
    <w:rsid w:val="00627679"/>
    <w:rsid w:val="00627D1B"/>
    <w:rsid w:val="00631CCD"/>
    <w:rsid w:val="00633323"/>
    <w:rsid w:val="00633699"/>
    <w:rsid w:val="00635F07"/>
    <w:rsid w:val="0064048A"/>
    <w:rsid w:val="006417C5"/>
    <w:rsid w:val="00643146"/>
    <w:rsid w:val="00643918"/>
    <w:rsid w:val="006449EC"/>
    <w:rsid w:val="00645069"/>
    <w:rsid w:val="0065119B"/>
    <w:rsid w:val="00651B1D"/>
    <w:rsid w:val="0065314E"/>
    <w:rsid w:val="00655F37"/>
    <w:rsid w:val="006561F3"/>
    <w:rsid w:val="00661C47"/>
    <w:rsid w:val="00664743"/>
    <w:rsid w:val="00664C90"/>
    <w:rsid w:val="00666B96"/>
    <w:rsid w:val="0067197E"/>
    <w:rsid w:val="0067323F"/>
    <w:rsid w:val="0069358C"/>
    <w:rsid w:val="00694092"/>
    <w:rsid w:val="00696630"/>
    <w:rsid w:val="006A3B86"/>
    <w:rsid w:val="006A4004"/>
    <w:rsid w:val="006B053E"/>
    <w:rsid w:val="006C2F8A"/>
    <w:rsid w:val="006C5A7F"/>
    <w:rsid w:val="006C64EB"/>
    <w:rsid w:val="006E085E"/>
    <w:rsid w:val="006E1354"/>
    <w:rsid w:val="006E6F91"/>
    <w:rsid w:val="006E7B49"/>
    <w:rsid w:val="006F20E4"/>
    <w:rsid w:val="006F354D"/>
    <w:rsid w:val="006F6986"/>
    <w:rsid w:val="006F7B39"/>
    <w:rsid w:val="007002FA"/>
    <w:rsid w:val="0070127A"/>
    <w:rsid w:val="00701479"/>
    <w:rsid w:val="00701547"/>
    <w:rsid w:val="00701AB2"/>
    <w:rsid w:val="007033BF"/>
    <w:rsid w:val="00712A6B"/>
    <w:rsid w:val="007168EE"/>
    <w:rsid w:val="0072161D"/>
    <w:rsid w:val="0072488B"/>
    <w:rsid w:val="00727CBC"/>
    <w:rsid w:val="0073185D"/>
    <w:rsid w:val="00731B89"/>
    <w:rsid w:val="007350B9"/>
    <w:rsid w:val="00735BE0"/>
    <w:rsid w:val="00740234"/>
    <w:rsid w:val="007445CD"/>
    <w:rsid w:val="00752F7B"/>
    <w:rsid w:val="00753AC8"/>
    <w:rsid w:val="00755538"/>
    <w:rsid w:val="00760469"/>
    <w:rsid w:val="0076185E"/>
    <w:rsid w:val="0077590A"/>
    <w:rsid w:val="007809DC"/>
    <w:rsid w:val="00783B06"/>
    <w:rsid w:val="007851CA"/>
    <w:rsid w:val="00785EF6"/>
    <w:rsid w:val="00787755"/>
    <w:rsid w:val="007960DE"/>
    <w:rsid w:val="007A1E0D"/>
    <w:rsid w:val="007A1FAD"/>
    <w:rsid w:val="007A2499"/>
    <w:rsid w:val="007B014B"/>
    <w:rsid w:val="007B5CE5"/>
    <w:rsid w:val="007D219B"/>
    <w:rsid w:val="007D2DDB"/>
    <w:rsid w:val="007D5AC1"/>
    <w:rsid w:val="007D7FE0"/>
    <w:rsid w:val="007F3EA1"/>
    <w:rsid w:val="007F58F8"/>
    <w:rsid w:val="007F626A"/>
    <w:rsid w:val="008007E5"/>
    <w:rsid w:val="00814765"/>
    <w:rsid w:val="00815A49"/>
    <w:rsid w:val="00815DCC"/>
    <w:rsid w:val="00821EF8"/>
    <w:rsid w:val="00824ACA"/>
    <w:rsid w:val="00826087"/>
    <w:rsid w:val="00826102"/>
    <w:rsid w:val="00830DF7"/>
    <w:rsid w:val="00832ACA"/>
    <w:rsid w:val="00833CEB"/>
    <w:rsid w:val="00842EE0"/>
    <w:rsid w:val="0084303F"/>
    <w:rsid w:val="00851F9D"/>
    <w:rsid w:val="00856D88"/>
    <w:rsid w:val="0086275F"/>
    <w:rsid w:val="0087116E"/>
    <w:rsid w:val="008749FE"/>
    <w:rsid w:val="00876A38"/>
    <w:rsid w:val="00877BEA"/>
    <w:rsid w:val="00885C55"/>
    <w:rsid w:val="0088797A"/>
    <w:rsid w:val="0089150A"/>
    <w:rsid w:val="008943A0"/>
    <w:rsid w:val="0089764C"/>
    <w:rsid w:val="008A0DE7"/>
    <w:rsid w:val="008A148C"/>
    <w:rsid w:val="008A38BA"/>
    <w:rsid w:val="008A3CE1"/>
    <w:rsid w:val="008A43F0"/>
    <w:rsid w:val="008A74E0"/>
    <w:rsid w:val="008A797B"/>
    <w:rsid w:val="008B201C"/>
    <w:rsid w:val="008B26CE"/>
    <w:rsid w:val="008B435E"/>
    <w:rsid w:val="008C340A"/>
    <w:rsid w:val="008D0722"/>
    <w:rsid w:val="008D4B9E"/>
    <w:rsid w:val="008D5AE9"/>
    <w:rsid w:val="008D7B03"/>
    <w:rsid w:val="008D7C84"/>
    <w:rsid w:val="008F045D"/>
    <w:rsid w:val="008F4A83"/>
    <w:rsid w:val="008F5978"/>
    <w:rsid w:val="009003BE"/>
    <w:rsid w:val="00904879"/>
    <w:rsid w:val="0090613A"/>
    <w:rsid w:val="0090781D"/>
    <w:rsid w:val="00910D44"/>
    <w:rsid w:val="00911927"/>
    <w:rsid w:val="00911988"/>
    <w:rsid w:val="009132CA"/>
    <w:rsid w:val="00916CC1"/>
    <w:rsid w:val="00917D86"/>
    <w:rsid w:val="00923D8C"/>
    <w:rsid w:val="00931028"/>
    <w:rsid w:val="009318ED"/>
    <w:rsid w:val="00931D70"/>
    <w:rsid w:val="00933D87"/>
    <w:rsid w:val="009353C1"/>
    <w:rsid w:val="00937D5B"/>
    <w:rsid w:val="0094581C"/>
    <w:rsid w:val="00953298"/>
    <w:rsid w:val="009619C9"/>
    <w:rsid w:val="00962D18"/>
    <w:rsid w:val="00967F2F"/>
    <w:rsid w:val="00973E53"/>
    <w:rsid w:val="00974039"/>
    <w:rsid w:val="00983BB7"/>
    <w:rsid w:val="0098643C"/>
    <w:rsid w:val="00992CC7"/>
    <w:rsid w:val="0099304E"/>
    <w:rsid w:val="0099768F"/>
    <w:rsid w:val="009A6987"/>
    <w:rsid w:val="009A6FAB"/>
    <w:rsid w:val="009B296D"/>
    <w:rsid w:val="009D696B"/>
    <w:rsid w:val="009E03D7"/>
    <w:rsid w:val="009F3324"/>
    <w:rsid w:val="009F676D"/>
    <w:rsid w:val="009F6EF3"/>
    <w:rsid w:val="00A072B5"/>
    <w:rsid w:val="00A15943"/>
    <w:rsid w:val="00A16942"/>
    <w:rsid w:val="00A27C70"/>
    <w:rsid w:val="00A31264"/>
    <w:rsid w:val="00A34A78"/>
    <w:rsid w:val="00A37E8F"/>
    <w:rsid w:val="00A46E38"/>
    <w:rsid w:val="00A5054F"/>
    <w:rsid w:val="00A65A2E"/>
    <w:rsid w:val="00A80198"/>
    <w:rsid w:val="00A81BB2"/>
    <w:rsid w:val="00A84A5C"/>
    <w:rsid w:val="00A874F2"/>
    <w:rsid w:val="00A93731"/>
    <w:rsid w:val="00A95528"/>
    <w:rsid w:val="00AA0FE1"/>
    <w:rsid w:val="00AA5A7F"/>
    <w:rsid w:val="00AB2604"/>
    <w:rsid w:val="00AB6733"/>
    <w:rsid w:val="00AB6EA9"/>
    <w:rsid w:val="00AC323D"/>
    <w:rsid w:val="00AC390E"/>
    <w:rsid w:val="00AC3C7C"/>
    <w:rsid w:val="00AC5296"/>
    <w:rsid w:val="00AD0CCB"/>
    <w:rsid w:val="00AD546F"/>
    <w:rsid w:val="00AD5AAF"/>
    <w:rsid w:val="00AD7F54"/>
    <w:rsid w:val="00AE2C5C"/>
    <w:rsid w:val="00AE779D"/>
    <w:rsid w:val="00AF505D"/>
    <w:rsid w:val="00AF7877"/>
    <w:rsid w:val="00B00858"/>
    <w:rsid w:val="00B06592"/>
    <w:rsid w:val="00B06DE3"/>
    <w:rsid w:val="00B073BB"/>
    <w:rsid w:val="00B3059B"/>
    <w:rsid w:val="00B30918"/>
    <w:rsid w:val="00B32B6D"/>
    <w:rsid w:val="00B344F7"/>
    <w:rsid w:val="00B414BE"/>
    <w:rsid w:val="00B41F2D"/>
    <w:rsid w:val="00B44D2B"/>
    <w:rsid w:val="00B522A2"/>
    <w:rsid w:val="00B524D1"/>
    <w:rsid w:val="00B531A1"/>
    <w:rsid w:val="00B53FE7"/>
    <w:rsid w:val="00B55855"/>
    <w:rsid w:val="00B55F38"/>
    <w:rsid w:val="00B56552"/>
    <w:rsid w:val="00B6140B"/>
    <w:rsid w:val="00B62F80"/>
    <w:rsid w:val="00B64AB1"/>
    <w:rsid w:val="00B74C90"/>
    <w:rsid w:val="00B81922"/>
    <w:rsid w:val="00B83D4C"/>
    <w:rsid w:val="00B856BE"/>
    <w:rsid w:val="00BA1771"/>
    <w:rsid w:val="00BA3572"/>
    <w:rsid w:val="00BA3B91"/>
    <w:rsid w:val="00BA5010"/>
    <w:rsid w:val="00BB17C5"/>
    <w:rsid w:val="00BB19E0"/>
    <w:rsid w:val="00BB5100"/>
    <w:rsid w:val="00BB679C"/>
    <w:rsid w:val="00BB6DA4"/>
    <w:rsid w:val="00BC646A"/>
    <w:rsid w:val="00BD03F8"/>
    <w:rsid w:val="00BD4C2C"/>
    <w:rsid w:val="00BE34C5"/>
    <w:rsid w:val="00BE4627"/>
    <w:rsid w:val="00BE5769"/>
    <w:rsid w:val="00BE7CAA"/>
    <w:rsid w:val="00BF3D06"/>
    <w:rsid w:val="00BF423D"/>
    <w:rsid w:val="00BF5C73"/>
    <w:rsid w:val="00BF65DF"/>
    <w:rsid w:val="00C0079F"/>
    <w:rsid w:val="00C126E6"/>
    <w:rsid w:val="00C12BFE"/>
    <w:rsid w:val="00C13168"/>
    <w:rsid w:val="00C161C1"/>
    <w:rsid w:val="00C17E06"/>
    <w:rsid w:val="00C219EA"/>
    <w:rsid w:val="00C237C3"/>
    <w:rsid w:val="00C26F7F"/>
    <w:rsid w:val="00C3336E"/>
    <w:rsid w:val="00C34E24"/>
    <w:rsid w:val="00C4186C"/>
    <w:rsid w:val="00C42536"/>
    <w:rsid w:val="00C45A88"/>
    <w:rsid w:val="00C477B0"/>
    <w:rsid w:val="00C62769"/>
    <w:rsid w:val="00C6300E"/>
    <w:rsid w:val="00C649C3"/>
    <w:rsid w:val="00C6785D"/>
    <w:rsid w:val="00C71608"/>
    <w:rsid w:val="00C7598B"/>
    <w:rsid w:val="00C816AF"/>
    <w:rsid w:val="00C8367A"/>
    <w:rsid w:val="00C84876"/>
    <w:rsid w:val="00C84E19"/>
    <w:rsid w:val="00C87149"/>
    <w:rsid w:val="00C875D7"/>
    <w:rsid w:val="00C9071D"/>
    <w:rsid w:val="00C91761"/>
    <w:rsid w:val="00C9490A"/>
    <w:rsid w:val="00C974DF"/>
    <w:rsid w:val="00C97FAC"/>
    <w:rsid w:val="00CA475F"/>
    <w:rsid w:val="00CA67B1"/>
    <w:rsid w:val="00CB0665"/>
    <w:rsid w:val="00CB6E32"/>
    <w:rsid w:val="00CC10FB"/>
    <w:rsid w:val="00CC7676"/>
    <w:rsid w:val="00CC7B68"/>
    <w:rsid w:val="00CD33CB"/>
    <w:rsid w:val="00CD44BF"/>
    <w:rsid w:val="00CE1DDF"/>
    <w:rsid w:val="00CE3CB0"/>
    <w:rsid w:val="00CE4190"/>
    <w:rsid w:val="00CF69DD"/>
    <w:rsid w:val="00CF7F4A"/>
    <w:rsid w:val="00D2059B"/>
    <w:rsid w:val="00D210AF"/>
    <w:rsid w:val="00D212C5"/>
    <w:rsid w:val="00D23C11"/>
    <w:rsid w:val="00D269AF"/>
    <w:rsid w:val="00D278F8"/>
    <w:rsid w:val="00D36669"/>
    <w:rsid w:val="00D378FB"/>
    <w:rsid w:val="00D40929"/>
    <w:rsid w:val="00D41077"/>
    <w:rsid w:val="00D415B3"/>
    <w:rsid w:val="00D43678"/>
    <w:rsid w:val="00D445E0"/>
    <w:rsid w:val="00D45BC5"/>
    <w:rsid w:val="00D55799"/>
    <w:rsid w:val="00D65413"/>
    <w:rsid w:val="00D65D84"/>
    <w:rsid w:val="00D664C3"/>
    <w:rsid w:val="00D754FB"/>
    <w:rsid w:val="00D91762"/>
    <w:rsid w:val="00D91E9B"/>
    <w:rsid w:val="00DA2D0F"/>
    <w:rsid w:val="00DA5597"/>
    <w:rsid w:val="00DA5686"/>
    <w:rsid w:val="00DB0054"/>
    <w:rsid w:val="00DB1184"/>
    <w:rsid w:val="00DC08D3"/>
    <w:rsid w:val="00DC1DCA"/>
    <w:rsid w:val="00DC69C9"/>
    <w:rsid w:val="00DC71C8"/>
    <w:rsid w:val="00DD30FC"/>
    <w:rsid w:val="00DE6352"/>
    <w:rsid w:val="00DF2754"/>
    <w:rsid w:val="00DF7206"/>
    <w:rsid w:val="00E14898"/>
    <w:rsid w:val="00E17A11"/>
    <w:rsid w:val="00E22737"/>
    <w:rsid w:val="00E2597A"/>
    <w:rsid w:val="00E273A5"/>
    <w:rsid w:val="00E31145"/>
    <w:rsid w:val="00E3159D"/>
    <w:rsid w:val="00E31777"/>
    <w:rsid w:val="00E37E62"/>
    <w:rsid w:val="00E461F2"/>
    <w:rsid w:val="00E52592"/>
    <w:rsid w:val="00E55666"/>
    <w:rsid w:val="00E5738E"/>
    <w:rsid w:val="00E64E68"/>
    <w:rsid w:val="00E67CAF"/>
    <w:rsid w:val="00E706A8"/>
    <w:rsid w:val="00E71BAF"/>
    <w:rsid w:val="00E71C3F"/>
    <w:rsid w:val="00E8230C"/>
    <w:rsid w:val="00E8590B"/>
    <w:rsid w:val="00E85920"/>
    <w:rsid w:val="00E93A17"/>
    <w:rsid w:val="00E94C41"/>
    <w:rsid w:val="00EA0B5E"/>
    <w:rsid w:val="00EA1748"/>
    <w:rsid w:val="00EA3942"/>
    <w:rsid w:val="00EB148C"/>
    <w:rsid w:val="00EB17FF"/>
    <w:rsid w:val="00EB3013"/>
    <w:rsid w:val="00EC0569"/>
    <w:rsid w:val="00EC26B3"/>
    <w:rsid w:val="00EC2BDA"/>
    <w:rsid w:val="00EC734D"/>
    <w:rsid w:val="00ED07F7"/>
    <w:rsid w:val="00ED21E4"/>
    <w:rsid w:val="00ED2862"/>
    <w:rsid w:val="00ED745F"/>
    <w:rsid w:val="00EE1F18"/>
    <w:rsid w:val="00EE226C"/>
    <w:rsid w:val="00EF024C"/>
    <w:rsid w:val="00EF0C39"/>
    <w:rsid w:val="00EF67F9"/>
    <w:rsid w:val="00F02109"/>
    <w:rsid w:val="00F023C0"/>
    <w:rsid w:val="00F033ED"/>
    <w:rsid w:val="00F0441F"/>
    <w:rsid w:val="00F11FB0"/>
    <w:rsid w:val="00F12798"/>
    <w:rsid w:val="00F14AA1"/>
    <w:rsid w:val="00F14C32"/>
    <w:rsid w:val="00F15499"/>
    <w:rsid w:val="00F162DF"/>
    <w:rsid w:val="00F24272"/>
    <w:rsid w:val="00F30A5C"/>
    <w:rsid w:val="00F32C49"/>
    <w:rsid w:val="00F404BC"/>
    <w:rsid w:val="00F406CE"/>
    <w:rsid w:val="00F43A07"/>
    <w:rsid w:val="00F44C0A"/>
    <w:rsid w:val="00F609E8"/>
    <w:rsid w:val="00F707F5"/>
    <w:rsid w:val="00F72ABA"/>
    <w:rsid w:val="00F83404"/>
    <w:rsid w:val="00F85710"/>
    <w:rsid w:val="00F92533"/>
    <w:rsid w:val="00F92700"/>
    <w:rsid w:val="00F93846"/>
    <w:rsid w:val="00F95556"/>
    <w:rsid w:val="00FA0E67"/>
    <w:rsid w:val="00FA432E"/>
    <w:rsid w:val="00FA648F"/>
    <w:rsid w:val="00FB222C"/>
    <w:rsid w:val="00FB435D"/>
    <w:rsid w:val="00FB6EBE"/>
    <w:rsid w:val="00FC1644"/>
    <w:rsid w:val="00FC2971"/>
    <w:rsid w:val="00FC2E98"/>
    <w:rsid w:val="00FC35D5"/>
    <w:rsid w:val="00FC3A32"/>
    <w:rsid w:val="00FC5EA1"/>
    <w:rsid w:val="00FD28DB"/>
    <w:rsid w:val="00FD3962"/>
    <w:rsid w:val="00FD3D8A"/>
    <w:rsid w:val="00FE0BB9"/>
    <w:rsid w:val="00FE1D71"/>
    <w:rsid w:val="00FE2039"/>
    <w:rsid w:val="00FE72DB"/>
    <w:rsid w:val="00FE7D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E2D937F5-E63C-4558-BE36-3AFE22BA9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52F7B"/>
    <w:rPr>
      <w:sz w:val="24"/>
      <w:szCs w:val="24"/>
      <w:lang w:eastAsia="ko-KR"/>
    </w:rPr>
  </w:style>
  <w:style w:type="paragraph" w:styleId="1">
    <w:name w:val="heading 1"/>
    <w:basedOn w:val="a"/>
    <w:next w:val="a"/>
    <w:link w:val="10"/>
    <w:qFormat/>
    <w:rsid w:val="0032395B"/>
    <w:pPr>
      <w:bidi/>
      <w:jc w:val="center"/>
      <w:outlineLvl w:val="0"/>
    </w:pPr>
    <w:rPr>
      <w:rFonts w:asciiTheme="minorBidi" w:hAnsiTheme="minorBidi" w:cstheme="minorBidi"/>
      <w:b/>
      <w:bCs/>
      <w:color w:val="C00000"/>
      <w:sz w:val="48"/>
      <w:szCs w:val="48"/>
      <w:u w:val="single"/>
      <w:lang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rsid w:val="00D278F8"/>
  </w:style>
  <w:style w:type="paragraph" w:styleId="a3">
    <w:name w:val="header"/>
    <w:basedOn w:val="a"/>
    <w:link w:val="a4"/>
    <w:rsid w:val="007D5AC1"/>
    <w:pPr>
      <w:tabs>
        <w:tab w:val="center" w:pos="4677"/>
        <w:tab w:val="right" w:pos="9355"/>
      </w:tabs>
    </w:pPr>
  </w:style>
  <w:style w:type="paragraph" w:styleId="a5">
    <w:name w:val="footer"/>
    <w:basedOn w:val="a"/>
    <w:link w:val="a6"/>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uiPriority w:val="99"/>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7">
    <w:name w:val="page number"/>
    <w:basedOn w:val="a0"/>
    <w:rsid w:val="00F0441F"/>
  </w:style>
  <w:style w:type="paragraph" w:styleId="a8">
    <w:name w:val="List Paragraph"/>
    <w:basedOn w:val="a"/>
    <w:uiPriority w:val="34"/>
    <w:qFormat/>
    <w:rsid w:val="00281366"/>
    <w:pPr>
      <w:ind w:left="720"/>
      <w:contextualSpacing/>
    </w:pPr>
  </w:style>
  <w:style w:type="table" w:styleId="a9">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 w:type="character" w:styleId="aa">
    <w:name w:val="Unresolved Mention"/>
    <w:basedOn w:val="a0"/>
    <w:uiPriority w:val="99"/>
    <w:semiHidden/>
    <w:unhideWhenUsed/>
    <w:rsid w:val="008D4B9E"/>
    <w:rPr>
      <w:color w:val="605E5C"/>
      <w:shd w:val="clear" w:color="auto" w:fill="E1DFDD"/>
    </w:rPr>
  </w:style>
  <w:style w:type="character" w:styleId="ab">
    <w:name w:val="Placeholder Text"/>
    <w:basedOn w:val="a0"/>
    <w:uiPriority w:val="99"/>
    <w:semiHidden/>
    <w:rsid w:val="00953298"/>
    <w:rPr>
      <w:color w:val="666666"/>
    </w:rPr>
  </w:style>
  <w:style w:type="paragraph" w:styleId="ac">
    <w:name w:val="TOC Heading"/>
    <w:basedOn w:val="a"/>
    <w:next w:val="a"/>
    <w:uiPriority w:val="39"/>
    <w:unhideWhenUsed/>
    <w:qFormat/>
    <w:rsid w:val="00BA1771"/>
    <w:pPr>
      <w:bidi/>
      <w:spacing w:line="360" w:lineRule="auto"/>
    </w:pPr>
    <w:rPr>
      <w:rFonts w:asciiTheme="minorBidi" w:hAnsiTheme="minorBidi" w:cstheme="minorBidi"/>
      <w:sz w:val="22"/>
      <w:szCs w:val="22"/>
      <w:lang w:bidi="he-IL"/>
    </w:rPr>
  </w:style>
  <w:style w:type="paragraph" w:styleId="TOC1">
    <w:name w:val="toc 1"/>
    <w:basedOn w:val="a"/>
    <w:next w:val="a"/>
    <w:autoRedefine/>
    <w:uiPriority w:val="39"/>
    <w:rsid w:val="00BA1771"/>
    <w:pPr>
      <w:tabs>
        <w:tab w:val="right" w:leader="dot" w:pos="9060"/>
      </w:tabs>
      <w:bidi/>
      <w:spacing w:after="100"/>
    </w:pPr>
  </w:style>
  <w:style w:type="paragraph" w:styleId="TOC2">
    <w:name w:val="toc 2"/>
    <w:basedOn w:val="a"/>
    <w:next w:val="a"/>
    <w:autoRedefine/>
    <w:uiPriority w:val="39"/>
    <w:rsid w:val="00122A1F"/>
    <w:pPr>
      <w:spacing w:after="100"/>
      <w:ind w:left="240"/>
    </w:pPr>
  </w:style>
  <w:style w:type="character" w:customStyle="1" w:styleId="10">
    <w:name w:val="כותרת 1 תו"/>
    <w:basedOn w:val="a0"/>
    <w:link w:val="1"/>
    <w:rsid w:val="00510AAA"/>
    <w:rPr>
      <w:rFonts w:asciiTheme="minorBidi" w:hAnsiTheme="minorBidi" w:cstheme="minorBidi"/>
      <w:b/>
      <w:bCs/>
      <w:color w:val="C00000"/>
      <w:sz w:val="48"/>
      <w:szCs w:val="48"/>
      <w:u w:val="single"/>
      <w:lang w:eastAsia="ko-KR" w:bidi="he-IL"/>
    </w:rPr>
  </w:style>
  <w:style w:type="character" w:customStyle="1" w:styleId="a4">
    <w:name w:val="כותרת עליונה תו"/>
    <w:basedOn w:val="a0"/>
    <w:link w:val="a3"/>
    <w:rsid w:val="00510AAA"/>
    <w:rPr>
      <w:sz w:val="24"/>
      <w:szCs w:val="24"/>
      <w:lang w:eastAsia="ko-KR"/>
    </w:rPr>
  </w:style>
  <w:style w:type="character" w:customStyle="1" w:styleId="a6">
    <w:name w:val="כותרת תחתונה תו"/>
    <w:basedOn w:val="a0"/>
    <w:link w:val="a5"/>
    <w:rsid w:val="00510AAA"/>
    <w:rPr>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19935315">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5093101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690693083">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346838">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6823274">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598514474">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192017059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16169159">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python-visualization.github.io/folium/latest/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kaggle.com/datasets/START-UMD/gtd/data" TargetMode="External"/><Relationship Id="rId14" Type="http://schemas.microsoft.com/office/2007/relationships/hdphoto" Target="media/hdphoto2.wd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plotly.com/python/animations/" TargetMode="Externa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terror-attacks-visualization-dashboard.streamlit.app/" TargetMode="External"/><Relationship Id="rId17" Type="http://schemas.microsoft.com/office/2007/relationships/hdphoto" Target="media/hdphoto3.wdp"/><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Yarin-Shohat/Terror-Attacks-Visualiza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7648E-16FD-46B9-999A-000087F70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template-word.dotx</Template>
  <TotalTime>2140</TotalTime>
  <Pages>26</Pages>
  <Words>3431</Words>
  <Characters>19558</Characters>
  <Application>Microsoft Office Word</Application>
  <DocSecurity>0</DocSecurity>
  <Lines>162</Lines>
  <Paragraphs>45</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Terror Attacks Visualizations</vt:lpstr>
      <vt:lpstr>PowerPoint Template</vt:lpstr>
      <vt:lpstr>PowerPoint Template</vt:lpstr>
    </vt:vector>
  </TitlesOfParts>
  <Company/>
  <LinksUpToDate>false</LinksUpToDate>
  <CharactersWithSpaces>22944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Yarin Shohat</cp:lastModifiedBy>
  <cp:revision>237</cp:revision>
  <cp:lastPrinted>2025-03-02T20:45:00Z</cp:lastPrinted>
  <dcterms:created xsi:type="dcterms:W3CDTF">2024-11-25T08:14:00Z</dcterms:created>
  <dcterms:modified xsi:type="dcterms:W3CDTF">2025-03-02T20:50:00Z</dcterms:modified>
</cp:coreProperties>
</file>