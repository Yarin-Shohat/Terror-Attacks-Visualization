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1FD1A" w14:textId="1752B920" w:rsidR="004A73BF" w:rsidRPr="00113E55" w:rsidRDefault="00280314" w:rsidP="005231DD">
      <w:pPr>
        <w:tabs>
          <w:tab w:val="left" w:pos="900"/>
        </w:tabs>
      </w:pPr>
      <w:r>
        <w:rPr>
          <w:noProof/>
          <w:lang w:eastAsia="en-US"/>
        </w:rPr>
        <w:drawing>
          <wp:anchor distT="0" distB="0" distL="114300" distR="114300" simplePos="0" relativeHeight="251658752" behindDoc="1" locked="0" layoutInCell="1" allowOverlap="1" wp14:anchorId="225AC021" wp14:editId="76BD5558">
            <wp:simplePos x="0" y="0"/>
            <wp:positionH relativeFrom="column">
              <wp:posOffset>-1211580</wp:posOffset>
            </wp:positionH>
            <wp:positionV relativeFrom="paragraph">
              <wp:posOffset>-922020</wp:posOffset>
            </wp:positionV>
            <wp:extent cx="7658100" cy="10858500"/>
            <wp:effectExtent l="0" t="0" r="0" b="0"/>
            <wp:wrapNone/>
            <wp:docPr id="263" name="Picture 2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782BE" w14:textId="22F8C897" w:rsidR="004A73BF" w:rsidRPr="00113E55" w:rsidRDefault="004A73BF" w:rsidP="007D5AC1"/>
    <w:p w14:paraId="5D7FAAFB" w14:textId="77777777" w:rsidR="004A73BF" w:rsidRPr="00113E55" w:rsidRDefault="004A73BF" w:rsidP="007D5AC1"/>
    <w:p w14:paraId="05CF57F9" w14:textId="77777777" w:rsidR="004A73BF" w:rsidRPr="00113E55" w:rsidRDefault="004A73BF" w:rsidP="007D5AC1"/>
    <w:p w14:paraId="7E6E9770" w14:textId="36566BF6" w:rsidR="004A73BF" w:rsidRPr="00113E55" w:rsidRDefault="004A73BF" w:rsidP="007D5AC1"/>
    <w:p w14:paraId="73B4956D" w14:textId="77777777" w:rsidR="004A73BF" w:rsidRPr="00113E55" w:rsidRDefault="004A73BF" w:rsidP="007D5AC1"/>
    <w:p w14:paraId="71D56C9B" w14:textId="77777777" w:rsidR="004A73BF" w:rsidRPr="00113E55" w:rsidRDefault="004A73BF" w:rsidP="007D5AC1">
      <w:pPr>
        <w:rPr>
          <w:rtl/>
          <w:lang w:bidi="he-IL"/>
        </w:rPr>
      </w:pPr>
    </w:p>
    <w:p w14:paraId="23B479CF" w14:textId="1DAC3ADF" w:rsidR="004A73BF" w:rsidRPr="00113E55" w:rsidRDefault="004A73BF" w:rsidP="007D5AC1"/>
    <w:p w14:paraId="5DB1CBA5" w14:textId="38769153" w:rsidR="004A73BF" w:rsidRPr="00113E55" w:rsidRDefault="004A73BF" w:rsidP="007D5AC1"/>
    <w:p w14:paraId="08DE63CB" w14:textId="77777777" w:rsidR="004A73BF" w:rsidRPr="00113E55" w:rsidRDefault="004A73BF" w:rsidP="007D5AC1"/>
    <w:p w14:paraId="56A716F8" w14:textId="77777777" w:rsidR="004A73BF" w:rsidRPr="00113E55" w:rsidRDefault="004A73BF" w:rsidP="007D5AC1"/>
    <w:p w14:paraId="63291915" w14:textId="77777777" w:rsidR="004A73BF" w:rsidRPr="00113E55" w:rsidRDefault="004A73BF" w:rsidP="007D5AC1"/>
    <w:p w14:paraId="3AB43789" w14:textId="64F7FA26" w:rsidR="004A73BF" w:rsidRPr="00113E55" w:rsidRDefault="004A73BF" w:rsidP="007D5AC1"/>
    <w:p w14:paraId="2EC354BE" w14:textId="68175091" w:rsidR="004A73BF" w:rsidRPr="00113E55" w:rsidRDefault="004A73BF" w:rsidP="007D5AC1"/>
    <w:p w14:paraId="1696CBED" w14:textId="5AF35467" w:rsidR="004A73BF" w:rsidRPr="00113E55" w:rsidRDefault="004A73BF" w:rsidP="007D5AC1"/>
    <w:p w14:paraId="321A00D7" w14:textId="7626B493" w:rsidR="004A73BF" w:rsidRPr="00113E55" w:rsidRDefault="004A73BF" w:rsidP="007D5AC1"/>
    <w:p w14:paraId="2A9F055C" w14:textId="77777777" w:rsidR="004A73BF" w:rsidRPr="00113E55" w:rsidRDefault="004A73BF" w:rsidP="007D5AC1"/>
    <w:p w14:paraId="319D5850" w14:textId="73AD0C5F" w:rsidR="004A73BF" w:rsidRPr="00113E55" w:rsidRDefault="00F0441F" w:rsidP="00F0441F">
      <w:pPr>
        <w:tabs>
          <w:tab w:val="left" w:pos="3153"/>
        </w:tabs>
      </w:pPr>
      <w:r w:rsidRPr="00113E55">
        <w:tab/>
      </w:r>
    </w:p>
    <w:p w14:paraId="7C51D03F" w14:textId="77777777" w:rsidR="004A73BF" w:rsidRPr="00113E55" w:rsidRDefault="004A73BF" w:rsidP="007D5AC1"/>
    <w:p w14:paraId="69AF0342" w14:textId="77777777" w:rsidR="004A73BF" w:rsidRPr="00113E55" w:rsidRDefault="004A73BF" w:rsidP="007D5AC1"/>
    <w:p w14:paraId="7A1CFD46" w14:textId="77777777" w:rsidR="004A73BF" w:rsidRPr="00113E55" w:rsidRDefault="004A73BF" w:rsidP="007D5AC1"/>
    <w:p w14:paraId="452D61C3" w14:textId="6A9F179A" w:rsidR="004A73BF" w:rsidRPr="00113E55" w:rsidRDefault="004A73BF" w:rsidP="007D5AC1"/>
    <w:p w14:paraId="790C4F14" w14:textId="77777777" w:rsidR="004A73BF" w:rsidRPr="00113E55" w:rsidRDefault="004A73BF" w:rsidP="007D5AC1"/>
    <w:p w14:paraId="684298EA" w14:textId="77777777" w:rsidR="004A73BF" w:rsidRPr="00113E55" w:rsidRDefault="004A73BF" w:rsidP="007D5AC1"/>
    <w:p w14:paraId="5DF14384" w14:textId="6A999662" w:rsidR="004A73BF" w:rsidRPr="00113E55" w:rsidRDefault="004A73BF" w:rsidP="007D5AC1"/>
    <w:p w14:paraId="0BB7F81F" w14:textId="7DBB1F99" w:rsidR="004A73BF" w:rsidRPr="00113E55" w:rsidRDefault="004A73BF" w:rsidP="007D5AC1"/>
    <w:p w14:paraId="2BB67695" w14:textId="77777777" w:rsidR="004A73BF" w:rsidRPr="00113E55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14:paraId="11F00A3F" w14:textId="189CBD7B" w:rsidR="004A73BF" w:rsidRPr="00113E55" w:rsidRDefault="00815A49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4823169C" wp14:editId="4B6FEA3E">
                <wp:simplePos x="0" y="0"/>
                <wp:positionH relativeFrom="column">
                  <wp:posOffset>-636905</wp:posOffset>
                </wp:positionH>
                <wp:positionV relativeFrom="paragraph">
                  <wp:posOffset>194368</wp:posOffset>
                </wp:positionV>
                <wp:extent cx="6400800" cy="1146118"/>
                <wp:effectExtent l="0" t="0" r="0" b="0"/>
                <wp:wrapNone/>
                <wp:docPr id="6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146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C9ADED" w14:textId="77777777" w:rsidR="00464B68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</w:pPr>
                            <w:r w:rsidRPr="00815A49"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  <w:t>מתקפות טרור בישראל לאורך השנים 1970-2017</w:t>
                            </w:r>
                          </w:p>
                          <w:p w14:paraId="604CBC6A" w14:textId="0B1752A1" w:rsidR="005655D4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ויזואליזציה של מידע - 382-1-3203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23169C" id="_x0000_t202" coordsize="21600,21600" o:spt="202" path="m,l,21600r21600,l21600,xe">
                <v:stroke joinstyle="miter"/>
                <v:path gradientshapeok="t" o:connecttype="rect"/>
              </v:shapetype>
              <v:shape id="Text Box 127" o:spid="_x0000_s1026" type="#_x0000_t202" style="position:absolute;margin-left:-50.15pt;margin-top:15.3pt;width:7in;height:90.2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" filled="f" fillcolor="#fffffe" stroked="f" strokecolor="#212120" insetpen="t">
                <v:textbox inset="2.88pt,2.88pt,2.88pt,2.88pt">
                  <w:txbxContent>
                    <w:p w14:paraId="18C9ADED" w14:textId="77777777" w:rsidR="00464B68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</w:pPr>
                      <w:r w:rsidRPr="00815A49"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  <w:t>מתקפות טרור בישראל לאורך השנים 1970-2017</w:t>
                      </w:r>
                    </w:p>
                    <w:p w14:paraId="604CBC6A" w14:textId="0B1752A1" w:rsidR="005655D4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sz w:val="36"/>
                          <w:szCs w:val="36"/>
                          <w:lang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6"/>
                          <w:szCs w:val="36"/>
                          <w:rtl/>
                          <w:lang w:bidi="he-IL"/>
                        </w:rPr>
                        <w:t>ויזואליזציה של מידע - 382-1-3203</w:t>
                      </w:r>
                    </w:p>
                  </w:txbxContent>
                </v:textbox>
              </v:shape>
            </w:pict>
          </mc:Fallback>
        </mc:AlternateContent>
      </w:r>
    </w:p>
    <w:p w14:paraId="40C5DDBE" w14:textId="2FF66C74" w:rsidR="004A73BF" w:rsidRPr="00113E55" w:rsidRDefault="004A73BF" w:rsidP="007D5AC1"/>
    <w:p w14:paraId="01D8871D" w14:textId="692D9FCC" w:rsidR="004A73BF" w:rsidRPr="00113E55" w:rsidRDefault="004A73BF" w:rsidP="007D5AC1"/>
    <w:p w14:paraId="6AC402C7" w14:textId="3C6F8DBE" w:rsidR="004A73BF" w:rsidRPr="00113E55" w:rsidRDefault="004A73BF" w:rsidP="007D5AC1"/>
    <w:p w14:paraId="7CAB82AE" w14:textId="77777777" w:rsidR="004A73BF" w:rsidRPr="00113E55" w:rsidRDefault="004A73BF" w:rsidP="007D5AC1"/>
    <w:p w14:paraId="5AC13DC0" w14:textId="77777777" w:rsidR="004A73BF" w:rsidRPr="00113E55" w:rsidRDefault="004A73BF" w:rsidP="007D5AC1"/>
    <w:p w14:paraId="426AE85C" w14:textId="77777777" w:rsidR="004A73BF" w:rsidRPr="00113E55" w:rsidRDefault="004A73BF" w:rsidP="007D5AC1"/>
    <w:p w14:paraId="1A60E3B2" w14:textId="1DA44210" w:rsidR="004A73BF" w:rsidRPr="00113E55" w:rsidRDefault="00815A49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4C3150F4" wp14:editId="3E7CDE1A">
                <wp:simplePos x="0" y="0"/>
                <wp:positionH relativeFrom="column">
                  <wp:posOffset>-637309</wp:posOffset>
                </wp:positionH>
                <wp:positionV relativeFrom="paragraph">
                  <wp:posOffset>196908</wp:posOffset>
                </wp:positionV>
                <wp:extent cx="6400800" cy="325582"/>
                <wp:effectExtent l="0" t="0" r="0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25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53A3AF" w14:textId="384C7217" w:rsidR="006A3B86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 xml:space="preserve">מגישים: ירין שוחט, מקסים </w:t>
                            </w:r>
                            <w:proofErr w:type="spellStart"/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>ליסיאנסקי</w:t>
                            </w:r>
                            <w:proofErr w:type="spellEnd"/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>, רועי קרמר ואבי אלבז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150F4" id="Text Box 4" o:spid="_x0000_s1027" type="#_x0000_t202" style="position:absolute;margin-left:-50.2pt;margin-top:15.5pt;width:7in;height:25.65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2D53A3AF" w14:textId="384C7217" w:rsidR="006A3B86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 xml:space="preserve">מגישים: ירין שוחט, מקסים </w:t>
                      </w:r>
                      <w:proofErr w:type="spellStart"/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>ליסיאנסקי</w:t>
                      </w:r>
                      <w:proofErr w:type="spellEnd"/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>, רועי קרמר ואבי אלבז</w:t>
                      </w:r>
                    </w:p>
                  </w:txbxContent>
                </v:textbox>
              </v:shape>
            </w:pict>
          </mc:Fallback>
        </mc:AlternateContent>
      </w:r>
    </w:p>
    <w:p w14:paraId="120BE814" w14:textId="4FD7BDCC" w:rsidR="004A73BF" w:rsidRPr="00113E55" w:rsidRDefault="004A73BF" w:rsidP="007D5AC1"/>
    <w:p w14:paraId="6DD2F485" w14:textId="0220B00E" w:rsidR="004A73BF" w:rsidRPr="00113E55" w:rsidRDefault="004A73BF" w:rsidP="007D5AC1"/>
    <w:p w14:paraId="50FB876E" w14:textId="32D265E5" w:rsidR="004A73BF" w:rsidRPr="00113E55" w:rsidRDefault="004A73BF" w:rsidP="007D5AC1"/>
    <w:p w14:paraId="5C875D34" w14:textId="1C6F7514" w:rsidR="004A73BF" w:rsidRPr="00113E55" w:rsidRDefault="00815A49" w:rsidP="007D5AC1">
      <w:r>
        <w:rPr>
          <w:noProof/>
        </w:rPr>
        <w:drawing>
          <wp:anchor distT="0" distB="0" distL="114300" distR="114300" simplePos="0" relativeHeight="251669504" behindDoc="1" locked="0" layoutInCell="1" allowOverlap="1" wp14:anchorId="792FB429" wp14:editId="06A21202">
            <wp:simplePos x="0" y="0"/>
            <wp:positionH relativeFrom="column">
              <wp:posOffset>4204335</wp:posOffset>
            </wp:positionH>
            <wp:positionV relativeFrom="paragraph">
              <wp:posOffset>711200</wp:posOffset>
            </wp:positionV>
            <wp:extent cx="1461135" cy="1327150"/>
            <wp:effectExtent l="0" t="0" r="5715" b="6350"/>
            <wp:wrapTight wrapText="bothSides">
              <wp:wrapPolygon edited="0">
                <wp:start x="9575" y="0"/>
                <wp:lineTo x="7604" y="620"/>
                <wp:lineTo x="3661" y="3721"/>
                <wp:lineTo x="3661" y="5891"/>
                <wp:lineTo x="3943" y="10232"/>
                <wp:lineTo x="563" y="15192"/>
                <wp:lineTo x="0" y="17673"/>
                <wp:lineTo x="563" y="20153"/>
                <wp:lineTo x="1971" y="21393"/>
                <wp:lineTo x="20276" y="21393"/>
                <wp:lineTo x="21403" y="20153"/>
                <wp:lineTo x="21403" y="17983"/>
                <wp:lineTo x="21121" y="17363"/>
                <wp:lineTo x="19150" y="15192"/>
                <wp:lineTo x="16615" y="10232"/>
                <wp:lineTo x="16897" y="4031"/>
                <wp:lineTo x="12954" y="620"/>
                <wp:lineTo x="10983" y="0"/>
                <wp:lineTo x="9575" y="0"/>
              </wp:wrapPolygon>
            </wp:wrapTight>
            <wp:docPr id="163939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666" name="תמונה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5648" behindDoc="0" locked="0" layoutInCell="1" allowOverlap="1" wp14:anchorId="3D93C3E4" wp14:editId="4A561873">
                <wp:simplePos x="0" y="0"/>
                <wp:positionH relativeFrom="column">
                  <wp:posOffset>4308475</wp:posOffset>
                </wp:positionH>
                <wp:positionV relativeFrom="paragraph">
                  <wp:posOffset>218440</wp:posOffset>
                </wp:positionV>
                <wp:extent cx="1198245" cy="380365"/>
                <wp:effectExtent l="0" t="0" r="1905" b="635"/>
                <wp:wrapNone/>
                <wp:docPr id="205364554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7C9F83" w14:textId="677F1A00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3C3E4" id="_x0000_s1028" type="#_x0000_t202" style="position:absolute;margin-left:339.25pt;margin-top:17.2pt;width:94.35pt;height:29.95pt;z-index:2516756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" filled="f" fillcolor="#fffffe" stroked="f" strokecolor="#212120" insetpen="t">
                <v:textbox inset="2.88pt,2.88pt,2.88pt,2.88pt">
                  <w:txbxContent>
                    <w:p w14:paraId="0F7C9F83" w14:textId="677F1A00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1552" behindDoc="0" locked="0" layoutInCell="1" allowOverlap="1" wp14:anchorId="22DD1B1B" wp14:editId="52601017">
                <wp:simplePos x="0" y="0"/>
                <wp:positionH relativeFrom="column">
                  <wp:posOffset>-214630</wp:posOffset>
                </wp:positionH>
                <wp:positionV relativeFrom="paragraph">
                  <wp:posOffset>214630</wp:posOffset>
                </wp:positionV>
                <wp:extent cx="1198245" cy="380365"/>
                <wp:effectExtent l="0" t="0" r="1905" b="635"/>
                <wp:wrapNone/>
                <wp:docPr id="41808668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EFA17B" w14:textId="75C9AB03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D1B1B" id="_x0000_s1029" type="#_x0000_t202" style="position:absolute;margin-left:-16.9pt;margin-top:16.9pt;width:94.35pt;height:29.95pt;z-index:2516715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24EFA17B" w14:textId="75C9AB03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7183588" wp14:editId="5D97DEE2">
            <wp:simplePos x="0" y="0"/>
            <wp:positionH relativeFrom="column">
              <wp:posOffset>1824990</wp:posOffset>
            </wp:positionH>
            <wp:positionV relativeFrom="paragraph">
              <wp:posOffset>643255</wp:posOffset>
            </wp:positionV>
            <wp:extent cx="1461135" cy="1461135"/>
            <wp:effectExtent l="0" t="0" r="5715" b="5715"/>
            <wp:wrapTight wrapText="bothSides">
              <wp:wrapPolygon edited="0">
                <wp:start x="17460" y="0"/>
                <wp:lineTo x="845" y="2253"/>
                <wp:lineTo x="0" y="2253"/>
                <wp:lineTo x="0" y="16334"/>
                <wp:lineTo x="4787" y="18305"/>
                <wp:lineTo x="10420" y="18305"/>
                <wp:lineTo x="13236" y="21121"/>
                <wp:lineTo x="13799" y="21403"/>
                <wp:lineTo x="17742" y="21403"/>
                <wp:lineTo x="18305" y="21121"/>
                <wp:lineTo x="21121" y="18868"/>
                <wp:lineTo x="21403" y="18305"/>
                <wp:lineTo x="21403" y="13799"/>
                <wp:lineTo x="19713" y="9293"/>
                <wp:lineTo x="21403" y="3661"/>
                <wp:lineTo x="21403" y="1408"/>
                <wp:lineTo x="20276" y="0"/>
                <wp:lineTo x="17460" y="0"/>
              </wp:wrapPolygon>
            </wp:wrapTight>
            <wp:docPr id="1651177772" name="תמונה 1" descr="תמונה שמכילה שחור, חשיכ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9627" name="תמונה 1" descr="תמונה שמכילה שחור, חשיכ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33696F7" wp14:editId="1BC55857">
            <wp:simplePos x="0" y="0"/>
            <wp:positionH relativeFrom="column">
              <wp:posOffset>-267970</wp:posOffset>
            </wp:positionH>
            <wp:positionV relativeFrom="paragraph">
              <wp:posOffset>643890</wp:posOffset>
            </wp:positionV>
            <wp:extent cx="1289685" cy="1461135"/>
            <wp:effectExtent l="0" t="0" r="5715" b="5715"/>
            <wp:wrapTight wrapText="bothSides">
              <wp:wrapPolygon edited="0">
                <wp:start x="5424" y="0"/>
                <wp:lineTo x="0" y="563"/>
                <wp:lineTo x="0" y="20840"/>
                <wp:lineTo x="5424" y="21403"/>
                <wp:lineTo x="15953" y="21403"/>
                <wp:lineTo x="21377" y="20840"/>
                <wp:lineTo x="21377" y="563"/>
                <wp:lineTo x="15953" y="0"/>
                <wp:lineTo x="5424" y="0"/>
              </wp:wrapPolygon>
            </wp:wrapTight>
            <wp:docPr id="1623384450" name="תמונה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4450" name="תמונה 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F705A" w14:textId="134A9AA1" w:rsidR="004A73BF" w:rsidRPr="00113E55" w:rsidRDefault="00815A49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3600" behindDoc="0" locked="0" layoutInCell="1" allowOverlap="1" wp14:anchorId="6EDA68A0" wp14:editId="05B928E9">
                <wp:simplePos x="0" y="0"/>
                <wp:positionH relativeFrom="column">
                  <wp:posOffset>1872615</wp:posOffset>
                </wp:positionH>
                <wp:positionV relativeFrom="paragraph">
                  <wp:posOffset>39428</wp:posOffset>
                </wp:positionV>
                <wp:extent cx="1198245" cy="380365"/>
                <wp:effectExtent l="0" t="0" r="1905" b="635"/>
                <wp:wrapNone/>
                <wp:docPr id="14672525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D7AC9B" w14:textId="46555DFB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</w:t>
                            </w: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ashboard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A68A0" id="_x0000_s1030" type="#_x0000_t202" style="position:absolute;margin-left:147.45pt;margin-top:3.1pt;width:94.35pt;height:29.95pt;z-index:2516736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1AD7AC9B" w14:textId="46555DFB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</w:t>
                      </w: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7B560C13" w14:textId="3D8B455E" w:rsidR="004A73BF" w:rsidRPr="00113E55" w:rsidRDefault="004A73BF" w:rsidP="007D5AC1"/>
    <w:p w14:paraId="2F1A3DDF" w14:textId="6335361A" w:rsidR="004A73BF" w:rsidRPr="00113E55" w:rsidRDefault="004A73BF" w:rsidP="007D5AC1"/>
    <w:p w14:paraId="1CC46F5A" w14:textId="033E8B57" w:rsidR="004A73BF" w:rsidRPr="00113E55" w:rsidRDefault="004A73BF" w:rsidP="007D5AC1"/>
    <w:p w14:paraId="36F09348" w14:textId="77777777" w:rsidR="004A73BF" w:rsidRPr="00113E55" w:rsidRDefault="004A73BF" w:rsidP="007D5AC1"/>
    <w:p w14:paraId="464F04DA" w14:textId="77777777" w:rsidR="004A73BF" w:rsidRPr="00113E55" w:rsidRDefault="004A73BF" w:rsidP="007D5AC1"/>
    <w:p w14:paraId="6079F4E9" w14:textId="77777777" w:rsidR="004A73BF" w:rsidRPr="00113E55" w:rsidRDefault="004A73BF" w:rsidP="007D5AC1"/>
    <w:p w14:paraId="41B5870E" w14:textId="77777777" w:rsidR="004A73BF" w:rsidRPr="00113E55" w:rsidRDefault="004A73BF" w:rsidP="007D5AC1"/>
    <w:p w14:paraId="6C0AF9F4" w14:textId="77777777" w:rsidR="004A73BF" w:rsidRPr="00113E55" w:rsidRDefault="004A73BF" w:rsidP="007D5AC1"/>
    <w:p w14:paraId="7C23E59F" w14:textId="77777777" w:rsidR="004A73BF" w:rsidRPr="00113E55" w:rsidRDefault="004A73BF" w:rsidP="007D5AC1"/>
    <w:p w14:paraId="082CF8D4" w14:textId="77777777" w:rsidR="004A73BF" w:rsidRPr="00113E55" w:rsidRDefault="004A73BF" w:rsidP="007D5AC1"/>
    <w:p w14:paraId="40529E6E" w14:textId="7068964E" w:rsidR="004A73BF" w:rsidRPr="00156004" w:rsidRDefault="00156004" w:rsidP="00156004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 w:rsidRPr="00156004"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מבוא</w:t>
      </w:r>
    </w:p>
    <w:p w14:paraId="550147E5" w14:textId="77777777" w:rsidR="00177F1E" w:rsidRDefault="00177F1E" w:rsidP="00177F1E">
      <w:pPr>
        <w:jc w:val="right"/>
        <w:rPr>
          <w:rFonts w:ascii="Segoe UI Semibold" w:hAnsi="Segoe UI Semibold" w:cs="Segoe UI Semibold"/>
          <w:sz w:val="22"/>
          <w:szCs w:val="22"/>
          <w:rtl/>
          <w:lang w:bidi="he-IL"/>
        </w:rPr>
      </w:pPr>
    </w:p>
    <w:p w14:paraId="26CC9504" w14:textId="77777777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לעבד, לנתח ולהציג נתונים אודות אירועי טרור בישראל לאורך השנים, מתוך מאגר הנתונים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Global Terrorism Database (GTD)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117D8A68" w14:textId="77777777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אנו נשתמש במאגר נתונים רחב ומקיף המכיל מידע על אירועי טרור בין השנים 1970 ל-2017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183363FE" w14:textId="1BD57EBB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הנתונים נלקחו מאתר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Kaggle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>
        <w:rPr>
          <w:rFonts w:ascii="Segoe UI Semibold" w:hAnsi="Segoe UI Semibold" w:cs="Segoe UI Semibold" w:hint="cs"/>
          <w:rtl/>
          <w:lang w:bidi="he-IL"/>
        </w:rPr>
        <w:t>ומתוכם</w:t>
      </w:r>
      <w:r w:rsidRPr="00512705">
        <w:rPr>
          <w:rFonts w:ascii="Segoe UI Semibold" w:hAnsi="Segoe UI Semibold" w:cs="Segoe UI Semibold"/>
          <w:rtl/>
          <w:lang w:bidi="he-IL"/>
        </w:rPr>
        <w:t xml:space="preserve"> 2,183 שורות המתארות אירועי טרור שהתרחשו בשטח ישראל, לצד 135 עמודות המכילות פרטים מגוונים על כל אירוע, כולל תאריך האירוע, מיקום, מספר המחבלים, מספר הנפגעים, סוג התקיפה</w:t>
      </w:r>
      <w:r>
        <w:rPr>
          <w:rFonts w:ascii="Segoe UI Semibold" w:hAnsi="Segoe UI Semibold" w:cs="Segoe UI Semibold" w:hint="cs"/>
          <w:rtl/>
          <w:lang w:bidi="he-IL"/>
        </w:rPr>
        <w:t xml:space="preserve">, </w:t>
      </w:r>
      <w:r w:rsidRPr="00512705">
        <w:rPr>
          <w:rFonts w:ascii="Segoe UI Semibold" w:hAnsi="Segoe UI Semibold" w:cs="Segoe UI Semibold"/>
          <w:rtl/>
          <w:lang w:bidi="he-IL"/>
        </w:rPr>
        <w:t>המטרה</w:t>
      </w:r>
      <w:r>
        <w:rPr>
          <w:rFonts w:ascii="Segoe UI Semibold" w:hAnsi="Segoe UI Semibold" w:cs="Segoe UI Semibold" w:hint="cs"/>
          <w:rtl/>
          <w:lang w:bidi="he-IL"/>
        </w:rPr>
        <w:t xml:space="preserve"> ועוד</w:t>
      </w:r>
      <w:r w:rsidRPr="00512705">
        <w:rPr>
          <w:rFonts w:ascii="Segoe UI Semibold" w:hAnsi="Segoe UI Semibold" w:cs="Segoe UI Semibold"/>
          <w:rtl/>
          <w:lang w:bidi="he-IL"/>
        </w:rPr>
        <w:t>.</w:t>
      </w:r>
      <w:r>
        <w:rPr>
          <w:rFonts w:ascii="Segoe UI Semibold" w:hAnsi="Segoe UI Semibold" w:cs="Segoe UI Semibold" w:hint="cs"/>
          <w:rtl/>
          <w:lang w:bidi="he-IL"/>
        </w:rPr>
        <w:t xml:space="preserve"> </w:t>
      </w:r>
      <w:r w:rsidRPr="00512705">
        <w:rPr>
          <w:rFonts w:ascii="Segoe UI Semibold" w:hAnsi="Segoe UI Semibold" w:cs="Segoe UI Semibold"/>
          <w:rtl/>
          <w:lang w:bidi="he-IL"/>
        </w:rPr>
        <w:t>חשוב לציין שלא נעשה שימוש בכל 135 העמודות, אלא רק בעמודות הרלוונטיות לשאלת המחקר, על מנת להתמקד בניתוח נתונים משמעותיים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068FC132" w14:textId="77777777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</w:p>
    <w:p w14:paraId="098E7F13" w14:textId="77777777" w:rsidR="00512705" w:rsidRDefault="00512705" w:rsidP="00512705">
      <w:pPr>
        <w:bidi/>
        <w:rPr>
          <w:rFonts w:ascii="Segoe UI Semibold" w:hAnsi="Segoe UI Semibold" w:cs="Segoe UI Semibold"/>
          <w:rtl/>
          <w:lang w:bidi="he-IL"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להתמקד בפיגועים שהתרחשו בשטח ישראל בלבד, במטרה להבין את דפוסי הפעולה והמאפיינים הייחודיים למרחב המקומי.</w:t>
      </w:r>
    </w:p>
    <w:p w14:paraId="374D09F5" w14:textId="77777777" w:rsidR="00512705" w:rsidRDefault="00512705" w:rsidP="00512705">
      <w:pPr>
        <w:bidi/>
        <w:rPr>
          <w:rFonts w:ascii="Segoe UI Semibold" w:hAnsi="Segoe UI Semibold" w:cs="Segoe UI Semibold"/>
          <w:rtl/>
          <w:lang w:bidi="he-IL"/>
        </w:rPr>
      </w:pPr>
    </w:p>
    <w:p w14:paraId="104BA3E1" w14:textId="3AADC435" w:rsidR="00177F1E" w:rsidRPr="00281366" w:rsidRDefault="00177F1E" w:rsidP="00512705">
      <w:pPr>
        <w:bidi/>
        <w:rPr>
          <w:rFonts w:ascii="Segoe UI Semibold" w:hAnsi="Segoe UI Semibold" w:cs="Segoe UI Semibold"/>
          <w:b/>
          <w:bCs/>
          <w:rtl/>
        </w:rPr>
      </w:pPr>
      <w:r w:rsidRPr="00281366">
        <w:rPr>
          <w:rFonts w:ascii="Segoe UI Semibold" w:hAnsi="Segoe UI Semibold" w:cs="Segoe UI Semibold"/>
          <w:b/>
          <w:bCs/>
          <w:rtl/>
          <w:lang w:bidi="he-IL"/>
        </w:rPr>
        <w:t>השאלה המרכזית עליה נרצה לענות בעזרת הנתונים שבחרנו היא</w:t>
      </w:r>
      <w:r w:rsidRPr="00281366">
        <w:rPr>
          <w:rFonts w:ascii="Segoe UI Semibold" w:hAnsi="Segoe UI Semibold" w:cs="Segoe UI Semibold" w:hint="cs"/>
          <w:b/>
          <w:bCs/>
          <w:rtl/>
          <w:lang w:bidi="he-IL"/>
        </w:rPr>
        <w:t>:</w:t>
      </w:r>
    </w:p>
    <w:p w14:paraId="40DA9F84" w14:textId="09AA261E" w:rsidR="00177F1E" w:rsidRPr="00281366" w:rsidRDefault="00177F1E" w:rsidP="00281366">
      <w:pPr>
        <w:bidi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כיצד השתנה דפוס הטרור בישראל לאורך השנים מבחינת תדירות האירועים, הפיזור הגיאוגרפי ושיטות הפעולה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1E266E4F" w14:textId="77777777" w:rsidR="00177F1E" w:rsidRPr="00281366" w:rsidRDefault="00177F1E" w:rsidP="00281366">
      <w:pPr>
        <w:bidi/>
        <w:rPr>
          <w:rFonts w:ascii="Segoe UI Semibold" w:hAnsi="Segoe UI Semibold" w:cs="Segoe UI Semibold"/>
          <w:rtl/>
        </w:rPr>
      </w:pPr>
    </w:p>
    <w:p w14:paraId="0BDD692D" w14:textId="77777777" w:rsidR="00512705" w:rsidRDefault="00177F1E" w:rsidP="00512705">
      <w:p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מטרתנו בפרויקט היא להבין את מגמות הטרור בישראל לאורך זמן, תוך התמקדות בזיהוי מוקדי הפעולה המרכזיים, קשרים בין מאפייני האירועים והתפתחותם ההיסטורית</w:t>
      </w:r>
      <w:r w:rsidRPr="00281366">
        <w:rPr>
          <w:rFonts w:ascii="Segoe UI Semibold" w:hAnsi="Segoe UI Semibold" w:cs="Segoe UI Semibold" w:hint="cs"/>
          <w:rtl/>
          <w:lang w:bidi="he-IL"/>
        </w:rPr>
        <w:t>.</w:t>
      </w:r>
    </w:p>
    <w:p w14:paraId="25D89551" w14:textId="3060C7CA" w:rsidR="00177F1E" w:rsidRPr="00281366" w:rsidRDefault="00177F1E" w:rsidP="00512705">
      <w:p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יתר על כן, נרצה לענות על מספר שאלות משנה נוספות</w:t>
      </w:r>
      <w:r w:rsidRPr="00281366">
        <w:rPr>
          <w:rFonts w:ascii="Segoe UI Semibold" w:hAnsi="Segoe UI Semibold" w:cs="Segoe UI Semibold" w:hint="cs"/>
          <w:rtl/>
          <w:lang w:bidi="he-IL"/>
        </w:rPr>
        <w:t>:</w:t>
      </w:r>
    </w:p>
    <w:p w14:paraId="00E51D4B" w14:textId="71EED446" w:rsidR="00177F1E" w:rsidRPr="00281366" w:rsidRDefault="00177F1E" w:rsidP="00281366">
      <w:pPr>
        <w:pStyle w:val="a6"/>
        <w:numPr>
          <w:ilvl w:val="0"/>
          <w:numId w:val="2"/>
        </w:numPr>
        <w:bidi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תדירות התקיפות לפי אזורים: מהם האזורים בהם התרחשו המספר הגבוה ביותר של תקיפות טרור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70A18A0E" w14:textId="5F9D941E" w:rsidR="00177F1E" w:rsidRPr="00281366" w:rsidRDefault="00177F1E" w:rsidP="00281366">
      <w:pPr>
        <w:pStyle w:val="a6"/>
        <w:numPr>
          <w:ilvl w:val="0"/>
          <w:numId w:val="2"/>
        </w:numPr>
        <w:bidi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קורלציה בין מספר המחבלים למספר הנפגעים: האם קיים קשר בין כמות המחבלים באירוע לכמות הנפגעים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003A23B1" w14:textId="5B85ADAC" w:rsidR="00177F1E" w:rsidRPr="00281366" w:rsidRDefault="00177F1E" w:rsidP="00281366">
      <w:pPr>
        <w:pStyle w:val="a6"/>
        <w:numPr>
          <w:ilvl w:val="0"/>
          <w:numId w:val="2"/>
        </w:num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כמות פיגועי הטרור לאורך השנים: כיצד השתנתה תדירות הפיגועים לאורך השנים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54B469A2" w14:textId="77777777" w:rsidR="00177F1E" w:rsidRPr="00281366" w:rsidRDefault="00177F1E" w:rsidP="00281366">
      <w:pPr>
        <w:bidi/>
        <w:rPr>
          <w:rFonts w:ascii="Segoe UI Semibold" w:hAnsi="Segoe UI Semibold" w:cs="Segoe UI Semibold"/>
          <w:rtl/>
        </w:rPr>
      </w:pPr>
    </w:p>
    <w:p w14:paraId="4C69C2E1" w14:textId="5177EBD5" w:rsidR="00156004" w:rsidRPr="00281366" w:rsidRDefault="00177F1E" w:rsidP="00281366">
      <w:p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באמצעות ניתוח הנתונים, נשתמש בכלים ויזואליים כדי להציג את המידע באופן ברור ונגיש, להבליט מגמות מרכזיות ולספק תובנות חדשות על אופי הטרור בישראל והשפעותיו לאורך השנים.</w:t>
      </w:r>
    </w:p>
    <w:p w14:paraId="7B696BAD" w14:textId="6315AC36" w:rsidR="00156004" w:rsidRPr="00281366" w:rsidRDefault="00156004" w:rsidP="00156004">
      <w:pPr>
        <w:bidi/>
        <w:rPr>
          <w:rFonts w:ascii="Segoe UI Semibold" w:hAnsi="Segoe UI Semibold" w:cs="Segoe UI Semibold"/>
          <w:sz w:val="28"/>
          <w:szCs w:val="28"/>
          <w:rtl/>
          <w:lang w:bidi="he-IL"/>
        </w:rPr>
      </w:pPr>
    </w:p>
    <w:p w14:paraId="3C94AB64" w14:textId="77777777" w:rsidR="004A73BF" w:rsidRPr="00113E55" w:rsidRDefault="004A73BF" w:rsidP="007D5AC1">
      <w:pPr>
        <w:rPr>
          <w:lang w:bidi="he-IL"/>
        </w:rPr>
      </w:pPr>
    </w:p>
    <w:p w14:paraId="2E7FF578" w14:textId="1FFB0906" w:rsidR="004A73BF" w:rsidRPr="00113E55" w:rsidRDefault="004A73BF" w:rsidP="007D5AC1"/>
    <w:p w14:paraId="7DF8C3C6" w14:textId="317ABF54" w:rsidR="004A73BF" w:rsidRPr="00113E55" w:rsidRDefault="004A73BF" w:rsidP="007D5AC1"/>
    <w:p w14:paraId="4B7B7233" w14:textId="045DEC0A" w:rsidR="004A73BF" w:rsidRPr="00113E55" w:rsidRDefault="004A73BF" w:rsidP="007D5AC1"/>
    <w:p w14:paraId="59D8DE53" w14:textId="670FD7D1" w:rsidR="004A73BF" w:rsidRPr="00113E55" w:rsidRDefault="004A73BF" w:rsidP="007D5AC1"/>
    <w:p w14:paraId="6FD60126" w14:textId="666BC319" w:rsidR="004A73BF" w:rsidRPr="00113E55" w:rsidRDefault="004A73BF" w:rsidP="007D5AC1"/>
    <w:p w14:paraId="7FF6F753" w14:textId="406BB60A" w:rsidR="004A73BF" w:rsidRPr="00113E55" w:rsidRDefault="004A73BF" w:rsidP="007D5AC1"/>
    <w:p w14:paraId="407B3A57" w14:textId="75262853" w:rsidR="004A73BF" w:rsidRPr="00113E55" w:rsidRDefault="004A73BF" w:rsidP="007D5AC1"/>
    <w:p w14:paraId="5279F9F0" w14:textId="625D4011" w:rsidR="004A73BF" w:rsidRPr="00113E55" w:rsidRDefault="004A73BF" w:rsidP="007D5AC1"/>
    <w:p w14:paraId="2C766054" w14:textId="4ADC1FD2" w:rsidR="004A73BF" w:rsidRPr="00113E55" w:rsidRDefault="004A73BF" w:rsidP="007D5AC1"/>
    <w:p w14:paraId="5ADC5B82" w14:textId="79D6CFB7" w:rsidR="00512705" w:rsidRPr="00156004" w:rsidRDefault="00512705" w:rsidP="00512705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נתונים</w:t>
      </w:r>
    </w:p>
    <w:p w14:paraId="545A3ED2" w14:textId="5C5EFD99" w:rsidR="00F0441F" w:rsidRPr="00113E55" w:rsidRDefault="00F0441F" w:rsidP="007D5AC1"/>
    <w:p w14:paraId="16B173E3" w14:textId="1A5BF11F" w:rsidR="00CD33CB" w:rsidRDefault="009A6FAB" w:rsidP="000D3F5A">
      <w:pPr>
        <w:bidi/>
        <w:rPr>
          <w:rFonts w:ascii="Segoe UI Semibold" w:hAnsi="Segoe UI Semibold" w:cs="Segoe UI Semibold"/>
          <w:rtl/>
          <w:lang w:bidi="he-IL"/>
        </w:rPr>
      </w:pPr>
      <w:r>
        <w:rPr>
          <w:rFonts w:ascii="Segoe UI Semibold" w:hAnsi="Segoe UI Semibold" w:cs="Segoe UI Semibold" w:hint="cs"/>
          <w:rtl/>
          <w:lang w:bidi="he-IL"/>
        </w:rPr>
        <w:t xml:space="preserve">מאגר המידע שלנו 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מכיל 2,183 רשומות ו-19 עמודות, אשר כל רשומה מייצגת תצפית של </w:t>
      </w:r>
      <w:r w:rsidR="00DC08D3">
        <w:rPr>
          <w:rFonts w:ascii="Segoe UI Semibold" w:hAnsi="Segoe UI Semibold" w:cs="Segoe UI Semibold" w:hint="cs"/>
          <w:rtl/>
          <w:lang w:bidi="he-IL"/>
        </w:rPr>
        <w:t>אירוע טרור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בישראל, עמודת '</w:t>
      </w:r>
      <w:proofErr w:type="spellStart"/>
      <w:r w:rsidR="000D3F5A" w:rsidRPr="000D3F5A">
        <w:rPr>
          <w:rFonts w:ascii="Segoe UI Semibold" w:hAnsi="Segoe UI Semibold" w:cs="Segoe UI Semibold"/>
          <w:lang w:bidi="he-IL"/>
        </w:rPr>
        <w:t>eventid</w:t>
      </w:r>
      <w:proofErr w:type="spellEnd"/>
      <w:r w:rsidR="000D3F5A">
        <w:rPr>
          <w:rFonts w:ascii="Segoe UI Semibold" w:hAnsi="Segoe UI Semibold" w:cs="Segoe UI Semibold" w:hint="cs"/>
          <w:rtl/>
          <w:lang w:bidi="he-IL"/>
        </w:rPr>
        <w:t xml:space="preserve">' מהווה מפתח מזהה בין כל </w:t>
      </w:r>
      <w:r w:rsidR="00DC08D3">
        <w:rPr>
          <w:rFonts w:ascii="Segoe UI Semibold" w:hAnsi="Segoe UI Semibold" w:cs="Segoe UI Semibold" w:hint="cs"/>
          <w:rtl/>
          <w:lang w:bidi="he-IL"/>
        </w:rPr>
        <w:t>אירוע</w:t>
      </w:r>
      <w:r w:rsidR="004117AF">
        <w:rPr>
          <w:rFonts w:ascii="Segoe UI Semibold" w:hAnsi="Segoe UI Semibold" w:cs="Segoe UI Semibold" w:hint="cs"/>
          <w:rtl/>
          <w:lang w:bidi="he-IL"/>
        </w:rPr>
        <w:t xml:space="preserve"> 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וכל עמודה נוספת היא פיצ'ר אודות </w:t>
      </w:r>
      <w:r w:rsidR="00DC08D3">
        <w:rPr>
          <w:rFonts w:ascii="Segoe UI Semibold" w:hAnsi="Segoe UI Semibold" w:cs="Segoe UI Semibold" w:hint="cs"/>
          <w:rtl/>
          <w:lang w:bidi="he-IL"/>
        </w:rPr>
        <w:t>האירוע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עצמו אשר מביאה לנו מידע אודות </w:t>
      </w:r>
      <w:r w:rsidR="00DC08D3">
        <w:rPr>
          <w:rFonts w:ascii="Segoe UI Semibold" w:hAnsi="Segoe UI Semibold" w:cs="Segoe UI Semibold" w:hint="cs"/>
          <w:rtl/>
          <w:lang w:bidi="he-IL"/>
        </w:rPr>
        <w:t>האירוע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כגון מספר הנפגעים, מיקום, סוג הפיגוע ועוד.</w:t>
      </w:r>
    </w:p>
    <w:p w14:paraId="420E2BB9" w14:textId="77777777" w:rsidR="00CD33CB" w:rsidRDefault="00CD33CB" w:rsidP="00CD33CB">
      <w:pPr>
        <w:bidi/>
        <w:rPr>
          <w:rFonts w:ascii="Segoe UI Semibold" w:hAnsi="Segoe UI Semibold" w:cs="Segoe UI Semibold"/>
          <w:rtl/>
          <w:lang w:bidi="he-IL"/>
        </w:rPr>
      </w:pPr>
    </w:p>
    <w:p w14:paraId="665A4995" w14:textId="76A767E0" w:rsidR="00CD33CB" w:rsidRDefault="00CD33CB" w:rsidP="00CD33CB">
      <w:pPr>
        <w:rPr>
          <w:rFonts w:ascii="Segoe UI Semibold" w:hAnsi="Segoe UI Semibold" w:cs="Segoe UI Semibold"/>
          <w:lang w:bidi="he-IL"/>
        </w:rPr>
      </w:pPr>
      <w:r>
        <w:rPr>
          <w:rFonts w:ascii="Segoe UI Semibold" w:hAnsi="Segoe UI Semibold" w:cs="Segoe UI Semibold"/>
          <w:lang w:bidi="he-IL"/>
        </w:rPr>
        <w:t xml:space="preserve">Dataset Type: </w:t>
      </w:r>
      <w:r w:rsidR="000465D1">
        <w:rPr>
          <w:rFonts w:ascii="Segoe UI Semibold" w:hAnsi="Segoe UI Semibold" w:cs="Segoe UI Semibold"/>
          <w:lang w:bidi="he-IL"/>
        </w:rPr>
        <w:t>Flat Table</w:t>
      </w:r>
    </w:p>
    <w:p w14:paraId="556CE4F7" w14:textId="23900442" w:rsidR="00CD33CB" w:rsidRDefault="00CD33CB" w:rsidP="00CD33CB">
      <w:pPr>
        <w:rPr>
          <w:rFonts w:ascii="Segoe UI Semibold" w:hAnsi="Segoe UI Semibold" w:cs="Segoe UI Semibold" w:hint="cs"/>
          <w:rtl/>
          <w:lang w:bidi="he-IL"/>
        </w:rPr>
      </w:pPr>
      <w:r>
        <w:rPr>
          <w:rFonts w:ascii="Segoe UI Semibold" w:hAnsi="Segoe UI Semibold" w:cs="Segoe UI Semibold"/>
          <w:lang w:bidi="he-IL"/>
        </w:rPr>
        <w:t xml:space="preserve">Item: </w:t>
      </w:r>
      <w:r w:rsidR="000465D1">
        <w:rPr>
          <w:rFonts w:ascii="Segoe UI Semibold" w:hAnsi="Segoe UI Semibold" w:cs="Segoe UI Semibold" w:hint="cs"/>
          <w:rtl/>
          <w:lang w:bidi="he-IL"/>
        </w:rPr>
        <w:t xml:space="preserve">תצפית של </w:t>
      </w:r>
      <w:r w:rsidR="00DC08D3">
        <w:rPr>
          <w:rFonts w:ascii="Segoe UI Semibold" w:hAnsi="Segoe UI Semibold" w:cs="Segoe UI Semibold" w:hint="cs"/>
          <w:rtl/>
          <w:lang w:bidi="he-IL"/>
        </w:rPr>
        <w:t>אירוע טרור</w:t>
      </w:r>
    </w:p>
    <w:p w14:paraId="09CD1DE4" w14:textId="7BBECA2D" w:rsidR="00CD33CB" w:rsidRDefault="00CD33CB" w:rsidP="00CD33CB">
      <w:pPr>
        <w:bidi/>
        <w:rPr>
          <w:rFonts w:ascii="Segoe UI Semibold" w:hAnsi="Segoe UI Semibold" w:cs="Segoe UI Semibold"/>
          <w:rtl/>
          <w:lang w:bidi="he-IL"/>
        </w:rPr>
      </w:pP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D33CB" w:rsidRPr="00CD33CB" w14:paraId="4DA8F382" w14:textId="77777777" w:rsidTr="00CD33CB">
        <w:tc>
          <w:tcPr>
            <w:tcW w:w="2074" w:type="dxa"/>
          </w:tcPr>
          <w:p w14:paraId="1D006E6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Cardinality</w:t>
            </w:r>
          </w:p>
        </w:tc>
        <w:tc>
          <w:tcPr>
            <w:tcW w:w="2074" w:type="dxa"/>
          </w:tcPr>
          <w:p w14:paraId="349900B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Meaning</w:t>
            </w:r>
          </w:p>
        </w:tc>
        <w:tc>
          <w:tcPr>
            <w:tcW w:w="2074" w:type="dxa"/>
          </w:tcPr>
          <w:p w14:paraId="6CBD8A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Type</w:t>
            </w:r>
          </w:p>
        </w:tc>
        <w:tc>
          <w:tcPr>
            <w:tcW w:w="2074" w:type="dxa"/>
          </w:tcPr>
          <w:p w14:paraId="3E7FF36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Attribute</w:t>
            </w:r>
          </w:p>
        </w:tc>
      </w:tr>
      <w:tr w:rsidR="00CD33CB" w:rsidRPr="00CD33CB" w14:paraId="747839D4" w14:textId="77777777" w:rsidTr="00CD33CB">
        <w:tc>
          <w:tcPr>
            <w:tcW w:w="2074" w:type="dxa"/>
          </w:tcPr>
          <w:p w14:paraId="65929432" w14:textId="3B3C3F7D" w:rsidR="00CD33CB" w:rsidRPr="00CD33CB" w:rsidRDefault="00CD33CB" w:rsidP="00655F37">
            <w:pPr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2183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434C376D" w14:textId="507EDEF0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 xml:space="preserve">8 הספרות </w:t>
            </w:r>
            <w:r w:rsidRPr="00CD33CB">
              <w:rPr>
                <w:rFonts w:ascii="Segoe UI Semibold" w:hAnsi="Segoe UI Semibold" w:cs="Segoe UI Semibold" w:hint="cs"/>
                <w:rtl/>
              </w:rPr>
              <w:t>הראשונות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מייצגות תאריך, 4 הספרות האחרונות מייצגות </w:t>
            </w:r>
            <w:r w:rsidRPr="00CD33CB">
              <w:rPr>
                <w:rFonts w:ascii="Segoe UI Semibold" w:hAnsi="Segoe UI Semibold" w:cs="Segoe UI Semibold"/>
              </w:rPr>
              <w:t>ID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ייחודי</w:t>
            </w:r>
          </w:p>
        </w:tc>
        <w:tc>
          <w:tcPr>
            <w:tcW w:w="2074" w:type="dxa"/>
          </w:tcPr>
          <w:p w14:paraId="5DF734B3" w14:textId="0AEC44AD" w:rsidR="00CD33CB" w:rsidRPr="00CD33CB" w:rsidRDefault="00655F37" w:rsidP="00655F37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245FFC8C" w14:textId="77777777" w:rsid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eventid</w:t>
            </w:r>
            <w:proofErr w:type="spellEnd"/>
          </w:p>
          <w:p w14:paraId="6FADAAA4" w14:textId="3E1D3C5C" w:rsidR="00E64E68" w:rsidRPr="00CD33CB" w:rsidRDefault="00E64E68" w:rsidP="00E64E68">
            <w:pPr>
              <w:bidi/>
              <w:jc w:val="center"/>
              <w:rPr>
                <w:rFonts w:ascii="Segoe UI Semibold" w:hAnsi="Segoe UI Semibold" w:cs="Segoe UI Semibold"/>
              </w:rPr>
            </w:pPr>
            <w:r>
              <w:rPr>
                <w:rFonts w:ascii="Segoe UI Semibold" w:hAnsi="Segoe UI Semibold" w:cs="Segoe UI Semibold"/>
              </w:rPr>
              <w:t>(Primary Key)</w:t>
            </w:r>
          </w:p>
        </w:tc>
      </w:tr>
      <w:tr w:rsidR="00CD33CB" w:rsidRPr="00CD33CB" w14:paraId="3940C200" w14:textId="77777777" w:rsidTr="00CD33CB">
        <w:tc>
          <w:tcPr>
            <w:tcW w:w="2074" w:type="dxa"/>
          </w:tcPr>
          <w:p w14:paraId="434F7BB7" w14:textId="1FB54C82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46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5B4A058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השנה שבה התרחש האירוע</w:t>
            </w:r>
          </w:p>
        </w:tc>
        <w:tc>
          <w:tcPr>
            <w:tcW w:w="2074" w:type="dxa"/>
          </w:tcPr>
          <w:p w14:paraId="41C20087" w14:textId="1A3A156D" w:rsidR="00CD33CB" w:rsidRPr="00CD33CB" w:rsidRDefault="00655F37" w:rsidP="00655F37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 w:rsidR="00643918">
              <w:rPr>
                <w:rFonts w:ascii="Segoe UI Semibold" w:hAnsi="Segoe UI Semibold" w:cs="Segoe UI Semibold"/>
                <w:highlight w:val="yellow"/>
              </w:rPr>
              <w:t>Q</w:t>
            </w:r>
            <w:r w:rsidR="00643918"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074" w:type="dxa"/>
          </w:tcPr>
          <w:p w14:paraId="4A9B0CA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iyear</w:t>
            </w:r>
            <w:proofErr w:type="spellEnd"/>
          </w:p>
        </w:tc>
      </w:tr>
      <w:tr w:rsidR="00CD33CB" w:rsidRPr="00CD33CB" w14:paraId="046F2154" w14:textId="77777777" w:rsidTr="00CD33CB">
        <w:tc>
          <w:tcPr>
            <w:tcW w:w="2074" w:type="dxa"/>
          </w:tcPr>
          <w:p w14:paraId="045F4C5A" w14:textId="583FFD34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5700BDB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החודש שבו התרחש האירוע</w:t>
            </w:r>
          </w:p>
        </w:tc>
        <w:tc>
          <w:tcPr>
            <w:tcW w:w="2074" w:type="dxa"/>
          </w:tcPr>
          <w:p w14:paraId="527ABE9E" w14:textId="692EAC0B" w:rsidR="00CD33CB" w:rsidRPr="00CD33CB" w:rsidRDefault="00643918" w:rsidP="00643918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</w:t>
            </w:r>
            <w:r>
              <w:rPr>
                <w:rFonts w:ascii="Segoe UI Semibold" w:hAnsi="Segoe UI Semibold" w:cs="Segoe UI Semibold"/>
                <w:highlight w:val="yellow"/>
              </w:rPr>
              <w:t>Cyclic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)</w:t>
            </w:r>
          </w:p>
        </w:tc>
        <w:tc>
          <w:tcPr>
            <w:tcW w:w="2074" w:type="dxa"/>
          </w:tcPr>
          <w:p w14:paraId="49EF828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imonth</w:t>
            </w:r>
            <w:proofErr w:type="spellEnd"/>
          </w:p>
        </w:tc>
      </w:tr>
      <w:tr w:rsidR="00643918" w:rsidRPr="00CD33CB" w14:paraId="43130D1E" w14:textId="77777777" w:rsidTr="00CD33CB">
        <w:tc>
          <w:tcPr>
            <w:tcW w:w="2074" w:type="dxa"/>
          </w:tcPr>
          <w:p w14:paraId="365E5468" w14:textId="519CD596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32</w:t>
            </w:r>
            <w:r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5BD8D8CB" w14:textId="77777777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היום שבו התרחש האירוע</w:t>
            </w:r>
          </w:p>
        </w:tc>
        <w:tc>
          <w:tcPr>
            <w:tcW w:w="2074" w:type="dxa"/>
          </w:tcPr>
          <w:p w14:paraId="2901DABC" w14:textId="2DF4FC5D" w:rsidR="00643918" w:rsidRPr="00CD33CB" w:rsidRDefault="00643918" w:rsidP="00643918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</w:t>
            </w:r>
            <w:r>
              <w:rPr>
                <w:rFonts w:ascii="Segoe UI Semibold" w:hAnsi="Segoe UI Semibold" w:cs="Segoe UI Semibold"/>
                <w:highlight w:val="yellow"/>
              </w:rPr>
              <w:t>Cyclic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)</w:t>
            </w:r>
          </w:p>
        </w:tc>
        <w:tc>
          <w:tcPr>
            <w:tcW w:w="2074" w:type="dxa"/>
          </w:tcPr>
          <w:p w14:paraId="473122DB" w14:textId="77777777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iday</w:t>
            </w:r>
            <w:proofErr w:type="spellEnd"/>
          </w:p>
        </w:tc>
      </w:tr>
      <w:tr w:rsidR="00CD33CB" w:rsidRPr="00CD33CB" w14:paraId="206AA7AC" w14:textId="77777777" w:rsidTr="00CD33CB">
        <w:tc>
          <w:tcPr>
            <w:tcW w:w="2074" w:type="dxa"/>
          </w:tcPr>
          <w:p w14:paraId="4CEAFE68" w14:textId="2A973EEE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</w:t>
            </w:r>
            <w:r w:rsidR="00655F37">
              <w:rPr>
                <w:rFonts w:ascii="Segoe UI Semibold" w:hAnsi="Segoe UI Semibold" w:cs="Segoe UI Semibold"/>
              </w:rPr>
              <w:t xml:space="preserve"> Possible </w:t>
            </w:r>
            <w:proofErr w:type="gramStart"/>
            <w:r w:rsidR="00655F37">
              <w:rPr>
                <w:rFonts w:ascii="Segoe UI Semibold" w:hAnsi="Segoe UI Semibold" w:cs="Segoe UI Semibold"/>
              </w:rPr>
              <w:t>values</w:t>
            </w:r>
            <w:proofErr w:type="gramEnd"/>
          </w:p>
        </w:tc>
        <w:tc>
          <w:tcPr>
            <w:tcW w:w="2074" w:type="dxa"/>
          </w:tcPr>
          <w:p w14:paraId="6E2EB2B2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קוד מדינה</w:t>
            </w:r>
          </w:p>
        </w:tc>
        <w:tc>
          <w:tcPr>
            <w:tcW w:w="2074" w:type="dxa"/>
          </w:tcPr>
          <w:p w14:paraId="108A4B7B" w14:textId="4612B62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247E680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country</w:t>
            </w:r>
          </w:p>
        </w:tc>
      </w:tr>
      <w:tr w:rsidR="00CD33CB" w:rsidRPr="00CD33CB" w14:paraId="65B25BBC" w14:textId="77777777" w:rsidTr="00CD33CB">
        <w:tc>
          <w:tcPr>
            <w:tcW w:w="2074" w:type="dxa"/>
          </w:tcPr>
          <w:p w14:paraId="36AF2902" w14:textId="4DE3F78E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369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8C4FC0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העיר, הכפר או העיירה שבה התרחש האירוע</w:t>
            </w:r>
          </w:p>
          <w:p w14:paraId="3806861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</w:p>
        </w:tc>
        <w:tc>
          <w:tcPr>
            <w:tcW w:w="2074" w:type="dxa"/>
          </w:tcPr>
          <w:p w14:paraId="6D540F6D" w14:textId="7E6084C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4CE0C35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city</w:t>
            </w:r>
          </w:p>
        </w:tc>
      </w:tr>
      <w:tr w:rsidR="00CD33CB" w:rsidRPr="00CD33CB" w14:paraId="774FEECD" w14:textId="77777777" w:rsidTr="00CD33CB">
        <w:tc>
          <w:tcPr>
            <w:tcW w:w="2074" w:type="dxa"/>
          </w:tcPr>
          <w:p w14:paraId="06761C8F" w14:textId="12F1E02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418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C32449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אורך</w:t>
            </w:r>
          </w:p>
        </w:tc>
        <w:tc>
          <w:tcPr>
            <w:tcW w:w="2074" w:type="dxa"/>
          </w:tcPr>
          <w:p w14:paraId="2F7DEF88" w14:textId="010DF7E2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  <w:r w:rsidR="00037383">
              <w:rPr>
                <w:rFonts w:ascii="Segoe UI Semibold" w:hAnsi="Segoe UI Semibold" w:cs="Segoe UI Semibold"/>
                <w:highlight w:val="yellow"/>
              </w:rPr>
              <w:t xml:space="preserve"> (</w:t>
            </w:r>
            <w:r w:rsidR="00037383" w:rsidRPr="00037383">
              <w:rPr>
                <w:rFonts w:ascii="Segoe UI Semibold" w:hAnsi="Segoe UI Semibold" w:cs="Segoe UI Semibold"/>
                <w:highlight w:val="yellow"/>
              </w:rPr>
              <w:t>Diverging)</w:t>
            </w:r>
          </w:p>
        </w:tc>
        <w:tc>
          <w:tcPr>
            <w:tcW w:w="2074" w:type="dxa"/>
          </w:tcPr>
          <w:p w14:paraId="0D5B015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latitude</w:t>
            </w:r>
          </w:p>
        </w:tc>
      </w:tr>
      <w:tr w:rsidR="00CD33CB" w:rsidRPr="00CD33CB" w14:paraId="6160D208" w14:textId="77777777" w:rsidTr="00CD33CB">
        <w:tc>
          <w:tcPr>
            <w:tcW w:w="2074" w:type="dxa"/>
          </w:tcPr>
          <w:p w14:paraId="50891A25" w14:textId="1D49FDE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422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36BCD80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רוחב</w:t>
            </w:r>
          </w:p>
        </w:tc>
        <w:tc>
          <w:tcPr>
            <w:tcW w:w="2074" w:type="dxa"/>
          </w:tcPr>
          <w:p w14:paraId="05B8758A" w14:textId="00A61A38" w:rsidR="00CD33CB" w:rsidRPr="00483C7D" w:rsidRDefault="00037383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  <w:r>
              <w:rPr>
                <w:rFonts w:ascii="Segoe UI Semibold" w:hAnsi="Segoe UI Semibold" w:cs="Segoe UI Semibold"/>
                <w:highlight w:val="yellow"/>
              </w:rPr>
              <w:t xml:space="preserve"> (</w:t>
            </w:r>
            <w:r w:rsidRPr="00037383">
              <w:rPr>
                <w:rFonts w:ascii="Segoe UI Semibold" w:hAnsi="Segoe UI Semibold" w:cs="Segoe UI Semibold"/>
                <w:highlight w:val="yellow"/>
              </w:rPr>
              <w:t>Diverging)</w:t>
            </w:r>
          </w:p>
        </w:tc>
        <w:tc>
          <w:tcPr>
            <w:tcW w:w="2074" w:type="dxa"/>
          </w:tcPr>
          <w:p w14:paraId="1081DF51" w14:textId="557F0766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longitude</w:t>
            </w:r>
          </w:p>
        </w:tc>
      </w:tr>
      <w:tr w:rsidR="00CD33CB" w:rsidRPr="00CD33CB" w14:paraId="341BE2D6" w14:textId="77777777" w:rsidTr="00CD33CB">
        <w:tc>
          <w:tcPr>
            <w:tcW w:w="2074" w:type="dxa"/>
          </w:tcPr>
          <w:p w14:paraId="5A66722B" w14:textId="3B83C08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14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2736BF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המספר הכולל של המחבלים המשתתפים באירוע</w:t>
            </w:r>
          </w:p>
        </w:tc>
        <w:tc>
          <w:tcPr>
            <w:tcW w:w="2074" w:type="dxa"/>
          </w:tcPr>
          <w:p w14:paraId="7A660FD1" w14:textId="39353C8B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074" w:type="dxa"/>
          </w:tcPr>
          <w:p w14:paraId="3879CF8B" w14:textId="581A5DA8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nperps</w:t>
            </w:r>
            <w:proofErr w:type="spellEnd"/>
          </w:p>
        </w:tc>
      </w:tr>
      <w:tr w:rsidR="00CD33CB" w:rsidRPr="00CD33CB" w14:paraId="3B17F3C0" w14:textId="77777777" w:rsidTr="00CD33CB">
        <w:tc>
          <w:tcPr>
            <w:tcW w:w="2074" w:type="dxa"/>
          </w:tcPr>
          <w:p w14:paraId="2CD9EF54" w14:textId="326E16A2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lastRenderedPageBreak/>
              <w:t>30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3FBF3D3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מספר ההרוגים הכולל באירוע</w:t>
            </w:r>
          </w:p>
        </w:tc>
        <w:tc>
          <w:tcPr>
            <w:tcW w:w="2074" w:type="dxa"/>
          </w:tcPr>
          <w:p w14:paraId="269C1656" w14:textId="5DA4DB40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074" w:type="dxa"/>
          </w:tcPr>
          <w:p w14:paraId="4D11B34A" w14:textId="4344ED24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nkill</w:t>
            </w:r>
            <w:proofErr w:type="spellEnd"/>
          </w:p>
        </w:tc>
      </w:tr>
      <w:tr w:rsidR="00CD33CB" w:rsidRPr="00CD33CB" w14:paraId="080A4D3D" w14:textId="77777777" w:rsidTr="00CD33CB">
        <w:tc>
          <w:tcPr>
            <w:tcW w:w="2074" w:type="dxa"/>
          </w:tcPr>
          <w:p w14:paraId="20EEECBC" w14:textId="2B1BEF00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70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08FCB5ED" w14:textId="67238BE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כמות פצועים</w:t>
            </w:r>
          </w:p>
        </w:tc>
        <w:tc>
          <w:tcPr>
            <w:tcW w:w="2074" w:type="dxa"/>
          </w:tcPr>
          <w:p w14:paraId="61DBFF77" w14:textId="0DF4B8AE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074" w:type="dxa"/>
          </w:tcPr>
          <w:p w14:paraId="4FE4652D" w14:textId="6B4EEB9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nwound</w:t>
            </w:r>
            <w:proofErr w:type="spellEnd"/>
          </w:p>
        </w:tc>
      </w:tr>
      <w:tr w:rsidR="00CD33CB" w:rsidRPr="00CD33CB" w14:paraId="10D31365" w14:textId="77777777" w:rsidTr="00CD33CB">
        <w:tc>
          <w:tcPr>
            <w:tcW w:w="2074" w:type="dxa"/>
          </w:tcPr>
          <w:p w14:paraId="0E41C121" w14:textId="01087681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232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0B9AC9A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פירוט המדינה והעיר בה התבצעה ההתקפה</w:t>
            </w:r>
          </w:p>
        </w:tc>
        <w:tc>
          <w:tcPr>
            <w:tcW w:w="2074" w:type="dxa"/>
          </w:tcPr>
          <w:p w14:paraId="4C37147D" w14:textId="77B0D4FA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7819CCC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location</w:t>
            </w:r>
          </w:p>
        </w:tc>
      </w:tr>
      <w:tr w:rsidR="00CD33CB" w:rsidRPr="00CD33CB" w14:paraId="75A8A5DA" w14:textId="77777777" w:rsidTr="00CD33CB">
        <w:tc>
          <w:tcPr>
            <w:tcW w:w="2074" w:type="dxa"/>
          </w:tcPr>
          <w:p w14:paraId="0C9BB647" w14:textId="7359ABF7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C4186C">
              <w:rPr>
                <w:rFonts w:ascii="Segoe UI Semibold" w:hAnsi="Segoe UI Semibold" w:cs="Segoe UI Semibold" w:hint="cs"/>
                <w:rtl/>
              </w:rPr>
              <w:t xml:space="preserve"> </w:t>
            </w:r>
          </w:p>
        </w:tc>
        <w:tc>
          <w:tcPr>
            <w:tcW w:w="2074" w:type="dxa"/>
          </w:tcPr>
          <w:p w14:paraId="4CAC783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הצליחה</w:t>
            </w:r>
          </w:p>
        </w:tc>
        <w:tc>
          <w:tcPr>
            <w:tcW w:w="2074" w:type="dxa"/>
          </w:tcPr>
          <w:p w14:paraId="0F8BC4B3" w14:textId="5308510D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0005B2C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success</w:t>
            </w:r>
          </w:p>
        </w:tc>
      </w:tr>
      <w:tr w:rsidR="00CD33CB" w:rsidRPr="00CD33CB" w14:paraId="650904B9" w14:textId="77777777" w:rsidTr="00CD33CB">
        <w:tc>
          <w:tcPr>
            <w:tcW w:w="2074" w:type="dxa"/>
          </w:tcPr>
          <w:p w14:paraId="61EF9E6C" w14:textId="32E1ED8A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9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409D712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הדרך או הנשק בעזרתו נעשתה ההתקפה</w:t>
            </w:r>
          </w:p>
        </w:tc>
        <w:tc>
          <w:tcPr>
            <w:tcW w:w="2074" w:type="dxa"/>
          </w:tcPr>
          <w:p w14:paraId="730B79F3" w14:textId="4F4E2735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1A525EB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attacktype1</w:t>
            </w:r>
          </w:p>
        </w:tc>
      </w:tr>
      <w:tr w:rsidR="00CD33CB" w:rsidRPr="00CD33CB" w14:paraId="43F5CC5C" w14:textId="77777777" w:rsidTr="00CD33CB">
        <w:tc>
          <w:tcPr>
            <w:tcW w:w="2074" w:type="dxa"/>
          </w:tcPr>
          <w:p w14:paraId="2607106A" w14:textId="3B216CA2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80D78D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התבצעה באמצעות התאבדות</w:t>
            </w:r>
          </w:p>
        </w:tc>
        <w:tc>
          <w:tcPr>
            <w:tcW w:w="2074" w:type="dxa"/>
          </w:tcPr>
          <w:p w14:paraId="37E2A5A1" w14:textId="6FC37CE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0CF8E85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suicide</w:t>
            </w:r>
          </w:p>
        </w:tc>
      </w:tr>
      <w:tr w:rsidR="00CD33CB" w:rsidRPr="00CD33CB" w14:paraId="26BF1D25" w14:textId="77777777" w:rsidTr="00CD33CB">
        <w:tc>
          <w:tcPr>
            <w:tcW w:w="2074" w:type="dxa"/>
          </w:tcPr>
          <w:p w14:paraId="47ADCA33" w14:textId="5E2462C8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20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132EC2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המטרה/קורבן</w:t>
            </w:r>
          </w:p>
        </w:tc>
        <w:tc>
          <w:tcPr>
            <w:tcW w:w="2074" w:type="dxa"/>
          </w:tcPr>
          <w:p w14:paraId="49999384" w14:textId="66BCDA61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23BD0D97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targtype1</w:t>
            </w:r>
          </w:p>
        </w:tc>
      </w:tr>
      <w:tr w:rsidR="00CD33CB" w:rsidRPr="00CD33CB" w14:paraId="5B14DDF4" w14:textId="77777777" w:rsidTr="00CD33CB">
        <w:tc>
          <w:tcPr>
            <w:tcW w:w="2074" w:type="dxa"/>
          </w:tcPr>
          <w:p w14:paraId="0CCDCC44" w14:textId="4A5B03A7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4E220C8B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הנשק בשימוש באירוע</w:t>
            </w:r>
          </w:p>
        </w:tc>
        <w:tc>
          <w:tcPr>
            <w:tcW w:w="2074" w:type="dxa"/>
          </w:tcPr>
          <w:p w14:paraId="0B48010C" w14:textId="443785C0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645CE6F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weaptype1_txt</w:t>
            </w:r>
          </w:p>
        </w:tc>
      </w:tr>
      <w:tr w:rsidR="00CD33CB" w:rsidRPr="00CD33CB" w14:paraId="1771CE00" w14:textId="77777777" w:rsidTr="00CD33CB">
        <w:tc>
          <w:tcPr>
            <w:tcW w:w="2074" w:type="dxa"/>
          </w:tcPr>
          <w:p w14:paraId="4A93C623" w14:textId="5F46FB6B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81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2225072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הקבוצה שביצעה את הפיגוע</w:t>
            </w:r>
          </w:p>
        </w:tc>
        <w:tc>
          <w:tcPr>
            <w:tcW w:w="2074" w:type="dxa"/>
          </w:tcPr>
          <w:p w14:paraId="0190463A" w14:textId="415796A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16E2D77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gname</w:t>
            </w:r>
            <w:proofErr w:type="spellEnd"/>
          </w:p>
        </w:tc>
      </w:tr>
      <w:tr w:rsidR="00CD33CB" w:rsidRPr="00CD33CB" w14:paraId="5A96550F" w14:textId="77777777" w:rsidTr="00CD33CB">
        <w:tc>
          <w:tcPr>
            <w:tcW w:w="2074" w:type="dxa"/>
          </w:tcPr>
          <w:p w14:paraId="03F89116" w14:textId="1998AF10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1E2A1DD" w14:textId="2EF47BF3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</w:t>
            </w:r>
            <w:r w:rsidR="00F24272">
              <w:rPr>
                <w:rFonts w:ascii="Segoe UI Semibold" w:hAnsi="Segoe UI Semibold" w:cs="Segoe UI Semibold" w:hint="cs"/>
                <w:rtl/>
              </w:rPr>
              <w:t>ק</w:t>
            </w:r>
            <w:r w:rsidRPr="00CD33CB">
              <w:rPr>
                <w:rFonts w:ascii="Segoe UI Semibold" w:hAnsi="Segoe UI Semibold" w:cs="Segoe UI Semibold"/>
                <w:rtl/>
              </w:rPr>
              <w:t>פה נמשכה פחות מ24 שעות או יותר</w:t>
            </w:r>
          </w:p>
        </w:tc>
        <w:tc>
          <w:tcPr>
            <w:tcW w:w="2074" w:type="dxa"/>
          </w:tcPr>
          <w:p w14:paraId="1E688B91" w14:textId="09DEBDA4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2BBF07A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extended</w:t>
            </w:r>
          </w:p>
        </w:tc>
      </w:tr>
    </w:tbl>
    <w:p w14:paraId="2C9908E9" w14:textId="35864982" w:rsidR="00F0441F" w:rsidRPr="00CD33CB" w:rsidRDefault="000D3F5A" w:rsidP="00CD33CB">
      <w:pPr>
        <w:bidi/>
        <w:rPr>
          <w:rFonts w:ascii="Segoe UI Semibold" w:hAnsi="Segoe UI Semibold" w:cs="Segoe UI Semibold"/>
          <w:rtl/>
          <w:lang w:bidi="he-IL"/>
        </w:rPr>
      </w:pPr>
      <w:r w:rsidRPr="00CD33CB">
        <w:rPr>
          <w:rFonts w:ascii="Segoe UI Semibold" w:hAnsi="Segoe UI Semibold" w:cs="Segoe UI Semibold"/>
          <w:rtl/>
          <w:lang w:bidi="he-IL"/>
        </w:rPr>
        <w:br/>
      </w:r>
    </w:p>
    <w:p w14:paraId="063FA9A6" w14:textId="4725F6B9" w:rsidR="00F0441F" w:rsidRPr="00CD33CB" w:rsidRDefault="00F0441F" w:rsidP="007D5AC1">
      <w:pPr>
        <w:rPr>
          <w:rFonts w:ascii="Segoe UI Semibold" w:hAnsi="Segoe UI Semibold" w:cs="Segoe UI Semibold"/>
          <w:lang w:bidi="he-IL"/>
        </w:rPr>
      </w:pPr>
    </w:p>
    <w:p w14:paraId="0438834A" w14:textId="3A4C1C03" w:rsidR="00483C7D" w:rsidRPr="000742B0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  <w:rPr>
          <w:rFonts w:ascii="Segoe UI Semibold" w:hAnsi="Segoe UI Semibold" w:cs="Segoe UI Semibold"/>
          <w:lang w:bidi="he-IL"/>
        </w:rPr>
      </w:pPr>
      <w:proofErr w:type="spellStart"/>
      <w:r w:rsidRPr="000742B0">
        <w:rPr>
          <w:rFonts w:ascii="Segoe UI Semibold" w:hAnsi="Segoe UI Semibold" w:cs="Segoe UI Semibold" w:hint="cs"/>
          <w:rtl/>
        </w:rPr>
        <w:t>לבדוק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לעומק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את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ה</w:t>
      </w:r>
      <w:r w:rsidRPr="000742B0">
        <w:rPr>
          <w:rFonts w:ascii="Segoe UI Semibold" w:hAnsi="Segoe UI Semibold" w:cs="Segoe UI Semibold"/>
          <w:lang w:bidi="he-IL"/>
        </w:rPr>
        <w:t>ATTRIBUTE TYPES</w:t>
      </w:r>
    </w:p>
    <w:p w14:paraId="342766E9" w14:textId="1854CC08" w:rsidR="00483C7D" w:rsidRPr="000742B0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  <w:rPr>
          <w:rFonts w:ascii="Segoe UI Semibold" w:hAnsi="Segoe UI Semibold" w:cs="Segoe UI Semibold"/>
          <w:lang w:bidi="he-IL"/>
        </w:rPr>
      </w:pPr>
      <w:proofErr w:type="spellStart"/>
      <w:r w:rsidRPr="000742B0">
        <w:rPr>
          <w:rFonts w:ascii="Segoe UI Semibold" w:hAnsi="Segoe UI Semibold" w:cs="Segoe UI Semibold" w:hint="cs"/>
          <w:rtl/>
        </w:rPr>
        <w:t>להוסיף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בקרדינליות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את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האופציות</w:t>
      </w:r>
      <w:proofErr w:type="spellEnd"/>
    </w:p>
    <w:p w14:paraId="1AD864CD" w14:textId="41B24C58" w:rsidR="000742B0" w:rsidRPr="000742B0" w:rsidRDefault="000742B0" w:rsidP="000742B0">
      <w:pPr>
        <w:bidi/>
        <w:spacing w:after="160" w:line="259" w:lineRule="auto"/>
        <w:rPr>
          <w:rFonts w:ascii="Segoe UI Semibold" w:hAnsi="Segoe UI Semibold" w:cs="Segoe UI Semibold"/>
          <w:rtl/>
          <w:lang w:bidi="he-IL"/>
        </w:rPr>
      </w:pPr>
    </w:p>
    <w:p w14:paraId="5FCFA536" w14:textId="556127E6" w:rsidR="000742B0" w:rsidRPr="000742B0" w:rsidRDefault="000742B0">
      <w:pPr>
        <w:rPr>
          <w:rFonts w:ascii="Segoe UI Semibold" w:hAnsi="Segoe UI Semibold" w:cs="Segoe UI Semibold"/>
          <w:b/>
          <w:bCs/>
          <w:color w:val="C00000"/>
          <w:sz w:val="44"/>
          <w:szCs w:val="44"/>
          <w:rtl/>
          <w:lang w:bidi="he-IL"/>
        </w:rPr>
      </w:pPr>
      <w:r w:rsidRPr="000742B0">
        <w:rPr>
          <w:rFonts w:ascii="Segoe UI Semibold" w:hAnsi="Segoe UI Semibold" w:cs="Segoe UI Semibold"/>
          <w:b/>
          <w:bCs/>
          <w:color w:val="C00000"/>
          <w:sz w:val="44"/>
          <w:szCs w:val="44"/>
          <w:rtl/>
          <w:lang w:bidi="he-IL"/>
        </w:rPr>
        <w:br w:type="page"/>
      </w:r>
    </w:p>
    <w:p w14:paraId="735C3EA0" w14:textId="292AD8AF" w:rsidR="00DC08D3" w:rsidRDefault="00DC08D3" w:rsidP="000742B0">
      <w:pPr>
        <w:bidi/>
        <w:spacing w:after="160" w:line="259" w:lineRule="auto"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מטלות</w:t>
      </w:r>
    </w:p>
    <w:p w14:paraId="297191DE" w14:textId="52424689" w:rsidR="00DC08D3" w:rsidRPr="00113E55" w:rsidRDefault="00DC08D3" w:rsidP="00DC08D3">
      <w:pPr>
        <w:bidi/>
        <w:spacing w:after="160" w:line="259" w:lineRule="auto"/>
        <w:rPr>
          <w:rFonts w:hint="cs"/>
          <w:rtl/>
          <w:lang w:bidi="he-IL"/>
        </w:rPr>
      </w:pPr>
      <w:r>
        <w:rPr>
          <w:rFonts w:ascii="Segoe UI Semibold" w:hAnsi="Segoe UI Semibold" w:cs="Segoe UI Semibold"/>
          <w:lang w:bidi="he-IL"/>
        </w:rPr>
        <w:t>XX</w:t>
      </w:r>
    </w:p>
    <w:sectPr w:rsidR="00DC08D3" w:rsidRPr="00113E55" w:rsidSect="00A34A78">
      <w:headerReference w:type="default" r:id="rId15"/>
      <w:footerReference w:type="default" r:id="rId16"/>
      <w:pgSz w:w="11906" w:h="16838"/>
      <w:pgMar w:top="1440" w:right="1800" w:bottom="1440" w:left="180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68DEA2" w14:textId="77777777" w:rsidR="00341AFE" w:rsidRDefault="00341AFE">
      <w:r>
        <w:separator/>
      </w:r>
    </w:p>
  </w:endnote>
  <w:endnote w:type="continuationSeparator" w:id="0">
    <w:p w14:paraId="05F34B35" w14:textId="77777777" w:rsidR="00341AFE" w:rsidRDefault="00341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FEA5" w14:textId="62562A84" w:rsidR="002D2E2F" w:rsidRPr="00B3059B" w:rsidRDefault="00931028" w:rsidP="00C45A88">
    <w:pPr>
      <w:pStyle w:val="a4"/>
      <w:tabs>
        <w:tab w:val="clear" w:pos="4677"/>
        <w:tab w:val="center" w:pos="2160"/>
      </w:tabs>
      <w:ind w:left="540" w:right="540"/>
      <w:jc w:val="center"/>
      <w:rPr>
        <w:rFonts w:ascii="Verdana" w:hAnsi="Verdana"/>
      </w:rPr>
    </w:pPr>
    <w:r w:rsidRPr="000742B0">
      <w:rPr>
        <w:rFonts w:ascii="Segoe UI Semibold" w:hAnsi="Segoe UI Semibold" w:cs="Segoe UI Semibold"/>
        <w:lang w:bidi="he-IL"/>
      </w:rPr>
      <w:drawing>
        <wp:anchor distT="0" distB="0" distL="114300" distR="114300" simplePos="0" relativeHeight="251659264" behindDoc="1" locked="0" layoutInCell="1" allowOverlap="1" wp14:anchorId="0308D998" wp14:editId="164A8536">
          <wp:simplePos x="0" y="0"/>
          <wp:positionH relativeFrom="column">
            <wp:posOffset>-1168841</wp:posOffset>
          </wp:positionH>
          <wp:positionV relativeFrom="paragraph">
            <wp:posOffset>-477078</wp:posOffset>
          </wp:positionV>
          <wp:extent cx="7658100" cy="1986280"/>
          <wp:effectExtent l="0" t="0" r="0" b="0"/>
          <wp:wrapNone/>
          <wp:docPr id="2008732534" name="Picture 264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4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198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0DB5E8" w14:textId="77777777" w:rsidR="00341AFE" w:rsidRDefault="00341AFE">
      <w:r>
        <w:separator/>
      </w:r>
    </w:p>
  </w:footnote>
  <w:footnote w:type="continuationSeparator" w:id="0">
    <w:p w14:paraId="4CF385E3" w14:textId="77777777" w:rsidR="00341AFE" w:rsidRDefault="00341A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0FE76" w14:textId="52079195" w:rsidR="002D2E2F" w:rsidRPr="00B3059B" w:rsidRDefault="002D2E2F" w:rsidP="002D2E2F">
    <w:pPr>
      <w:pStyle w:val="a3"/>
      <w:ind w:left="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7D10C28"/>
    <w:multiLevelType w:val="hybridMultilevel"/>
    <w:tmpl w:val="FB60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15FCE"/>
    <w:multiLevelType w:val="hybridMultilevel"/>
    <w:tmpl w:val="484026B0"/>
    <w:lvl w:ilvl="0" w:tplc="7A42A7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467667">
    <w:abstractNumId w:val="0"/>
  </w:num>
  <w:num w:numId="2" w16cid:durableId="506753683">
    <w:abstractNumId w:val="1"/>
  </w:num>
  <w:num w:numId="3" w16cid:durableId="506141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265400,#095000,#549a00,#396,#9c0,#98c624,#88ba38,#8fc33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A88"/>
    <w:rsid w:val="00016C07"/>
    <w:rsid w:val="00037383"/>
    <w:rsid w:val="00037DE7"/>
    <w:rsid w:val="000410C3"/>
    <w:rsid w:val="000465D1"/>
    <w:rsid w:val="00065AFC"/>
    <w:rsid w:val="000742B0"/>
    <w:rsid w:val="000A0B9C"/>
    <w:rsid w:val="000B19A1"/>
    <w:rsid w:val="000C1B25"/>
    <w:rsid w:val="000D3F5A"/>
    <w:rsid w:val="000F5BA7"/>
    <w:rsid w:val="00113E55"/>
    <w:rsid w:val="00121F74"/>
    <w:rsid w:val="00122ADD"/>
    <w:rsid w:val="00156004"/>
    <w:rsid w:val="00170756"/>
    <w:rsid w:val="00171612"/>
    <w:rsid w:val="00177F1E"/>
    <w:rsid w:val="001851D6"/>
    <w:rsid w:val="001A17BC"/>
    <w:rsid w:val="001B2B19"/>
    <w:rsid w:val="001C2BD4"/>
    <w:rsid w:val="001F06F1"/>
    <w:rsid w:val="001F0B51"/>
    <w:rsid w:val="002121C8"/>
    <w:rsid w:val="002124C1"/>
    <w:rsid w:val="00275DD4"/>
    <w:rsid w:val="00277ADB"/>
    <w:rsid w:val="00280314"/>
    <w:rsid w:val="00281366"/>
    <w:rsid w:val="0029604C"/>
    <w:rsid w:val="00296376"/>
    <w:rsid w:val="002A326A"/>
    <w:rsid w:val="002A5810"/>
    <w:rsid w:val="002C7DCB"/>
    <w:rsid w:val="002D0A59"/>
    <w:rsid w:val="002D2E2F"/>
    <w:rsid w:val="002D32E3"/>
    <w:rsid w:val="002D7C22"/>
    <w:rsid w:val="002E433D"/>
    <w:rsid w:val="00306BBE"/>
    <w:rsid w:val="00330113"/>
    <w:rsid w:val="00341AFE"/>
    <w:rsid w:val="00347D2C"/>
    <w:rsid w:val="00382C54"/>
    <w:rsid w:val="003F320B"/>
    <w:rsid w:val="003F4D2D"/>
    <w:rsid w:val="004117AF"/>
    <w:rsid w:val="00413999"/>
    <w:rsid w:val="004227EA"/>
    <w:rsid w:val="00453AA1"/>
    <w:rsid w:val="00460E92"/>
    <w:rsid w:val="00464B68"/>
    <w:rsid w:val="00472FB1"/>
    <w:rsid w:val="00483C7D"/>
    <w:rsid w:val="004A2C73"/>
    <w:rsid w:val="004A61C2"/>
    <w:rsid w:val="004A73BF"/>
    <w:rsid w:val="004C5B25"/>
    <w:rsid w:val="004D0E60"/>
    <w:rsid w:val="004E6585"/>
    <w:rsid w:val="004F6FD5"/>
    <w:rsid w:val="00512705"/>
    <w:rsid w:val="005231DD"/>
    <w:rsid w:val="005655D4"/>
    <w:rsid w:val="005711CB"/>
    <w:rsid w:val="00577716"/>
    <w:rsid w:val="0059125E"/>
    <w:rsid w:val="00591E9C"/>
    <w:rsid w:val="005B02CC"/>
    <w:rsid w:val="005D4E5F"/>
    <w:rsid w:val="005D5995"/>
    <w:rsid w:val="005E1A8E"/>
    <w:rsid w:val="005F6713"/>
    <w:rsid w:val="00613870"/>
    <w:rsid w:val="006157A6"/>
    <w:rsid w:val="00620AD1"/>
    <w:rsid w:val="00623AFF"/>
    <w:rsid w:val="00631CCD"/>
    <w:rsid w:val="006417C5"/>
    <w:rsid w:val="00643918"/>
    <w:rsid w:val="00651B1D"/>
    <w:rsid w:val="0065314E"/>
    <w:rsid w:val="00655F37"/>
    <w:rsid w:val="00664743"/>
    <w:rsid w:val="0067197E"/>
    <w:rsid w:val="0067323F"/>
    <w:rsid w:val="00694092"/>
    <w:rsid w:val="006A3B86"/>
    <w:rsid w:val="006B053E"/>
    <w:rsid w:val="006E6F91"/>
    <w:rsid w:val="006F354D"/>
    <w:rsid w:val="006F6986"/>
    <w:rsid w:val="0072161D"/>
    <w:rsid w:val="0072488B"/>
    <w:rsid w:val="00727CBC"/>
    <w:rsid w:val="00735BE0"/>
    <w:rsid w:val="00755538"/>
    <w:rsid w:val="00785EF6"/>
    <w:rsid w:val="00787755"/>
    <w:rsid w:val="007D2DDB"/>
    <w:rsid w:val="007D5AC1"/>
    <w:rsid w:val="00814765"/>
    <w:rsid w:val="00815A49"/>
    <w:rsid w:val="00815DCC"/>
    <w:rsid w:val="00821EF8"/>
    <w:rsid w:val="00833CEB"/>
    <w:rsid w:val="00877BEA"/>
    <w:rsid w:val="008943A0"/>
    <w:rsid w:val="008A3CE1"/>
    <w:rsid w:val="008C340A"/>
    <w:rsid w:val="008D0722"/>
    <w:rsid w:val="008D5AE9"/>
    <w:rsid w:val="008D7B03"/>
    <w:rsid w:val="009003BE"/>
    <w:rsid w:val="0090781D"/>
    <w:rsid w:val="00911927"/>
    <w:rsid w:val="00911988"/>
    <w:rsid w:val="009132CA"/>
    <w:rsid w:val="00916CC1"/>
    <w:rsid w:val="00931028"/>
    <w:rsid w:val="009318ED"/>
    <w:rsid w:val="00933D87"/>
    <w:rsid w:val="00967F2F"/>
    <w:rsid w:val="0098643C"/>
    <w:rsid w:val="009A6FAB"/>
    <w:rsid w:val="009E03D7"/>
    <w:rsid w:val="009F3324"/>
    <w:rsid w:val="009F676D"/>
    <w:rsid w:val="00A34A78"/>
    <w:rsid w:val="00A37E8F"/>
    <w:rsid w:val="00A46E38"/>
    <w:rsid w:val="00A80198"/>
    <w:rsid w:val="00A81BB2"/>
    <w:rsid w:val="00AB6733"/>
    <w:rsid w:val="00AD546F"/>
    <w:rsid w:val="00AF505D"/>
    <w:rsid w:val="00B073BB"/>
    <w:rsid w:val="00B3059B"/>
    <w:rsid w:val="00B30918"/>
    <w:rsid w:val="00B44D2B"/>
    <w:rsid w:val="00B531A1"/>
    <w:rsid w:val="00B6140B"/>
    <w:rsid w:val="00B62F80"/>
    <w:rsid w:val="00B83D4C"/>
    <w:rsid w:val="00BB5100"/>
    <w:rsid w:val="00BD4C2C"/>
    <w:rsid w:val="00BE34C5"/>
    <w:rsid w:val="00BE4627"/>
    <w:rsid w:val="00BE7CAA"/>
    <w:rsid w:val="00BF5C73"/>
    <w:rsid w:val="00C219EA"/>
    <w:rsid w:val="00C4186C"/>
    <w:rsid w:val="00C42536"/>
    <w:rsid w:val="00C45A88"/>
    <w:rsid w:val="00C6785D"/>
    <w:rsid w:val="00C816AF"/>
    <w:rsid w:val="00C87149"/>
    <w:rsid w:val="00C875D7"/>
    <w:rsid w:val="00C974DF"/>
    <w:rsid w:val="00CA475F"/>
    <w:rsid w:val="00CA67B1"/>
    <w:rsid w:val="00CD33CB"/>
    <w:rsid w:val="00CD44BF"/>
    <w:rsid w:val="00CE1DDF"/>
    <w:rsid w:val="00CE4190"/>
    <w:rsid w:val="00CF7F4A"/>
    <w:rsid w:val="00D23C11"/>
    <w:rsid w:val="00D278F8"/>
    <w:rsid w:val="00D41077"/>
    <w:rsid w:val="00D55799"/>
    <w:rsid w:val="00D754FB"/>
    <w:rsid w:val="00DA2D0F"/>
    <w:rsid w:val="00DA5686"/>
    <w:rsid w:val="00DC08D3"/>
    <w:rsid w:val="00DC71C8"/>
    <w:rsid w:val="00DE6352"/>
    <w:rsid w:val="00DF2754"/>
    <w:rsid w:val="00DF7206"/>
    <w:rsid w:val="00E17A11"/>
    <w:rsid w:val="00E22737"/>
    <w:rsid w:val="00E2597A"/>
    <w:rsid w:val="00E31777"/>
    <w:rsid w:val="00E55666"/>
    <w:rsid w:val="00E5738E"/>
    <w:rsid w:val="00E64E68"/>
    <w:rsid w:val="00E706A8"/>
    <w:rsid w:val="00E71BAF"/>
    <w:rsid w:val="00E71C3F"/>
    <w:rsid w:val="00E8230C"/>
    <w:rsid w:val="00E93A17"/>
    <w:rsid w:val="00EA3942"/>
    <w:rsid w:val="00EB148C"/>
    <w:rsid w:val="00EB17FF"/>
    <w:rsid w:val="00EB3013"/>
    <w:rsid w:val="00EC26B3"/>
    <w:rsid w:val="00EC2BDA"/>
    <w:rsid w:val="00ED07F7"/>
    <w:rsid w:val="00ED745F"/>
    <w:rsid w:val="00F02109"/>
    <w:rsid w:val="00F033ED"/>
    <w:rsid w:val="00F0441F"/>
    <w:rsid w:val="00F11FB0"/>
    <w:rsid w:val="00F24272"/>
    <w:rsid w:val="00F404BC"/>
    <w:rsid w:val="00F406CE"/>
    <w:rsid w:val="00F43A07"/>
    <w:rsid w:val="00F93846"/>
    <w:rsid w:val="00FA0E67"/>
    <w:rsid w:val="00FB435D"/>
    <w:rsid w:val="00FC1644"/>
    <w:rsid w:val="00FD3D8A"/>
    <w:rsid w:val="00FE2039"/>
    <w:rsid w:val="00FE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265400,#095000,#549a00,#396,#9c0,#98c624,#88ba38,#8fc33b"/>
    </o:shapedefaults>
    <o:shapelayout v:ext="edit">
      <o:idmap v:ext="edit" data="2"/>
    </o:shapelayout>
  </w:shapeDefaults>
  <w:decimalSymbol w:val="."/>
  <w:listSeparator w:val=","/>
  <w14:docId w14:val="50179283"/>
  <w15:docId w15:val="{0D7F6A89-B8CD-4DA3-93C4-3F518DC3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C08D3"/>
    <w:rPr>
      <w:sz w:val="24"/>
      <w:szCs w:val="24"/>
      <w:lang w:eastAsia="ko-KR"/>
    </w:rPr>
  </w:style>
  <w:style w:type="paragraph" w:styleId="1">
    <w:name w:val="heading 1"/>
    <w:basedOn w:val="a"/>
    <w:next w:val="a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a"/>
    <w:rsid w:val="00D278F8"/>
  </w:style>
  <w:style w:type="paragraph" w:styleId="a3">
    <w:name w:val="header"/>
    <w:basedOn w:val="a"/>
    <w:rsid w:val="007D5AC1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a0"/>
    <w:rsid w:val="001A17BC"/>
  </w:style>
  <w:style w:type="character" w:customStyle="1" w:styleId="howc">
    <w:name w:val="howc"/>
    <w:basedOn w:val="a0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a0"/>
    <w:rsid w:val="00170756"/>
    <w:rPr>
      <w:color w:val="0000FF"/>
      <w:u w:val="single"/>
    </w:rPr>
  </w:style>
  <w:style w:type="paragraph" w:customStyle="1" w:styleId="MyHeadtitle">
    <w:name w:val="My Head title"/>
    <w:basedOn w:val="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a5">
    <w:name w:val="page number"/>
    <w:basedOn w:val="a0"/>
    <w:rsid w:val="00F0441F"/>
  </w:style>
  <w:style w:type="paragraph" w:styleId="a6">
    <w:name w:val="List Paragraph"/>
    <w:basedOn w:val="a"/>
    <w:uiPriority w:val="34"/>
    <w:qFormat/>
    <w:rsid w:val="00281366"/>
    <w:pPr>
      <w:ind w:left="720"/>
      <w:contextualSpacing/>
    </w:pPr>
  </w:style>
  <w:style w:type="table" w:styleId="a7">
    <w:name w:val="Table Grid"/>
    <w:basedOn w:val="a1"/>
    <w:uiPriority w:val="39"/>
    <w:rsid w:val="00CD33CB"/>
    <w:rPr>
      <w:rFonts w:asciiTheme="minorHAnsi" w:eastAsiaTheme="minorHAnsi" w:hAnsiTheme="minorHAnsi" w:cstheme="minorBidi"/>
      <w:kern w:val="2"/>
      <w:sz w:val="22"/>
      <w:szCs w:val="22"/>
      <w:lang w:bidi="he-IL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kaggle.com/datasets/START-UMD/gtd/data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w04287\template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template-word.dotx</Template>
  <TotalTime>213</TotalTime>
  <Pages>5</Pages>
  <Words>521</Words>
  <Characters>2971</Characters>
  <Application>Microsoft Office Word</Application>
  <DocSecurity>0</DocSecurity>
  <Lines>24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Yarin Shohat</dc:creator>
  <cp:keywords/>
  <dc:description/>
  <cp:lastModifiedBy>Yarin Shohat</cp:lastModifiedBy>
  <cp:revision>23</cp:revision>
  <cp:lastPrinted>2024-12-02T15:17:00Z</cp:lastPrinted>
  <dcterms:created xsi:type="dcterms:W3CDTF">2024-11-25T08:14:00Z</dcterms:created>
  <dcterms:modified xsi:type="dcterms:W3CDTF">2024-12-02T15:26:00Z</dcterms:modified>
</cp:coreProperties>
</file>