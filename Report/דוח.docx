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1FD1A" w14:textId="1752B920" w:rsidR="004A73BF" w:rsidRPr="00113E55" w:rsidRDefault="00280314" w:rsidP="005231DD">
      <w:pPr>
        <w:tabs>
          <w:tab w:val="left" w:pos="900"/>
        </w:tabs>
      </w:pPr>
      <w:r>
        <w:rPr>
          <w:noProof/>
          <w:lang w:eastAsia="en-US"/>
        </w:rPr>
        <w:drawing>
          <wp:anchor distT="0" distB="0" distL="114300" distR="114300" simplePos="0" relativeHeight="251658752" behindDoc="1" locked="0" layoutInCell="1" allowOverlap="1" wp14:anchorId="225AC021" wp14:editId="1C5B4883">
            <wp:simplePos x="0" y="0"/>
            <wp:positionH relativeFrom="column">
              <wp:posOffset>-530860</wp:posOffset>
            </wp:positionH>
            <wp:positionV relativeFrom="paragraph">
              <wp:posOffset>-764393</wp:posOffset>
            </wp:positionV>
            <wp:extent cx="7658100" cy="10858500"/>
            <wp:effectExtent l="0" t="0" r="0" b="0"/>
            <wp:wrapNone/>
            <wp:docPr id="263" name="Picture 2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782BE" w14:textId="22F8C897" w:rsidR="004A73BF" w:rsidRPr="00113E55" w:rsidRDefault="004A73BF" w:rsidP="007D5AC1"/>
    <w:p w14:paraId="5D7FAAFB" w14:textId="77777777" w:rsidR="004A73BF" w:rsidRPr="00113E55" w:rsidRDefault="004A73BF" w:rsidP="007D5AC1"/>
    <w:p w14:paraId="05CF57F9" w14:textId="77777777" w:rsidR="004A73BF" w:rsidRPr="00113E55" w:rsidRDefault="004A73BF" w:rsidP="007D5AC1"/>
    <w:p w14:paraId="7E6E9770" w14:textId="36566BF6" w:rsidR="004A73BF" w:rsidRPr="00113E55" w:rsidRDefault="004A73BF" w:rsidP="007D5AC1"/>
    <w:p w14:paraId="73B4956D" w14:textId="77777777" w:rsidR="004A73BF" w:rsidRPr="00113E55" w:rsidRDefault="004A73BF" w:rsidP="007D5AC1"/>
    <w:p w14:paraId="71D56C9B" w14:textId="77777777" w:rsidR="004A73BF" w:rsidRPr="00113E55" w:rsidRDefault="004A73BF" w:rsidP="007D5AC1">
      <w:pPr>
        <w:rPr>
          <w:rtl/>
          <w:lang w:bidi="he-IL"/>
        </w:rPr>
      </w:pPr>
    </w:p>
    <w:p w14:paraId="23B479CF" w14:textId="1DAC3ADF" w:rsidR="004A73BF" w:rsidRPr="00113E55" w:rsidRDefault="004A73BF" w:rsidP="007D5AC1"/>
    <w:p w14:paraId="5DB1CBA5" w14:textId="38769153" w:rsidR="004A73BF" w:rsidRPr="00113E55" w:rsidRDefault="004A73BF" w:rsidP="007D5AC1"/>
    <w:p w14:paraId="08DE63CB" w14:textId="77777777" w:rsidR="004A73BF" w:rsidRPr="00113E55" w:rsidRDefault="004A73BF" w:rsidP="007D5AC1"/>
    <w:p w14:paraId="56A716F8" w14:textId="77777777" w:rsidR="004A73BF" w:rsidRPr="00113E55" w:rsidRDefault="004A73BF" w:rsidP="007D5AC1"/>
    <w:p w14:paraId="63291915" w14:textId="77777777" w:rsidR="004A73BF" w:rsidRPr="00113E55" w:rsidRDefault="004A73BF" w:rsidP="007D5AC1"/>
    <w:p w14:paraId="3AB43789" w14:textId="64F7FA26" w:rsidR="004A73BF" w:rsidRPr="00113E55" w:rsidRDefault="004A73BF" w:rsidP="007D5AC1"/>
    <w:p w14:paraId="2EC354BE" w14:textId="68175091" w:rsidR="004A73BF" w:rsidRPr="00113E55" w:rsidRDefault="004A73BF" w:rsidP="007D5AC1"/>
    <w:p w14:paraId="1696CBED" w14:textId="5AF35467" w:rsidR="004A73BF" w:rsidRPr="00113E55" w:rsidRDefault="004A73BF" w:rsidP="007D5AC1"/>
    <w:p w14:paraId="321A00D7" w14:textId="7626B493" w:rsidR="004A73BF" w:rsidRPr="00113E55" w:rsidRDefault="004A73BF" w:rsidP="007D5AC1"/>
    <w:p w14:paraId="2A9F055C" w14:textId="77777777" w:rsidR="004A73BF" w:rsidRPr="00113E55" w:rsidRDefault="004A73BF" w:rsidP="007D5AC1"/>
    <w:p w14:paraId="319D5850" w14:textId="73AD0C5F" w:rsidR="004A73BF" w:rsidRPr="00113E55" w:rsidRDefault="00F0441F" w:rsidP="00F0441F">
      <w:pPr>
        <w:tabs>
          <w:tab w:val="left" w:pos="3153"/>
        </w:tabs>
      </w:pPr>
      <w:r w:rsidRPr="00113E55">
        <w:tab/>
      </w:r>
    </w:p>
    <w:p w14:paraId="7C51D03F" w14:textId="77777777" w:rsidR="004A73BF" w:rsidRPr="00113E55" w:rsidRDefault="004A73BF" w:rsidP="007D5AC1"/>
    <w:p w14:paraId="69AF0342" w14:textId="77777777" w:rsidR="004A73BF" w:rsidRPr="00113E55" w:rsidRDefault="004A73BF" w:rsidP="007D5AC1"/>
    <w:p w14:paraId="7A1CFD46" w14:textId="77777777" w:rsidR="004A73BF" w:rsidRPr="00113E55" w:rsidRDefault="004A73BF" w:rsidP="007D5AC1"/>
    <w:p w14:paraId="452D61C3" w14:textId="6A9F179A" w:rsidR="004A73BF" w:rsidRPr="00113E55" w:rsidRDefault="004A73BF" w:rsidP="007D5AC1"/>
    <w:p w14:paraId="790C4F14" w14:textId="77777777" w:rsidR="004A73BF" w:rsidRPr="00113E55" w:rsidRDefault="004A73BF" w:rsidP="007D5AC1"/>
    <w:p w14:paraId="684298EA" w14:textId="77777777" w:rsidR="004A73BF" w:rsidRPr="00113E55" w:rsidRDefault="004A73BF" w:rsidP="007D5AC1"/>
    <w:p w14:paraId="5DF14384" w14:textId="6A999662" w:rsidR="004A73BF" w:rsidRPr="00113E55" w:rsidRDefault="004A73BF" w:rsidP="007D5AC1"/>
    <w:p w14:paraId="0BB7F81F" w14:textId="7DBB1F99" w:rsidR="004A73BF" w:rsidRPr="00113E55" w:rsidRDefault="004A73BF" w:rsidP="007D5AC1"/>
    <w:p w14:paraId="2BB67695" w14:textId="77777777" w:rsidR="004A73BF" w:rsidRPr="00113E55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14:paraId="11F00A3F" w14:textId="7D94B0B5" w:rsidR="004A73BF" w:rsidRPr="00113E55" w:rsidRDefault="004A73BF" w:rsidP="001E01F0"/>
    <w:p w14:paraId="40C5DDBE" w14:textId="369FA1CD" w:rsidR="004A73BF" w:rsidRPr="00113E55" w:rsidRDefault="001E01F0" w:rsidP="001E01F0">
      <w:r>
        <w:rPr>
          <w:noProof/>
        </w:rPr>
        <w:drawing>
          <wp:anchor distT="0" distB="0" distL="114300" distR="114300" simplePos="0" relativeHeight="251669504" behindDoc="1" locked="0" layoutInCell="1" allowOverlap="1" wp14:anchorId="792FB429" wp14:editId="7A34B6ED">
            <wp:simplePos x="0" y="0"/>
            <wp:positionH relativeFrom="column">
              <wp:posOffset>4909185</wp:posOffset>
            </wp:positionH>
            <wp:positionV relativeFrom="paragraph">
              <wp:posOffset>2463800</wp:posOffset>
            </wp:positionV>
            <wp:extent cx="1461135" cy="1327150"/>
            <wp:effectExtent l="0" t="0" r="5715" b="6350"/>
            <wp:wrapTight wrapText="bothSides">
              <wp:wrapPolygon edited="0">
                <wp:start x="9575" y="0"/>
                <wp:lineTo x="7604" y="620"/>
                <wp:lineTo x="3661" y="3721"/>
                <wp:lineTo x="3661" y="5891"/>
                <wp:lineTo x="3943" y="10232"/>
                <wp:lineTo x="563" y="15192"/>
                <wp:lineTo x="0" y="17673"/>
                <wp:lineTo x="563" y="20153"/>
                <wp:lineTo x="1971" y="21393"/>
                <wp:lineTo x="20276" y="21393"/>
                <wp:lineTo x="21403" y="20153"/>
                <wp:lineTo x="21403" y="17983"/>
                <wp:lineTo x="21121" y="17363"/>
                <wp:lineTo x="19150" y="15192"/>
                <wp:lineTo x="16615" y="10232"/>
                <wp:lineTo x="16897" y="4031"/>
                <wp:lineTo x="12954" y="620"/>
                <wp:lineTo x="10983" y="0"/>
                <wp:lineTo x="9575" y="0"/>
              </wp:wrapPolygon>
            </wp:wrapTight>
            <wp:docPr id="163939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666" name="תמונה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5648" behindDoc="0" locked="0" layoutInCell="1" allowOverlap="1" wp14:anchorId="3D93C3E4" wp14:editId="27D38F7F">
                <wp:simplePos x="0" y="0"/>
                <wp:positionH relativeFrom="column">
                  <wp:posOffset>5013325</wp:posOffset>
                </wp:positionH>
                <wp:positionV relativeFrom="paragraph">
                  <wp:posOffset>1971040</wp:posOffset>
                </wp:positionV>
                <wp:extent cx="1198245" cy="380365"/>
                <wp:effectExtent l="0" t="0" r="1905" b="635"/>
                <wp:wrapNone/>
                <wp:docPr id="205364554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7C9F83" w14:textId="677F1A00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93C3E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94.75pt;margin-top:155.2pt;width:94.35pt;height:29.95pt;z-index:2516756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" filled="f" fillcolor="#fffffe" stroked="f" strokecolor="#212120" insetpen="t">
                <v:textbox inset="2.88pt,2.88pt,2.88pt,2.88pt">
                  <w:txbxContent>
                    <w:p w14:paraId="0F7C9F83" w14:textId="677F1A00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1552" behindDoc="0" locked="0" layoutInCell="1" allowOverlap="1" wp14:anchorId="22DD1B1B" wp14:editId="49CF1132">
                <wp:simplePos x="0" y="0"/>
                <wp:positionH relativeFrom="column">
                  <wp:posOffset>490220</wp:posOffset>
                </wp:positionH>
                <wp:positionV relativeFrom="paragraph">
                  <wp:posOffset>1967230</wp:posOffset>
                </wp:positionV>
                <wp:extent cx="1198245" cy="380365"/>
                <wp:effectExtent l="0" t="0" r="1905" b="635"/>
                <wp:wrapNone/>
                <wp:docPr id="41808668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EFA17B" w14:textId="75C9AB03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D1B1B" id="_x0000_s1027" type="#_x0000_t202" style="position:absolute;margin-left:38.6pt;margin-top:154.9pt;width:94.35pt;height:29.95pt;z-index:2516715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24EFA17B" w14:textId="75C9AB03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7183588" wp14:editId="456EE189">
            <wp:simplePos x="0" y="0"/>
            <wp:positionH relativeFrom="column">
              <wp:posOffset>2529840</wp:posOffset>
            </wp:positionH>
            <wp:positionV relativeFrom="paragraph">
              <wp:posOffset>2395855</wp:posOffset>
            </wp:positionV>
            <wp:extent cx="1461135" cy="1461135"/>
            <wp:effectExtent l="0" t="0" r="5715" b="5715"/>
            <wp:wrapTight wrapText="bothSides">
              <wp:wrapPolygon edited="0">
                <wp:start x="17460" y="0"/>
                <wp:lineTo x="845" y="2253"/>
                <wp:lineTo x="0" y="2253"/>
                <wp:lineTo x="0" y="16334"/>
                <wp:lineTo x="4787" y="18305"/>
                <wp:lineTo x="10420" y="18305"/>
                <wp:lineTo x="13236" y="21121"/>
                <wp:lineTo x="13799" y="21403"/>
                <wp:lineTo x="17742" y="21403"/>
                <wp:lineTo x="18305" y="21121"/>
                <wp:lineTo x="21121" y="18868"/>
                <wp:lineTo x="21403" y="18305"/>
                <wp:lineTo x="21403" y="13799"/>
                <wp:lineTo x="19713" y="9293"/>
                <wp:lineTo x="21403" y="3661"/>
                <wp:lineTo x="21403" y="1408"/>
                <wp:lineTo x="20276" y="0"/>
                <wp:lineTo x="17460" y="0"/>
              </wp:wrapPolygon>
            </wp:wrapTight>
            <wp:docPr id="1651177772" name="תמונה 1" descr="תמונה שמכילה שחור, חשיכ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9627" name="תמונה 1" descr="תמונה שמכילה שחור, חשיכ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33696F7" wp14:editId="0C702602">
            <wp:simplePos x="0" y="0"/>
            <wp:positionH relativeFrom="column">
              <wp:posOffset>436880</wp:posOffset>
            </wp:positionH>
            <wp:positionV relativeFrom="paragraph">
              <wp:posOffset>2396490</wp:posOffset>
            </wp:positionV>
            <wp:extent cx="1289685" cy="1461135"/>
            <wp:effectExtent l="0" t="0" r="5715" b="5715"/>
            <wp:wrapTight wrapText="bothSides">
              <wp:wrapPolygon edited="0">
                <wp:start x="5424" y="0"/>
                <wp:lineTo x="0" y="563"/>
                <wp:lineTo x="0" y="20840"/>
                <wp:lineTo x="5424" y="21403"/>
                <wp:lineTo x="15953" y="21403"/>
                <wp:lineTo x="21377" y="20840"/>
                <wp:lineTo x="21377" y="563"/>
                <wp:lineTo x="15953" y="0"/>
                <wp:lineTo x="5424" y="0"/>
              </wp:wrapPolygon>
            </wp:wrapTight>
            <wp:docPr id="1623384450" name="תמונה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4450" name="תמונה 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4823169C" wp14:editId="34D28CCB">
                <wp:simplePos x="0" y="0"/>
                <wp:positionH relativeFrom="column">
                  <wp:posOffset>82550</wp:posOffset>
                </wp:positionH>
                <wp:positionV relativeFrom="paragraph">
                  <wp:posOffset>19050</wp:posOffset>
                </wp:positionV>
                <wp:extent cx="6400800" cy="1145540"/>
                <wp:effectExtent l="0" t="0" r="0" b="0"/>
                <wp:wrapNone/>
                <wp:docPr id="6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145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C9ADED" w14:textId="77777777" w:rsidR="00464B68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</w:pPr>
                            <w:r w:rsidRPr="00815A49"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  <w:t>מתקפות טרור בישראל לאורך השנים 1970-2017</w:t>
                            </w:r>
                          </w:p>
                          <w:p w14:paraId="604CBC6A" w14:textId="0B1752A1" w:rsidR="005655D4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ויזואליזציה של מידע - 382-1-3203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3169C" id="Text Box 127" o:spid="_x0000_s1028" type="#_x0000_t202" style="position:absolute;margin-left:6.5pt;margin-top:1.5pt;width:7in;height:90.2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" filled="f" fillcolor="#fffffe" stroked="f" strokecolor="#212120" insetpen="t">
                <v:textbox inset="2.88pt,2.88pt,2.88pt,2.88pt">
                  <w:txbxContent>
                    <w:p w14:paraId="18C9ADED" w14:textId="77777777" w:rsidR="00464B68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</w:pPr>
                      <w:r w:rsidRPr="00815A49"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  <w:t>מתקפות טרור בישראל לאורך השנים 1970-2017</w:t>
                      </w:r>
                    </w:p>
                    <w:p w14:paraId="604CBC6A" w14:textId="0B1752A1" w:rsidR="005655D4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sz w:val="36"/>
                          <w:szCs w:val="36"/>
                          <w:lang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6"/>
                          <w:szCs w:val="36"/>
                          <w:rtl/>
                          <w:lang w:bidi="he-IL"/>
                        </w:rPr>
                        <w:t>ויזואליזציה של מידע - 382-1-3203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4C3150F4" wp14:editId="4DAB0458">
                <wp:simplePos x="0" y="0"/>
                <wp:positionH relativeFrom="column">
                  <wp:posOffset>83185</wp:posOffset>
                </wp:positionH>
                <wp:positionV relativeFrom="paragraph">
                  <wp:posOffset>1248410</wp:posOffset>
                </wp:positionV>
                <wp:extent cx="6400800" cy="325120"/>
                <wp:effectExtent l="0" t="0" r="0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53A3AF" w14:textId="0F004EC2" w:rsidR="006A3B86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 xml:space="preserve">מגישים: ירין שוחט, מקסים </w:t>
                            </w:r>
                            <w:proofErr w:type="spellStart"/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>ליסיאנסקי</w:t>
                            </w:r>
                            <w:proofErr w:type="spellEnd"/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>, רועי קרמר ואב</w:t>
                            </w:r>
                            <w:r w:rsidR="00740234">
                              <w:rPr>
                                <w:rStyle w:val="sowc"/>
                                <w:rFonts w:ascii="Segoe UI Semibold" w:hAnsi="Segoe UI Semibold" w:cs="Segoe UI Semibold" w:hint="cs"/>
                                <w:color w:val="FFFFFF"/>
                                <w:rtl/>
                                <w:lang w:val="en-US" w:bidi="he-IL"/>
                              </w:rPr>
                              <w:t>רהם</w:t>
                            </w: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 xml:space="preserve"> אלבז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150F4" id="_x0000_s1029" type="#_x0000_t202" style="position:absolute;margin-left:6.55pt;margin-top:98.3pt;width:7in;height:25.6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" filled="f" fillcolor="#fffffe" stroked="f" strokecolor="#212120" insetpen="t">
                <v:textbox inset="2.88pt,2.88pt,2.88pt,2.88pt">
                  <w:txbxContent>
                    <w:p w14:paraId="2D53A3AF" w14:textId="0F004EC2" w:rsidR="006A3B86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 xml:space="preserve">מגישים: ירין שוחט, מקסים </w:t>
                      </w:r>
                      <w:proofErr w:type="spellStart"/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>ליסיאנסקי</w:t>
                      </w:r>
                      <w:proofErr w:type="spellEnd"/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>, רועי קרמר ואב</w:t>
                      </w:r>
                      <w:r w:rsidR="00740234">
                        <w:rPr>
                          <w:rStyle w:val="sowc"/>
                          <w:rFonts w:ascii="Segoe UI Semibold" w:hAnsi="Segoe UI Semibold" w:cs="Segoe UI Semibold" w:hint="cs"/>
                          <w:color w:val="FFFFFF"/>
                          <w:rtl/>
                          <w:lang w:val="en-US" w:bidi="he-IL"/>
                        </w:rPr>
                        <w:t>רהם</w:t>
                      </w: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 xml:space="preserve"> אלבז</w:t>
                      </w:r>
                    </w:p>
                  </w:txbxContent>
                </v:textbox>
              </v:shape>
            </w:pict>
          </mc:Fallback>
        </mc:AlternateContent>
      </w:r>
    </w:p>
    <w:p w14:paraId="01D8871D" w14:textId="692D9FCC" w:rsidR="004A73BF" w:rsidRPr="00113E55" w:rsidRDefault="004A73BF" w:rsidP="001E01F0"/>
    <w:p w14:paraId="6AC402C7" w14:textId="3C6F8DBE" w:rsidR="004A73BF" w:rsidRPr="00113E55" w:rsidRDefault="004A73BF" w:rsidP="001E01F0"/>
    <w:p w14:paraId="7CAB82AE" w14:textId="77777777" w:rsidR="004A73BF" w:rsidRPr="00113E55" w:rsidRDefault="004A73BF" w:rsidP="001E01F0"/>
    <w:p w14:paraId="5AC13DC0" w14:textId="77777777" w:rsidR="004A73BF" w:rsidRPr="00113E55" w:rsidRDefault="004A73BF" w:rsidP="001E01F0"/>
    <w:p w14:paraId="426AE85C" w14:textId="77777777" w:rsidR="004A73BF" w:rsidRPr="00113E55" w:rsidRDefault="004A73BF" w:rsidP="001E01F0"/>
    <w:p w14:paraId="1A60E3B2" w14:textId="4119D47A" w:rsidR="004A73BF" w:rsidRPr="00113E55" w:rsidRDefault="004A73BF" w:rsidP="001E01F0"/>
    <w:p w14:paraId="120BE814" w14:textId="4FD7BDCC" w:rsidR="004A73BF" w:rsidRPr="00113E55" w:rsidRDefault="004A73BF" w:rsidP="001E01F0"/>
    <w:p w14:paraId="6DD2F485" w14:textId="0220B00E" w:rsidR="004A73BF" w:rsidRPr="00113E55" w:rsidRDefault="004A73BF" w:rsidP="001E01F0"/>
    <w:p w14:paraId="50FB876E" w14:textId="32D265E5" w:rsidR="004A73BF" w:rsidRPr="00113E55" w:rsidRDefault="004A73BF" w:rsidP="001E01F0"/>
    <w:p w14:paraId="5C875D34" w14:textId="6B293911" w:rsidR="004A73BF" w:rsidRPr="00113E55" w:rsidRDefault="004A73BF" w:rsidP="001E01F0"/>
    <w:p w14:paraId="500F705A" w14:textId="45AD6B05" w:rsidR="004A73BF" w:rsidRPr="00113E55" w:rsidRDefault="001E01F0" w:rsidP="001E01F0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3600" behindDoc="0" locked="0" layoutInCell="1" allowOverlap="1" wp14:anchorId="6EDA68A0" wp14:editId="1043F823">
                <wp:simplePos x="0" y="0"/>
                <wp:positionH relativeFrom="column">
                  <wp:posOffset>2577612</wp:posOffset>
                </wp:positionH>
                <wp:positionV relativeFrom="paragraph">
                  <wp:posOffset>39370</wp:posOffset>
                </wp:positionV>
                <wp:extent cx="1198245" cy="380365"/>
                <wp:effectExtent l="0" t="0" r="1905" b="635"/>
                <wp:wrapNone/>
                <wp:docPr id="14672525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D7AC9B" w14:textId="46555DFB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</w:t>
                            </w: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ashboard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A68A0" id="_x0000_s1030" type="#_x0000_t202" style="position:absolute;margin-left:202.95pt;margin-top:3.1pt;width:94.35pt;height:29.95pt;z-index:2516736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1AD7AC9B" w14:textId="46555DFB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</w:t>
                      </w: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7B560C13" w14:textId="3D8B455E" w:rsidR="004A73BF" w:rsidRPr="00113E55" w:rsidRDefault="004A73BF" w:rsidP="007D5AC1"/>
    <w:p w14:paraId="2F1A3DDF" w14:textId="6335361A" w:rsidR="004A73BF" w:rsidRPr="00113E55" w:rsidRDefault="004A73BF" w:rsidP="007D5AC1"/>
    <w:p w14:paraId="1CC46F5A" w14:textId="033E8B57" w:rsidR="004A73BF" w:rsidRPr="00113E55" w:rsidRDefault="004A73BF" w:rsidP="007D5AC1"/>
    <w:p w14:paraId="36F09348" w14:textId="77777777" w:rsidR="004A73BF" w:rsidRPr="00113E55" w:rsidRDefault="004A73BF" w:rsidP="007D5AC1"/>
    <w:p w14:paraId="464F04DA" w14:textId="77777777" w:rsidR="004A73BF" w:rsidRPr="00113E55" w:rsidRDefault="004A73BF" w:rsidP="007D5AC1"/>
    <w:p w14:paraId="6079F4E9" w14:textId="77777777" w:rsidR="004A73BF" w:rsidRPr="00113E55" w:rsidRDefault="004A73BF" w:rsidP="007D5AC1"/>
    <w:p w14:paraId="41B5870E" w14:textId="77777777" w:rsidR="004A73BF" w:rsidRPr="00113E55" w:rsidRDefault="004A73BF" w:rsidP="007D5AC1"/>
    <w:p w14:paraId="6C0AF9F4" w14:textId="77777777" w:rsidR="004A73BF" w:rsidRPr="00113E55" w:rsidRDefault="004A73BF" w:rsidP="007D5AC1"/>
    <w:p w14:paraId="7C23E59F" w14:textId="77777777" w:rsidR="004A73BF" w:rsidRPr="00113E55" w:rsidRDefault="004A73BF" w:rsidP="007D5AC1"/>
    <w:p w14:paraId="082CF8D4" w14:textId="77777777" w:rsidR="004A73BF" w:rsidRPr="00113E55" w:rsidRDefault="004A73BF" w:rsidP="007D5AC1"/>
    <w:p w14:paraId="56C67915" w14:textId="77777777" w:rsidR="001E01F0" w:rsidRDefault="001E01F0" w:rsidP="00156004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</w:p>
    <w:p w14:paraId="7F7270DF" w14:textId="77777777" w:rsidR="001E01F0" w:rsidRDefault="001E01F0" w:rsidP="001E01F0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</w:p>
    <w:p w14:paraId="40529E6E" w14:textId="69D730A7" w:rsidR="004A73BF" w:rsidRPr="00156004" w:rsidRDefault="00156004" w:rsidP="001E01F0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 w:rsidRPr="00156004"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מבוא</w:t>
      </w:r>
    </w:p>
    <w:p w14:paraId="550147E5" w14:textId="77777777" w:rsidR="00177F1E" w:rsidRDefault="00177F1E" w:rsidP="00177F1E">
      <w:pPr>
        <w:jc w:val="right"/>
        <w:rPr>
          <w:rFonts w:ascii="Segoe UI Semibold" w:hAnsi="Segoe UI Semibold" w:cs="Segoe UI Semibold"/>
          <w:sz w:val="22"/>
          <w:szCs w:val="22"/>
          <w:rtl/>
          <w:lang w:bidi="he-IL"/>
        </w:rPr>
      </w:pPr>
    </w:p>
    <w:p w14:paraId="26CC9504" w14:textId="7ACB3C90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לעבד, לנתח ולהציג נתונים אודות אירועי טרור בישראל לאורך השנים, מתוך מאגר הנתונים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Global Terrorism Database (GTD)</w:t>
      </w:r>
      <w:r w:rsidR="001E01F0">
        <w:rPr>
          <w:rFonts w:ascii="Segoe UI Semibold" w:hAnsi="Segoe UI Semibold" w:cs="Segoe UI Semibold" w:hint="cs"/>
          <w:rtl/>
          <w:lang w:bidi="he-IL"/>
        </w:rPr>
        <w:t>.</w:t>
      </w:r>
    </w:p>
    <w:p w14:paraId="117D8A68" w14:textId="77777777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אנו נשתמש במאגר נתונים רחב ומקיף המכיל מידע על אירועי טרור בין השנים 1970 ל-2017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183363FE" w14:textId="1BD57EBB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הנתונים נלקחו מאתר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Kaggle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>
        <w:rPr>
          <w:rFonts w:ascii="Segoe UI Semibold" w:hAnsi="Segoe UI Semibold" w:cs="Segoe UI Semibold" w:hint="cs"/>
          <w:rtl/>
          <w:lang w:bidi="he-IL"/>
        </w:rPr>
        <w:t>ומתוכם</w:t>
      </w:r>
      <w:r w:rsidRPr="00512705">
        <w:rPr>
          <w:rFonts w:ascii="Segoe UI Semibold" w:hAnsi="Segoe UI Semibold" w:cs="Segoe UI Semibold"/>
          <w:rtl/>
          <w:lang w:bidi="he-IL"/>
        </w:rPr>
        <w:t xml:space="preserve"> 2,183 שורות המתארות אירועי טרור שהתרחשו בשטח ישראל, לצד 135 עמודות המכילות פרטים מגוונים על כל אירוע, כולל תאריך האירוע, מיקום, מספר המחבלים, מספר הנפגעים, סוג התקיפה</w:t>
      </w:r>
      <w:r>
        <w:rPr>
          <w:rFonts w:ascii="Segoe UI Semibold" w:hAnsi="Segoe UI Semibold" w:cs="Segoe UI Semibold" w:hint="cs"/>
          <w:rtl/>
          <w:lang w:bidi="he-IL"/>
        </w:rPr>
        <w:t xml:space="preserve">, </w:t>
      </w:r>
      <w:r w:rsidRPr="00512705">
        <w:rPr>
          <w:rFonts w:ascii="Segoe UI Semibold" w:hAnsi="Segoe UI Semibold" w:cs="Segoe UI Semibold"/>
          <w:rtl/>
          <w:lang w:bidi="he-IL"/>
        </w:rPr>
        <w:t>המטרה</w:t>
      </w:r>
      <w:r>
        <w:rPr>
          <w:rFonts w:ascii="Segoe UI Semibold" w:hAnsi="Segoe UI Semibold" w:cs="Segoe UI Semibold" w:hint="cs"/>
          <w:rtl/>
          <w:lang w:bidi="he-IL"/>
        </w:rPr>
        <w:t xml:space="preserve"> ועוד</w:t>
      </w:r>
      <w:r w:rsidRPr="00512705">
        <w:rPr>
          <w:rFonts w:ascii="Segoe UI Semibold" w:hAnsi="Segoe UI Semibold" w:cs="Segoe UI Semibold"/>
          <w:rtl/>
          <w:lang w:bidi="he-IL"/>
        </w:rPr>
        <w:t>.</w:t>
      </w:r>
      <w:r>
        <w:rPr>
          <w:rFonts w:ascii="Segoe UI Semibold" w:hAnsi="Segoe UI Semibold" w:cs="Segoe UI Semibold" w:hint="cs"/>
          <w:rtl/>
          <w:lang w:bidi="he-IL"/>
        </w:rPr>
        <w:t xml:space="preserve"> </w:t>
      </w:r>
      <w:r w:rsidRPr="00512705">
        <w:rPr>
          <w:rFonts w:ascii="Segoe UI Semibold" w:hAnsi="Segoe UI Semibold" w:cs="Segoe UI Semibold"/>
          <w:rtl/>
          <w:lang w:bidi="he-IL"/>
        </w:rPr>
        <w:t>חשוב לציין שלא נעשה שימוש בכל 135 העמודות, אלא רק בעמודות הרלוונטיות לשאלת המחקר, על מנת להתמקד בניתוח נתונים משמעותיים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068FC132" w14:textId="77777777" w:rsidR="00512705" w:rsidRP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</w:p>
    <w:p w14:paraId="098E7F13" w14:textId="77777777" w:rsid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להתמקד בפיגועים שהתרחשו בשטח ישראל בלבד, במטרה להבין את דפוסי הפעולה והמאפיינים הייחודיים למרחב המקומי.</w:t>
      </w:r>
    </w:p>
    <w:p w14:paraId="374D09F5" w14:textId="77777777" w:rsidR="00512705" w:rsidRDefault="00512705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</w:p>
    <w:p w14:paraId="104BA3E1" w14:textId="3AADC435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b/>
          <w:bCs/>
          <w:rtl/>
        </w:rPr>
      </w:pPr>
      <w:r w:rsidRPr="00281366">
        <w:rPr>
          <w:rFonts w:ascii="Segoe UI Semibold" w:hAnsi="Segoe UI Semibold" w:cs="Segoe UI Semibold"/>
          <w:b/>
          <w:bCs/>
          <w:rtl/>
          <w:lang w:bidi="he-IL"/>
        </w:rPr>
        <w:t>השאלה המרכזית עליה נרצה לענות בעזרת הנתונים שבחרנו היא</w:t>
      </w:r>
      <w:r w:rsidRPr="00281366">
        <w:rPr>
          <w:rFonts w:ascii="Segoe UI Semibold" w:hAnsi="Segoe UI Semibold" w:cs="Segoe UI Semibold" w:hint="cs"/>
          <w:b/>
          <w:bCs/>
          <w:rtl/>
          <w:lang w:bidi="he-IL"/>
        </w:rPr>
        <w:t>:</w:t>
      </w:r>
    </w:p>
    <w:p w14:paraId="40DA9F84" w14:textId="09AA261E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כיצד השתנה דפוס הטרור בישראל לאורך השנים מבחינת תדירות האירועים, הפיזור הגיאוגרפי ושיטות הפעולה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1E266E4F" w14:textId="77777777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</w:p>
    <w:p w14:paraId="0BDD692D" w14:textId="77777777" w:rsidR="00512705" w:rsidRDefault="00177F1E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מטרתנו בפרויקט היא להבין את מגמות הטרור בישראל לאורך זמן, תוך התמקדות בזיהוי מוקדי הפעולה המרכזיים, קשרים בין מאפייני האירועים והתפתחותם ההיסטורית</w:t>
      </w:r>
      <w:r w:rsidRPr="00281366">
        <w:rPr>
          <w:rFonts w:ascii="Segoe UI Semibold" w:hAnsi="Segoe UI Semibold" w:cs="Segoe UI Semibold" w:hint="cs"/>
          <w:rtl/>
          <w:lang w:bidi="he-IL"/>
        </w:rPr>
        <w:t>.</w:t>
      </w:r>
    </w:p>
    <w:p w14:paraId="25D89551" w14:textId="3060C7CA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יתר על כן, נרצה לענות על מספר שאלות משנה נוספות</w:t>
      </w:r>
      <w:r w:rsidRPr="00281366">
        <w:rPr>
          <w:rFonts w:ascii="Segoe UI Semibold" w:hAnsi="Segoe UI Semibold" w:cs="Segoe UI Semibold" w:hint="cs"/>
          <w:rtl/>
          <w:lang w:bidi="he-IL"/>
        </w:rPr>
        <w:t>:</w:t>
      </w:r>
    </w:p>
    <w:p w14:paraId="00E51D4B" w14:textId="71EED446" w:rsidR="00177F1E" w:rsidRPr="00281366" w:rsidRDefault="00177F1E" w:rsidP="001E01F0">
      <w:pPr>
        <w:pStyle w:val="a6"/>
        <w:numPr>
          <w:ilvl w:val="0"/>
          <w:numId w:val="2"/>
        </w:numPr>
        <w:bidi/>
        <w:spacing w:line="360" w:lineRule="auto"/>
        <w:rPr>
          <w:rFonts w:ascii="Segoe UI Semibold" w:hAnsi="Segoe UI Semibold" w:cs="Segoe UI Semibold"/>
          <w:rtl/>
        </w:rPr>
      </w:pPr>
      <w:bookmarkStart w:id="0" w:name="_Hlk184910847"/>
      <w:bookmarkStart w:id="1" w:name="_Hlk184910814"/>
      <w:r w:rsidRPr="00281366">
        <w:rPr>
          <w:rFonts w:ascii="Segoe UI Semibold" w:hAnsi="Segoe UI Semibold" w:cs="Segoe UI Semibold"/>
          <w:rtl/>
          <w:lang w:bidi="he-IL"/>
        </w:rPr>
        <w:t>תדירות התקיפות לפי אזורים: מהם האזורים בהם התרחשו המספר הגבוה ביותר של תקיפות טרור</w:t>
      </w:r>
      <w:bookmarkEnd w:id="0"/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bookmarkEnd w:id="1"/>
    <w:p w14:paraId="70A18A0E" w14:textId="5F9D941E" w:rsidR="00177F1E" w:rsidRPr="00281366" w:rsidRDefault="00177F1E" w:rsidP="001E01F0">
      <w:pPr>
        <w:pStyle w:val="a6"/>
        <w:numPr>
          <w:ilvl w:val="0"/>
          <w:numId w:val="2"/>
        </w:numPr>
        <w:bidi/>
        <w:spacing w:line="360" w:lineRule="auto"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קורלציה בין מספר המחבלים למספר הנפגעים: האם קיים קשר בין כמות המחבלים באירוע לכמות הנפגעים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003A23B1" w14:textId="5B85ADAC" w:rsidR="00177F1E" w:rsidRPr="00281366" w:rsidRDefault="00177F1E" w:rsidP="001E01F0">
      <w:pPr>
        <w:pStyle w:val="a6"/>
        <w:numPr>
          <w:ilvl w:val="0"/>
          <w:numId w:val="2"/>
        </w:num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כמות פיגועי הטרור לאורך השנים: כיצד השתנתה תדירות הפיגועים לאורך השנים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54B469A2" w14:textId="77777777" w:rsidR="00177F1E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</w:rPr>
      </w:pPr>
    </w:p>
    <w:p w14:paraId="4C69C2E1" w14:textId="5177EBD5" w:rsidR="00156004" w:rsidRPr="00281366" w:rsidRDefault="00177F1E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באמצעות ניתוח הנתונים, נשתמש בכלים ויזואליים כדי להציג את המידע באופן ברור ונגיש, להבליט מגמות מרכזיות ולספק תובנות חדשות על אופי הטרור בישראל והשפעותיו לאורך השנים.</w:t>
      </w:r>
    </w:p>
    <w:p w14:paraId="7B696BAD" w14:textId="6315AC36" w:rsidR="00156004" w:rsidRPr="00281366" w:rsidRDefault="00156004" w:rsidP="00156004">
      <w:pPr>
        <w:bidi/>
        <w:rPr>
          <w:rFonts w:ascii="Segoe UI Semibold" w:hAnsi="Segoe UI Semibold" w:cs="Segoe UI Semibold"/>
          <w:sz w:val="28"/>
          <w:szCs w:val="28"/>
          <w:rtl/>
          <w:lang w:bidi="he-IL"/>
        </w:rPr>
      </w:pPr>
    </w:p>
    <w:p w14:paraId="3C94AB64" w14:textId="77777777" w:rsidR="004A73BF" w:rsidRPr="00113E55" w:rsidRDefault="004A73BF" w:rsidP="007D5AC1">
      <w:pPr>
        <w:rPr>
          <w:lang w:bidi="he-IL"/>
        </w:rPr>
      </w:pPr>
    </w:p>
    <w:p w14:paraId="2E7FF578" w14:textId="1FFB0906" w:rsidR="004A73BF" w:rsidRPr="00113E55" w:rsidRDefault="004A73BF" w:rsidP="007D5AC1"/>
    <w:p w14:paraId="7DF8C3C6" w14:textId="317ABF54" w:rsidR="004A73BF" w:rsidRPr="00113E55" w:rsidRDefault="004A73BF" w:rsidP="007D5AC1"/>
    <w:p w14:paraId="0495AFB3" w14:textId="77777777" w:rsidR="001E01F0" w:rsidRDefault="001E01F0" w:rsidP="001E01F0">
      <w:pPr>
        <w:bidi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</w:p>
    <w:p w14:paraId="5ADC5B82" w14:textId="2682D798" w:rsidR="00512705" w:rsidRPr="00156004" w:rsidRDefault="00512705" w:rsidP="001E01F0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נתונים</w:t>
      </w:r>
    </w:p>
    <w:p w14:paraId="545A3ED2" w14:textId="5C5EFD99" w:rsidR="00F0441F" w:rsidRPr="00113E55" w:rsidRDefault="00F0441F" w:rsidP="007D5AC1"/>
    <w:p w14:paraId="16B173E3" w14:textId="1A5BF11F" w:rsidR="00CD33CB" w:rsidRDefault="009A6FAB" w:rsidP="001E01F0">
      <w:pPr>
        <w:bidi/>
        <w:spacing w:line="360" w:lineRule="auto"/>
        <w:rPr>
          <w:rFonts w:ascii="Segoe UI Semibold" w:hAnsi="Segoe UI Semibold" w:cs="Segoe UI Semibold"/>
          <w:rtl/>
          <w:lang w:bidi="he-IL"/>
        </w:rPr>
      </w:pPr>
      <w:r>
        <w:rPr>
          <w:rFonts w:ascii="Segoe UI Semibold" w:hAnsi="Segoe UI Semibold" w:cs="Segoe UI Semibold" w:hint="cs"/>
          <w:rtl/>
          <w:lang w:bidi="he-IL"/>
        </w:rPr>
        <w:t xml:space="preserve">מאגר המידע שלנו 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מכיל 2,183 רשומות ו-19 עמודות, אשר כל רשומה מייצגת תצפית של </w:t>
      </w:r>
      <w:r w:rsidR="00DC08D3">
        <w:rPr>
          <w:rFonts w:ascii="Segoe UI Semibold" w:hAnsi="Segoe UI Semibold" w:cs="Segoe UI Semibold" w:hint="cs"/>
          <w:rtl/>
          <w:lang w:bidi="he-IL"/>
        </w:rPr>
        <w:t>אירוע טרור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בישראל, עמודת '</w:t>
      </w:r>
      <w:proofErr w:type="spellStart"/>
      <w:r w:rsidR="000D3F5A" w:rsidRPr="000D3F5A">
        <w:rPr>
          <w:rFonts w:ascii="Segoe UI Semibold" w:hAnsi="Segoe UI Semibold" w:cs="Segoe UI Semibold"/>
          <w:lang w:bidi="he-IL"/>
        </w:rPr>
        <w:t>eventid</w:t>
      </w:r>
      <w:proofErr w:type="spellEnd"/>
      <w:r w:rsidR="000D3F5A">
        <w:rPr>
          <w:rFonts w:ascii="Segoe UI Semibold" w:hAnsi="Segoe UI Semibold" w:cs="Segoe UI Semibold" w:hint="cs"/>
          <w:rtl/>
          <w:lang w:bidi="he-IL"/>
        </w:rPr>
        <w:t xml:space="preserve">' מהווה מפתח מזהה בין כל </w:t>
      </w:r>
      <w:r w:rsidR="00DC08D3">
        <w:rPr>
          <w:rFonts w:ascii="Segoe UI Semibold" w:hAnsi="Segoe UI Semibold" w:cs="Segoe UI Semibold" w:hint="cs"/>
          <w:rtl/>
          <w:lang w:bidi="he-IL"/>
        </w:rPr>
        <w:t>אירוע</w:t>
      </w:r>
      <w:r w:rsidR="004117AF">
        <w:rPr>
          <w:rFonts w:ascii="Segoe UI Semibold" w:hAnsi="Segoe UI Semibold" w:cs="Segoe UI Semibold" w:hint="cs"/>
          <w:rtl/>
          <w:lang w:bidi="he-IL"/>
        </w:rPr>
        <w:t xml:space="preserve"> 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וכל עמודה נוספת היא פיצ'ר אודות </w:t>
      </w:r>
      <w:r w:rsidR="00DC08D3">
        <w:rPr>
          <w:rFonts w:ascii="Segoe UI Semibold" w:hAnsi="Segoe UI Semibold" w:cs="Segoe UI Semibold" w:hint="cs"/>
          <w:rtl/>
          <w:lang w:bidi="he-IL"/>
        </w:rPr>
        <w:t>האירוע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עצמו אשר מביאה לנו מידע אודות </w:t>
      </w:r>
      <w:r w:rsidR="00DC08D3">
        <w:rPr>
          <w:rFonts w:ascii="Segoe UI Semibold" w:hAnsi="Segoe UI Semibold" w:cs="Segoe UI Semibold" w:hint="cs"/>
          <w:rtl/>
          <w:lang w:bidi="he-IL"/>
        </w:rPr>
        <w:t>האירוע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 כגון מספר הנפגעים, מיקום, סוג הפיגוע ועוד.</w:t>
      </w:r>
    </w:p>
    <w:p w14:paraId="420E2BB9" w14:textId="77777777" w:rsidR="00CD33CB" w:rsidRDefault="00CD33CB" w:rsidP="00CD33CB">
      <w:pPr>
        <w:bidi/>
        <w:rPr>
          <w:rFonts w:ascii="Segoe UI Semibold" w:hAnsi="Segoe UI Semibold" w:cs="Segoe UI Semibold"/>
          <w:rtl/>
          <w:lang w:bidi="he-IL"/>
        </w:rPr>
      </w:pPr>
    </w:p>
    <w:p w14:paraId="665A4995" w14:textId="76A767E0" w:rsidR="00CD33CB" w:rsidRDefault="00CD33CB" w:rsidP="00CD33CB">
      <w:pPr>
        <w:rPr>
          <w:rFonts w:ascii="Segoe UI Semibold" w:hAnsi="Segoe UI Semibold" w:cs="Segoe UI Semibold"/>
          <w:lang w:bidi="he-IL"/>
        </w:rPr>
      </w:pPr>
      <w:r>
        <w:rPr>
          <w:rFonts w:ascii="Segoe UI Semibold" w:hAnsi="Segoe UI Semibold" w:cs="Segoe UI Semibold"/>
          <w:lang w:bidi="he-IL"/>
        </w:rPr>
        <w:t xml:space="preserve">Dataset Type: </w:t>
      </w:r>
      <w:r w:rsidR="000465D1">
        <w:rPr>
          <w:rFonts w:ascii="Segoe UI Semibold" w:hAnsi="Segoe UI Semibold" w:cs="Segoe UI Semibold"/>
          <w:lang w:bidi="he-IL"/>
        </w:rPr>
        <w:t>Flat Table</w:t>
      </w:r>
    </w:p>
    <w:p w14:paraId="556CE4F7" w14:textId="23900442" w:rsidR="00CD33CB" w:rsidRDefault="00CD33CB" w:rsidP="00CD33CB">
      <w:pPr>
        <w:rPr>
          <w:rFonts w:ascii="Segoe UI Semibold" w:hAnsi="Segoe UI Semibold" w:cs="Segoe UI Semibold"/>
          <w:rtl/>
          <w:lang w:bidi="he-IL"/>
        </w:rPr>
      </w:pPr>
      <w:r>
        <w:rPr>
          <w:rFonts w:ascii="Segoe UI Semibold" w:hAnsi="Segoe UI Semibold" w:cs="Segoe UI Semibold"/>
          <w:lang w:bidi="he-IL"/>
        </w:rPr>
        <w:t xml:space="preserve">Item: </w:t>
      </w:r>
      <w:r w:rsidR="000465D1">
        <w:rPr>
          <w:rFonts w:ascii="Segoe UI Semibold" w:hAnsi="Segoe UI Semibold" w:cs="Segoe UI Semibold" w:hint="cs"/>
          <w:rtl/>
          <w:lang w:bidi="he-IL"/>
        </w:rPr>
        <w:t xml:space="preserve">תצפית של </w:t>
      </w:r>
      <w:r w:rsidR="00DC08D3">
        <w:rPr>
          <w:rFonts w:ascii="Segoe UI Semibold" w:hAnsi="Segoe UI Semibold" w:cs="Segoe UI Semibold" w:hint="cs"/>
          <w:rtl/>
          <w:lang w:bidi="he-IL"/>
        </w:rPr>
        <w:t>אירוע טרור</w:t>
      </w:r>
    </w:p>
    <w:p w14:paraId="09CD1DE4" w14:textId="7BBECA2D" w:rsidR="00CD33CB" w:rsidRDefault="00CD33CB" w:rsidP="00CD33CB">
      <w:pPr>
        <w:bidi/>
        <w:rPr>
          <w:rFonts w:ascii="Segoe UI Semibold" w:hAnsi="Segoe UI Semibold" w:cs="Segoe UI Semibold"/>
          <w:rtl/>
          <w:lang w:bidi="he-IL"/>
        </w:rPr>
      </w:pP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500"/>
        <w:gridCol w:w="2500"/>
        <w:gridCol w:w="2500"/>
        <w:gridCol w:w="2500"/>
      </w:tblGrid>
      <w:tr w:rsidR="00CD33CB" w:rsidRPr="00CD33CB" w14:paraId="4DA8F382" w14:textId="77777777" w:rsidTr="001E01F0">
        <w:trPr>
          <w:trHeight w:val="327"/>
        </w:trPr>
        <w:tc>
          <w:tcPr>
            <w:tcW w:w="2500" w:type="dxa"/>
          </w:tcPr>
          <w:p w14:paraId="1D006E6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Cardinality</w:t>
            </w:r>
          </w:p>
        </w:tc>
        <w:tc>
          <w:tcPr>
            <w:tcW w:w="2500" w:type="dxa"/>
          </w:tcPr>
          <w:p w14:paraId="349900B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Meaning</w:t>
            </w:r>
          </w:p>
        </w:tc>
        <w:tc>
          <w:tcPr>
            <w:tcW w:w="2500" w:type="dxa"/>
          </w:tcPr>
          <w:p w14:paraId="6CBD8A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Type</w:t>
            </w:r>
          </w:p>
        </w:tc>
        <w:tc>
          <w:tcPr>
            <w:tcW w:w="2500" w:type="dxa"/>
          </w:tcPr>
          <w:p w14:paraId="3E7FF36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Attribute</w:t>
            </w:r>
          </w:p>
        </w:tc>
      </w:tr>
      <w:tr w:rsidR="00CD33CB" w:rsidRPr="00CD33CB" w14:paraId="747839D4" w14:textId="77777777" w:rsidTr="001E01F0">
        <w:trPr>
          <w:trHeight w:val="1939"/>
        </w:trPr>
        <w:tc>
          <w:tcPr>
            <w:tcW w:w="2500" w:type="dxa"/>
          </w:tcPr>
          <w:p w14:paraId="65929432" w14:textId="3B3C3F7D" w:rsidR="00CD33CB" w:rsidRPr="00CD33CB" w:rsidRDefault="00CD33CB" w:rsidP="00655F37">
            <w:pPr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2183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434C376D" w14:textId="507EDEF0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 xml:space="preserve">8 הספרות </w:t>
            </w:r>
            <w:r w:rsidRPr="00CD33CB">
              <w:rPr>
                <w:rFonts w:ascii="Segoe UI Semibold" w:hAnsi="Segoe UI Semibold" w:cs="Segoe UI Semibold" w:hint="cs"/>
                <w:rtl/>
              </w:rPr>
              <w:t>הראשונות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מייצגות תאריך, 4 הספרות האחרונות מייצגות </w:t>
            </w:r>
            <w:r w:rsidRPr="00CD33CB">
              <w:rPr>
                <w:rFonts w:ascii="Segoe UI Semibold" w:hAnsi="Segoe UI Semibold" w:cs="Segoe UI Semibold"/>
              </w:rPr>
              <w:t>ID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ייחודי</w:t>
            </w:r>
          </w:p>
        </w:tc>
        <w:tc>
          <w:tcPr>
            <w:tcW w:w="2500" w:type="dxa"/>
          </w:tcPr>
          <w:p w14:paraId="5DF734B3" w14:textId="0AEC44AD" w:rsidR="00CD33CB" w:rsidRPr="00CD33CB" w:rsidRDefault="00655F37" w:rsidP="00655F37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45FFC8C" w14:textId="77777777" w:rsid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eventid</w:t>
            </w:r>
            <w:proofErr w:type="spellEnd"/>
          </w:p>
          <w:p w14:paraId="6FADAAA4" w14:textId="3E1D3C5C" w:rsidR="00E64E68" w:rsidRPr="00CD33CB" w:rsidRDefault="00E64E68" w:rsidP="00E64E68">
            <w:pPr>
              <w:bidi/>
              <w:jc w:val="center"/>
              <w:rPr>
                <w:rFonts w:ascii="Segoe UI Semibold" w:hAnsi="Segoe UI Semibold" w:cs="Segoe UI Semibold"/>
              </w:rPr>
            </w:pPr>
            <w:r>
              <w:rPr>
                <w:rFonts w:ascii="Segoe UI Semibold" w:hAnsi="Segoe UI Semibold" w:cs="Segoe UI Semibold"/>
              </w:rPr>
              <w:t>(Primary Key)</w:t>
            </w:r>
          </w:p>
        </w:tc>
      </w:tr>
      <w:tr w:rsidR="00CD33CB" w:rsidRPr="00CD33CB" w14:paraId="3940C200" w14:textId="77777777" w:rsidTr="001E01F0">
        <w:trPr>
          <w:trHeight w:val="974"/>
        </w:trPr>
        <w:tc>
          <w:tcPr>
            <w:tcW w:w="2500" w:type="dxa"/>
          </w:tcPr>
          <w:p w14:paraId="434F7BB7" w14:textId="6FABFBBF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46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530363">
              <w:rPr>
                <w:rFonts w:ascii="Segoe UI Semibold" w:hAnsi="Segoe UI Semibold" w:cs="Segoe UI Semibold"/>
              </w:rPr>
              <w:br/>
            </w:r>
            <w:r w:rsidR="004C20B2">
              <w:rPr>
                <w:rFonts w:ascii="Segoe UI Semibold" w:hAnsi="Segoe UI Semibold" w:cs="Segoe UI Semibold" w:hint="cs"/>
                <w:rtl/>
              </w:rPr>
              <w:t xml:space="preserve">שנים: </w:t>
            </w:r>
            <w:r w:rsidR="00530363" w:rsidRPr="00530363">
              <w:rPr>
                <w:rFonts w:ascii="Segoe UI Semibold" w:hAnsi="Segoe UI Semibold" w:cs="Segoe UI Semibold"/>
                <w:rtl/>
              </w:rPr>
              <w:t>1971-2017</w:t>
            </w:r>
          </w:p>
        </w:tc>
        <w:tc>
          <w:tcPr>
            <w:tcW w:w="2500" w:type="dxa"/>
          </w:tcPr>
          <w:p w14:paraId="5B4A058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השנה שבה התרחש האירוע</w:t>
            </w:r>
          </w:p>
        </w:tc>
        <w:tc>
          <w:tcPr>
            <w:tcW w:w="2500" w:type="dxa"/>
          </w:tcPr>
          <w:p w14:paraId="41C20087" w14:textId="1A3A156D" w:rsidR="00CD33CB" w:rsidRPr="00CD33CB" w:rsidRDefault="00655F37" w:rsidP="00655F37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 w:rsidR="00643918">
              <w:rPr>
                <w:rFonts w:ascii="Segoe UI Semibold" w:hAnsi="Segoe UI Semibold" w:cs="Segoe UI Semibold"/>
                <w:highlight w:val="yellow"/>
              </w:rPr>
              <w:t>Q</w:t>
            </w:r>
            <w:r w:rsidR="00643918"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4A9B0CA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iyear</w:t>
            </w:r>
            <w:proofErr w:type="spellEnd"/>
          </w:p>
        </w:tc>
      </w:tr>
      <w:tr w:rsidR="00CD33CB" w:rsidRPr="00CD33CB" w14:paraId="046F2154" w14:textId="77777777" w:rsidTr="001E01F0">
        <w:trPr>
          <w:trHeight w:val="974"/>
        </w:trPr>
        <w:tc>
          <w:tcPr>
            <w:tcW w:w="2500" w:type="dxa"/>
          </w:tcPr>
          <w:p w14:paraId="045F4C5A" w14:textId="7F05779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12 חודשי השנה</w:t>
            </w:r>
          </w:p>
        </w:tc>
        <w:tc>
          <w:tcPr>
            <w:tcW w:w="2500" w:type="dxa"/>
          </w:tcPr>
          <w:p w14:paraId="5700BDB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החודש שבו התרחש האירוע</w:t>
            </w:r>
          </w:p>
        </w:tc>
        <w:tc>
          <w:tcPr>
            <w:tcW w:w="2500" w:type="dxa"/>
          </w:tcPr>
          <w:p w14:paraId="527ABE9E" w14:textId="692EAC0B" w:rsidR="00CD33CB" w:rsidRPr="00CD33CB" w:rsidRDefault="00643918" w:rsidP="00643918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</w:t>
            </w:r>
            <w:r>
              <w:rPr>
                <w:rFonts w:ascii="Segoe UI Semibold" w:hAnsi="Segoe UI Semibold" w:cs="Segoe UI Semibold"/>
                <w:highlight w:val="yellow"/>
              </w:rPr>
              <w:t>Cyclic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)</w:t>
            </w:r>
          </w:p>
        </w:tc>
        <w:tc>
          <w:tcPr>
            <w:tcW w:w="2500" w:type="dxa"/>
          </w:tcPr>
          <w:p w14:paraId="49EF828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imonth</w:t>
            </w:r>
            <w:proofErr w:type="spellEnd"/>
          </w:p>
        </w:tc>
      </w:tr>
      <w:tr w:rsidR="00643918" w:rsidRPr="00CD33CB" w14:paraId="43130D1E" w14:textId="77777777" w:rsidTr="001E01F0">
        <w:trPr>
          <w:trHeight w:val="974"/>
        </w:trPr>
        <w:tc>
          <w:tcPr>
            <w:tcW w:w="2500" w:type="dxa"/>
          </w:tcPr>
          <w:p w14:paraId="365E5468" w14:textId="109F1B32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32</w:t>
            </w:r>
            <w:r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31 ימי החודש האפשריים</w:t>
            </w:r>
            <w:r w:rsidR="004C20B2">
              <w:rPr>
                <w:rFonts w:ascii="Segoe UI Semibold" w:hAnsi="Segoe UI Semibold" w:cs="Segoe UI Semibold" w:hint="cs"/>
                <w:rtl/>
              </w:rPr>
              <w:t xml:space="preserve"> </w:t>
            </w:r>
            <w:r w:rsidR="004C20B2" w:rsidRPr="004C20B2">
              <w:rPr>
                <w:rFonts w:ascii="Segoe UI Semibold" w:hAnsi="Segoe UI Semibold" w:cs="Segoe UI Semibold" w:hint="cs"/>
                <w:highlight w:val="yellow"/>
                <w:rtl/>
              </w:rPr>
              <w:t>+ 0</w:t>
            </w:r>
          </w:p>
        </w:tc>
        <w:tc>
          <w:tcPr>
            <w:tcW w:w="2500" w:type="dxa"/>
          </w:tcPr>
          <w:p w14:paraId="5BD8D8CB" w14:textId="77777777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היום שבו התרחש האירוע</w:t>
            </w:r>
          </w:p>
        </w:tc>
        <w:tc>
          <w:tcPr>
            <w:tcW w:w="2500" w:type="dxa"/>
          </w:tcPr>
          <w:p w14:paraId="2901DABC" w14:textId="2DF4FC5D" w:rsidR="00643918" w:rsidRPr="00CD33CB" w:rsidRDefault="00643918" w:rsidP="00643918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</w:t>
            </w:r>
            <w:r>
              <w:rPr>
                <w:rFonts w:ascii="Segoe UI Semibold" w:hAnsi="Segoe UI Semibold" w:cs="Segoe UI Semibold"/>
                <w:highlight w:val="yellow"/>
              </w:rPr>
              <w:t>Cyclic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)</w:t>
            </w:r>
          </w:p>
        </w:tc>
        <w:tc>
          <w:tcPr>
            <w:tcW w:w="2500" w:type="dxa"/>
          </w:tcPr>
          <w:p w14:paraId="473122DB" w14:textId="77777777" w:rsidR="00643918" w:rsidRPr="00CD33CB" w:rsidRDefault="00643918" w:rsidP="00643918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iday</w:t>
            </w:r>
            <w:proofErr w:type="spellEnd"/>
          </w:p>
        </w:tc>
      </w:tr>
      <w:tr w:rsidR="00CD33CB" w:rsidRPr="00CD33CB" w14:paraId="206AA7AC" w14:textId="77777777" w:rsidTr="001E01F0">
        <w:trPr>
          <w:trHeight w:val="646"/>
        </w:trPr>
        <w:tc>
          <w:tcPr>
            <w:tcW w:w="2500" w:type="dxa"/>
          </w:tcPr>
          <w:p w14:paraId="4CEAFE68" w14:textId="33A733A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</w:t>
            </w:r>
            <w:r w:rsidR="00655F37">
              <w:rPr>
                <w:rFonts w:ascii="Segoe UI Semibold" w:hAnsi="Segoe UI Semibold" w:cs="Segoe UI Semibold"/>
              </w:rPr>
              <w:t xml:space="preserve"> Possible </w:t>
            </w:r>
            <w:r w:rsidR="004C20B2">
              <w:rPr>
                <w:rFonts w:ascii="Segoe UI Semibold" w:hAnsi="Segoe UI Semibold" w:cs="Segoe UI Semibold"/>
              </w:rPr>
              <w:t>value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>
              <w:rPr>
                <w:rFonts w:ascii="Segoe UI Semibold" w:hAnsi="Segoe UI Semibold" w:cs="Segoe UI Semibold"/>
              </w:rPr>
              <w:t>I</w:t>
            </w:r>
            <w:r w:rsidR="004C20B2" w:rsidRPr="004C20B2">
              <w:rPr>
                <w:rFonts w:ascii="Segoe UI Semibold" w:hAnsi="Segoe UI Semibold" w:cs="Segoe UI Semibold"/>
              </w:rPr>
              <w:t>sreal</w:t>
            </w:r>
          </w:p>
        </w:tc>
        <w:tc>
          <w:tcPr>
            <w:tcW w:w="2500" w:type="dxa"/>
          </w:tcPr>
          <w:p w14:paraId="6E2EB2B2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קוד מדינה</w:t>
            </w:r>
          </w:p>
        </w:tc>
        <w:tc>
          <w:tcPr>
            <w:tcW w:w="2500" w:type="dxa"/>
          </w:tcPr>
          <w:p w14:paraId="108A4B7B" w14:textId="4612B62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47E680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country</w:t>
            </w:r>
          </w:p>
        </w:tc>
      </w:tr>
      <w:tr w:rsidR="00CD33CB" w:rsidRPr="00CD33CB" w14:paraId="65B25BBC" w14:textId="77777777" w:rsidTr="001E01F0">
        <w:trPr>
          <w:trHeight w:val="1293"/>
        </w:trPr>
        <w:tc>
          <w:tcPr>
            <w:tcW w:w="2500" w:type="dxa"/>
          </w:tcPr>
          <w:p w14:paraId="36AF2902" w14:textId="77F138CA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369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78C4FC0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העיר, הכפר או העיירה שבה התרחש האירוע</w:t>
            </w:r>
          </w:p>
          <w:p w14:paraId="3806861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</w:p>
        </w:tc>
        <w:tc>
          <w:tcPr>
            <w:tcW w:w="2500" w:type="dxa"/>
          </w:tcPr>
          <w:p w14:paraId="6D540F6D" w14:textId="7E6084C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43918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4CE0C35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city</w:t>
            </w:r>
          </w:p>
        </w:tc>
      </w:tr>
      <w:tr w:rsidR="00CD33CB" w:rsidRPr="00CD33CB" w14:paraId="774FEECD" w14:textId="77777777" w:rsidTr="001E01F0">
        <w:trPr>
          <w:trHeight w:val="974"/>
        </w:trPr>
        <w:tc>
          <w:tcPr>
            <w:tcW w:w="2500" w:type="dxa"/>
          </w:tcPr>
          <w:p w14:paraId="06761C8F" w14:textId="12F1E02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418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7C32449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אורך</w:t>
            </w:r>
          </w:p>
        </w:tc>
        <w:tc>
          <w:tcPr>
            <w:tcW w:w="2500" w:type="dxa"/>
          </w:tcPr>
          <w:p w14:paraId="2F7DEF88" w14:textId="010DF7E2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  <w:r w:rsidR="00037383">
              <w:rPr>
                <w:rFonts w:ascii="Segoe UI Semibold" w:hAnsi="Segoe UI Semibold" w:cs="Segoe UI Semibold"/>
                <w:highlight w:val="yellow"/>
              </w:rPr>
              <w:t xml:space="preserve"> (</w:t>
            </w:r>
            <w:r w:rsidR="00037383" w:rsidRPr="00037383">
              <w:rPr>
                <w:rFonts w:ascii="Segoe UI Semibold" w:hAnsi="Segoe UI Semibold" w:cs="Segoe UI Semibold"/>
                <w:highlight w:val="yellow"/>
              </w:rPr>
              <w:t>Diverging)</w:t>
            </w:r>
          </w:p>
        </w:tc>
        <w:tc>
          <w:tcPr>
            <w:tcW w:w="2500" w:type="dxa"/>
          </w:tcPr>
          <w:p w14:paraId="0D5B015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latitude</w:t>
            </w:r>
          </w:p>
        </w:tc>
      </w:tr>
      <w:tr w:rsidR="00CD33CB" w:rsidRPr="00CD33CB" w14:paraId="6160D208" w14:textId="77777777" w:rsidTr="001E01F0">
        <w:trPr>
          <w:trHeight w:val="974"/>
        </w:trPr>
        <w:tc>
          <w:tcPr>
            <w:tcW w:w="2500" w:type="dxa"/>
          </w:tcPr>
          <w:p w14:paraId="50891A25" w14:textId="1D49FDE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422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36BCD80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רוחב</w:t>
            </w:r>
          </w:p>
        </w:tc>
        <w:tc>
          <w:tcPr>
            <w:tcW w:w="2500" w:type="dxa"/>
          </w:tcPr>
          <w:p w14:paraId="05B8758A" w14:textId="00A61A38" w:rsidR="00CD33CB" w:rsidRPr="00483C7D" w:rsidRDefault="00037383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  <w:r>
              <w:rPr>
                <w:rFonts w:ascii="Segoe UI Semibold" w:hAnsi="Segoe UI Semibold" w:cs="Segoe UI Semibold"/>
                <w:highlight w:val="yellow"/>
              </w:rPr>
              <w:t xml:space="preserve"> (</w:t>
            </w:r>
            <w:r w:rsidRPr="00037383">
              <w:rPr>
                <w:rFonts w:ascii="Segoe UI Semibold" w:hAnsi="Segoe UI Semibold" w:cs="Segoe UI Semibold"/>
                <w:highlight w:val="yellow"/>
              </w:rPr>
              <w:t>Diverging)</w:t>
            </w:r>
          </w:p>
        </w:tc>
        <w:tc>
          <w:tcPr>
            <w:tcW w:w="2500" w:type="dxa"/>
          </w:tcPr>
          <w:p w14:paraId="1081DF51" w14:textId="557F0766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longitude</w:t>
            </w:r>
          </w:p>
        </w:tc>
      </w:tr>
      <w:tr w:rsidR="00CD33CB" w:rsidRPr="00CD33CB" w14:paraId="341BE2D6" w14:textId="77777777" w:rsidTr="001E01F0">
        <w:trPr>
          <w:trHeight w:val="1293"/>
        </w:trPr>
        <w:tc>
          <w:tcPr>
            <w:tcW w:w="2500" w:type="dxa"/>
          </w:tcPr>
          <w:p w14:paraId="41BDB1B8" w14:textId="77777777" w:rsid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14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  <w:p w14:paraId="2E566475" w14:textId="24A98568" w:rsidR="001E01F0" w:rsidRDefault="004C20B2" w:rsidP="001E01F0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C20B2">
              <w:rPr>
                <w:rFonts w:ascii="Segoe UI Semibold" w:hAnsi="Segoe UI Semibold" w:cs="Segoe UI Semibold"/>
                <w:rtl/>
              </w:rPr>
              <w:t>0-30</w:t>
            </w:r>
          </w:p>
          <w:p w14:paraId="3DB9DB3E" w14:textId="77777777" w:rsidR="001E01F0" w:rsidRDefault="001E01F0" w:rsidP="001E01F0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</w:p>
          <w:p w14:paraId="37838956" w14:textId="77777777" w:rsidR="001E01F0" w:rsidRDefault="001E01F0" w:rsidP="001E01F0">
            <w:pPr>
              <w:bidi/>
              <w:rPr>
                <w:rFonts w:ascii="Segoe UI Semibold" w:hAnsi="Segoe UI Semibold" w:cs="Segoe UI Semibold"/>
                <w:rtl/>
              </w:rPr>
            </w:pPr>
          </w:p>
          <w:p w14:paraId="5A66722B" w14:textId="3B83C087" w:rsidR="001E01F0" w:rsidRPr="00CD33CB" w:rsidRDefault="001E01F0" w:rsidP="001E01F0">
            <w:pPr>
              <w:bidi/>
              <w:rPr>
                <w:rFonts w:ascii="Segoe UI Semibold" w:hAnsi="Segoe UI Semibold" w:cs="Segoe UI Semibold"/>
                <w:rtl/>
              </w:rPr>
            </w:pPr>
          </w:p>
        </w:tc>
        <w:tc>
          <w:tcPr>
            <w:tcW w:w="2500" w:type="dxa"/>
          </w:tcPr>
          <w:p w14:paraId="2736BF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המספר הכולל של המחבלים המשתתפים באירוע</w:t>
            </w:r>
          </w:p>
        </w:tc>
        <w:tc>
          <w:tcPr>
            <w:tcW w:w="2500" w:type="dxa"/>
          </w:tcPr>
          <w:p w14:paraId="7A660FD1" w14:textId="39353C8B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3879CF8B" w14:textId="581A5DA8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nperps</w:t>
            </w:r>
            <w:proofErr w:type="spellEnd"/>
          </w:p>
        </w:tc>
      </w:tr>
      <w:tr w:rsidR="00CD33CB" w:rsidRPr="00CD33CB" w14:paraId="3B17F3C0" w14:textId="77777777" w:rsidTr="001E01F0">
        <w:trPr>
          <w:trHeight w:val="974"/>
        </w:trPr>
        <w:tc>
          <w:tcPr>
            <w:tcW w:w="2500" w:type="dxa"/>
          </w:tcPr>
          <w:p w14:paraId="2CD9EF54" w14:textId="0C50D31D" w:rsidR="00CD33CB" w:rsidRPr="00CD33CB" w:rsidRDefault="00CD33CB" w:rsidP="004C20B2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lastRenderedPageBreak/>
              <w:t>30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0</w:t>
            </w:r>
            <w:r w:rsidR="004C20B2" w:rsidRPr="004C20B2">
              <w:rPr>
                <w:rFonts w:ascii="Segoe UI Semibold" w:hAnsi="Segoe UI Semibold" w:cs="Segoe UI Semibold"/>
              </w:rPr>
              <w:t>-42</w:t>
            </w:r>
          </w:p>
        </w:tc>
        <w:tc>
          <w:tcPr>
            <w:tcW w:w="2500" w:type="dxa"/>
          </w:tcPr>
          <w:p w14:paraId="3FBF3D3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מספר ההרוגים הכולל באירוע</w:t>
            </w:r>
          </w:p>
        </w:tc>
        <w:tc>
          <w:tcPr>
            <w:tcW w:w="2500" w:type="dxa"/>
          </w:tcPr>
          <w:p w14:paraId="269C1656" w14:textId="5DA4DB40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4D11B34A" w14:textId="4344ED24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nkill</w:t>
            </w:r>
            <w:proofErr w:type="spellEnd"/>
          </w:p>
        </w:tc>
      </w:tr>
      <w:tr w:rsidR="00CD33CB" w:rsidRPr="00CD33CB" w14:paraId="080A4D3D" w14:textId="77777777" w:rsidTr="001E01F0">
        <w:trPr>
          <w:trHeight w:val="974"/>
        </w:trPr>
        <w:tc>
          <w:tcPr>
            <w:tcW w:w="2500" w:type="dxa"/>
          </w:tcPr>
          <w:p w14:paraId="20EEECBC" w14:textId="23888C5E" w:rsidR="00CD33CB" w:rsidRPr="00CD33CB" w:rsidRDefault="00CD33CB" w:rsidP="004C20B2">
            <w:pPr>
              <w:tabs>
                <w:tab w:val="center" w:pos="1142"/>
              </w:tabs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70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0-192</w:t>
            </w:r>
          </w:p>
        </w:tc>
        <w:tc>
          <w:tcPr>
            <w:tcW w:w="2500" w:type="dxa"/>
          </w:tcPr>
          <w:p w14:paraId="08FCB5ED" w14:textId="67238BE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כמות פצועים</w:t>
            </w:r>
          </w:p>
        </w:tc>
        <w:tc>
          <w:tcPr>
            <w:tcW w:w="2500" w:type="dxa"/>
          </w:tcPr>
          <w:p w14:paraId="61DBFF77" w14:textId="0DF4B8AE" w:rsidR="00CD33CB" w:rsidRPr="00483C7D" w:rsidRDefault="00B83D4C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643918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643918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-</w:t>
            </w:r>
            <w:r>
              <w:rPr>
                <w:rFonts w:ascii="Segoe UI Semibold" w:hAnsi="Segoe UI Semibold" w:cs="Segoe UI Semibold"/>
                <w:highlight w:val="yellow"/>
              </w:rPr>
              <w:t>Q</w:t>
            </w:r>
            <w:r w:rsidRPr="00643918">
              <w:rPr>
                <w:rFonts w:ascii="Segoe UI Semibold" w:hAnsi="Segoe UI Semibold" w:cs="Segoe UI Semibold"/>
                <w:highlight w:val="yellow"/>
              </w:rPr>
              <w:t>uantitative (Sequential)</w:t>
            </w:r>
          </w:p>
        </w:tc>
        <w:tc>
          <w:tcPr>
            <w:tcW w:w="2500" w:type="dxa"/>
          </w:tcPr>
          <w:p w14:paraId="4FE4652D" w14:textId="6B4EEB9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nwound</w:t>
            </w:r>
            <w:proofErr w:type="spellEnd"/>
          </w:p>
        </w:tc>
      </w:tr>
      <w:tr w:rsidR="00CD33CB" w:rsidRPr="00CD33CB" w14:paraId="10D31365" w14:textId="77777777" w:rsidTr="001E01F0">
        <w:trPr>
          <w:trHeight w:val="1293"/>
        </w:trPr>
        <w:tc>
          <w:tcPr>
            <w:tcW w:w="2500" w:type="dxa"/>
          </w:tcPr>
          <w:p w14:paraId="0E41C121" w14:textId="01087681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232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0B9AC9A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פירוט המדינה והעיר בה התבצעה ההתקפה</w:t>
            </w:r>
          </w:p>
        </w:tc>
        <w:tc>
          <w:tcPr>
            <w:tcW w:w="2500" w:type="dxa"/>
          </w:tcPr>
          <w:p w14:paraId="4C37147D" w14:textId="77B0D4FA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7819CCC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location</w:t>
            </w:r>
          </w:p>
        </w:tc>
      </w:tr>
      <w:tr w:rsidR="00CD33CB" w:rsidRPr="00CD33CB" w14:paraId="75A8A5DA" w14:textId="77777777" w:rsidTr="001E01F0">
        <w:trPr>
          <w:trHeight w:val="646"/>
        </w:trPr>
        <w:tc>
          <w:tcPr>
            <w:tcW w:w="2500" w:type="dxa"/>
          </w:tcPr>
          <w:p w14:paraId="0C9BB647" w14:textId="2BE9C251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4C20B2" w:rsidRPr="004C20B2">
              <w:rPr>
                <w:rFonts w:ascii="Segoe UI Semibold" w:hAnsi="Segoe UI Semibold" w:cs="Segoe UI Semibold"/>
                <w:rtl/>
              </w:rPr>
              <w:t>0</w:t>
            </w:r>
            <w:r w:rsidR="00BA3572">
              <w:rPr>
                <w:rFonts w:ascii="Segoe UI Semibold" w:hAnsi="Segoe UI Semibold" w:cs="Segoe UI Semibold" w:hint="cs"/>
                <w:rtl/>
              </w:rPr>
              <w:t>-לא</w:t>
            </w:r>
            <w:r w:rsidR="00BA3572">
              <w:rPr>
                <w:rFonts w:ascii="Segoe UI Semibold" w:hAnsi="Segoe UI Semibold" w:cs="Segoe UI Semibold"/>
              </w:rPr>
              <w:t xml:space="preserve"> </w:t>
            </w:r>
            <w:r w:rsidR="00BA3572">
              <w:rPr>
                <w:rFonts w:ascii="Segoe UI Semibold" w:hAnsi="Segoe UI Semibold" w:cs="Segoe UI Semibold" w:hint="cs"/>
                <w:rtl/>
              </w:rPr>
              <w:t>-כן</w:t>
            </w:r>
            <w:r w:rsidR="004C20B2" w:rsidRPr="004C20B2">
              <w:rPr>
                <w:rFonts w:ascii="Segoe UI Semibold" w:hAnsi="Segoe UI Semibold" w:cs="Segoe UI Semibold"/>
              </w:rPr>
              <w:t>1</w:t>
            </w:r>
            <w:r w:rsidR="00C4186C">
              <w:rPr>
                <w:rFonts w:ascii="Segoe UI Semibold" w:hAnsi="Segoe UI Semibold" w:cs="Segoe UI Semibold" w:hint="cs"/>
                <w:rtl/>
              </w:rPr>
              <w:t xml:space="preserve"> </w:t>
            </w:r>
          </w:p>
        </w:tc>
        <w:tc>
          <w:tcPr>
            <w:tcW w:w="2500" w:type="dxa"/>
          </w:tcPr>
          <w:p w14:paraId="4CAC783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הצליחה</w:t>
            </w:r>
          </w:p>
        </w:tc>
        <w:tc>
          <w:tcPr>
            <w:tcW w:w="2500" w:type="dxa"/>
          </w:tcPr>
          <w:p w14:paraId="0F8BC4B3" w14:textId="5308510D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0005B2C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success</w:t>
            </w:r>
          </w:p>
        </w:tc>
      </w:tr>
      <w:tr w:rsidR="00CD33CB" w:rsidRPr="00CD33CB" w14:paraId="650904B9" w14:textId="77777777" w:rsidTr="001E01F0">
        <w:trPr>
          <w:trHeight w:val="974"/>
        </w:trPr>
        <w:tc>
          <w:tcPr>
            <w:tcW w:w="2500" w:type="dxa"/>
          </w:tcPr>
          <w:p w14:paraId="61EF9E6C" w14:textId="32E1ED8A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9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409D712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הדרך או הנשק בעזרתו נעשתה ההתקפה</w:t>
            </w:r>
          </w:p>
        </w:tc>
        <w:tc>
          <w:tcPr>
            <w:tcW w:w="2500" w:type="dxa"/>
          </w:tcPr>
          <w:p w14:paraId="730B79F3" w14:textId="4F4E2735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1A525EB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attacktype1</w:t>
            </w:r>
          </w:p>
        </w:tc>
      </w:tr>
      <w:tr w:rsidR="00CD33CB" w:rsidRPr="00CD33CB" w14:paraId="43F5CC5C" w14:textId="77777777" w:rsidTr="001E01F0">
        <w:trPr>
          <w:trHeight w:val="1302"/>
        </w:trPr>
        <w:tc>
          <w:tcPr>
            <w:tcW w:w="2500" w:type="dxa"/>
          </w:tcPr>
          <w:p w14:paraId="2607106A" w14:textId="46253F92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042EAF" w:rsidRPr="004C20B2">
              <w:rPr>
                <w:rFonts w:ascii="Segoe UI Semibold" w:hAnsi="Segoe UI Semibold" w:cs="Segoe UI Semibold"/>
                <w:rtl/>
              </w:rPr>
              <w:t>0</w:t>
            </w:r>
            <w:r w:rsidR="00042EAF">
              <w:rPr>
                <w:rFonts w:ascii="Segoe UI Semibold" w:hAnsi="Segoe UI Semibold" w:cs="Segoe UI Semibold" w:hint="cs"/>
                <w:rtl/>
              </w:rPr>
              <w:t>-לא</w:t>
            </w:r>
            <w:r w:rsidR="00042EAF">
              <w:rPr>
                <w:rFonts w:ascii="Segoe UI Semibold" w:hAnsi="Segoe UI Semibold" w:cs="Segoe UI Semibold"/>
              </w:rPr>
              <w:t xml:space="preserve"> </w:t>
            </w:r>
            <w:r w:rsidR="00042EAF">
              <w:rPr>
                <w:rFonts w:ascii="Segoe UI Semibold" w:hAnsi="Segoe UI Semibold" w:cs="Segoe UI Semibold" w:hint="cs"/>
                <w:rtl/>
              </w:rPr>
              <w:t>-כן</w:t>
            </w:r>
            <w:r w:rsidR="00042EAF" w:rsidRPr="004C20B2">
              <w:rPr>
                <w:rFonts w:ascii="Segoe UI Semibold" w:hAnsi="Segoe UI Semibold" w:cs="Segoe UI Semibold"/>
              </w:rPr>
              <w:t>1</w:t>
            </w:r>
          </w:p>
        </w:tc>
        <w:tc>
          <w:tcPr>
            <w:tcW w:w="2500" w:type="dxa"/>
          </w:tcPr>
          <w:p w14:paraId="780D78D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התבצעה באמצעות התאבדות</w:t>
            </w:r>
          </w:p>
        </w:tc>
        <w:tc>
          <w:tcPr>
            <w:tcW w:w="2500" w:type="dxa"/>
          </w:tcPr>
          <w:p w14:paraId="37E2A5A1" w14:textId="6FC37CE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0CF8E85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suicide</w:t>
            </w:r>
          </w:p>
        </w:tc>
      </w:tr>
      <w:tr w:rsidR="00CD33CB" w:rsidRPr="00CD33CB" w14:paraId="26BF1D25" w14:textId="77777777" w:rsidTr="001E01F0">
        <w:trPr>
          <w:trHeight w:val="646"/>
        </w:trPr>
        <w:tc>
          <w:tcPr>
            <w:tcW w:w="2500" w:type="dxa"/>
          </w:tcPr>
          <w:p w14:paraId="47ADCA33" w14:textId="5E2462C8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20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7132EC2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המטרה/קורבן</w:t>
            </w:r>
          </w:p>
        </w:tc>
        <w:tc>
          <w:tcPr>
            <w:tcW w:w="2500" w:type="dxa"/>
          </w:tcPr>
          <w:p w14:paraId="49999384" w14:textId="66BCDA61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3BD0D97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targtype1</w:t>
            </w:r>
          </w:p>
        </w:tc>
      </w:tr>
      <w:tr w:rsidR="00CD33CB" w:rsidRPr="00CD33CB" w14:paraId="5B14DDF4" w14:textId="77777777" w:rsidTr="001E01F0">
        <w:trPr>
          <w:trHeight w:val="646"/>
        </w:trPr>
        <w:tc>
          <w:tcPr>
            <w:tcW w:w="2500" w:type="dxa"/>
          </w:tcPr>
          <w:p w14:paraId="0CCDCC44" w14:textId="4A5B03A7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4E220C8B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הנשק בשימוש באירוע</w:t>
            </w:r>
          </w:p>
        </w:tc>
        <w:tc>
          <w:tcPr>
            <w:tcW w:w="2500" w:type="dxa"/>
          </w:tcPr>
          <w:p w14:paraId="0B48010C" w14:textId="443785C0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645CE6F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weaptype1_txt</w:t>
            </w:r>
          </w:p>
        </w:tc>
      </w:tr>
      <w:tr w:rsidR="00CD33CB" w:rsidRPr="00CD33CB" w14:paraId="1771CE00" w14:textId="77777777" w:rsidTr="001E01F0">
        <w:trPr>
          <w:trHeight w:val="974"/>
        </w:trPr>
        <w:tc>
          <w:tcPr>
            <w:tcW w:w="2500" w:type="dxa"/>
          </w:tcPr>
          <w:p w14:paraId="4A93C623" w14:textId="5F46FB6B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81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500" w:type="dxa"/>
          </w:tcPr>
          <w:p w14:paraId="2225072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הקבוצה שביצעה את הפיגוע</w:t>
            </w:r>
          </w:p>
        </w:tc>
        <w:tc>
          <w:tcPr>
            <w:tcW w:w="2500" w:type="dxa"/>
          </w:tcPr>
          <w:p w14:paraId="0190463A" w14:textId="415796A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16E2D77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gname</w:t>
            </w:r>
            <w:proofErr w:type="spellEnd"/>
          </w:p>
        </w:tc>
      </w:tr>
      <w:tr w:rsidR="00CD33CB" w:rsidRPr="00CD33CB" w14:paraId="5A96550F" w14:textId="77777777" w:rsidTr="001E01F0">
        <w:trPr>
          <w:trHeight w:val="1302"/>
        </w:trPr>
        <w:tc>
          <w:tcPr>
            <w:tcW w:w="2500" w:type="dxa"/>
          </w:tcPr>
          <w:p w14:paraId="03F89116" w14:textId="0BB95FAB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4C20B2">
              <w:rPr>
                <w:rFonts w:ascii="Segoe UI Semibold" w:hAnsi="Segoe UI Semibold" w:cs="Segoe UI Semibold"/>
                <w:rtl/>
              </w:rPr>
              <w:br/>
            </w:r>
            <w:r w:rsidR="00042EAF" w:rsidRPr="004C20B2">
              <w:rPr>
                <w:rFonts w:ascii="Segoe UI Semibold" w:hAnsi="Segoe UI Semibold" w:cs="Segoe UI Semibold"/>
                <w:rtl/>
              </w:rPr>
              <w:t>0</w:t>
            </w:r>
            <w:r w:rsidR="00042EAF">
              <w:rPr>
                <w:rFonts w:ascii="Segoe UI Semibold" w:hAnsi="Segoe UI Semibold" w:cs="Segoe UI Semibold" w:hint="cs"/>
                <w:rtl/>
              </w:rPr>
              <w:t>-לא</w:t>
            </w:r>
            <w:r w:rsidR="00042EAF">
              <w:rPr>
                <w:rFonts w:ascii="Segoe UI Semibold" w:hAnsi="Segoe UI Semibold" w:cs="Segoe UI Semibold"/>
              </w:rPr>
              <w:t xml:space="preserve"> </w:t>
            </w:r>
            <w:r w:rsidR="00042EAF">
              <w:rPr>
                <w:rFonts w:ascii="Segoe UI Semibold" w:hAnsi="Segoe UI Semibold" w:cs="Segoe UI Semibold" w:hint="cs"/>
                <w:rtl/>
              </w:rPr>
              <w:t>-כן</w:t>
            </w:r>
            <w:r w:rsidR="00042EAF" w:rsidRPr="004C20B2">
              <w:rPr>
                <w:rFonts w:ascii="Segoe UI Semibold" w:hAnsi="Segoe UI Semibold" w:cs="Segoe UI Semibold"/>
              </w:rPr>
              <w:t>1</w:t>
            </w:r>
          </w:p>
        </w:tc>
        <w:tc>
          <w:tcPr>
            <w:tcW w:w="2500" w:type="dxa"/>
          </w:tcPr>
          <w:p w14:paraId="71E2A1DD" w14:textId="2EF47BF3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</w:t>
            </w:r>
            <w:r w:rsidR="00F24272">
              <w:rPr>
                <w:rFonts w:ascii="Segoe UI Semibold" w:hAnsi="Segoe UI Semibold" w:cs="Segoe UI Semibold" w:hint="cs"/>
                <w:rtl/>
              </w:rPr>
              <w:t>ק</w:t>
            </w:r>
            <w:r w:rsidRPr="00CD33CB">
              <w:rPr>
                <w:rFonts w:ascii="Segoe UI Semibold" w:hAnsi="Segoe UI Semibold" w:cs="Segoe UI Semibold"/>
                <w:rtl/>
              </w:rPr>
              <w:t>פה נמשכה פחות מ24 שעות או יותר</w:t>
            </w:r>
          </w:p>
        </w:tc>
        <w:tc>
          <w:tcPr>
            <w:tcW w:w="2500" w:type="dxa"/>
          </w:tcPr>
          <w:p w14:paraId="1E688B91" w14:textId="09DEBDA4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500" w:type="dxa"/>
          </w:tcPr>
          <w:p w14:paraId="2BBF07A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extended</w:t>
            </w:r>
          </w:p>
        </w:tc>
      </w:tr>
    </w:tbl>
    <w:p w14:paraId="2C9908E9" w14:textId="35864982" w:rsidR="00F0441F" w:rsidRPr="00CD33CB" w:rsidRDefault="000D3F5A" w:rsidP="00CD33CB">
      <w:pPr>
        <w:bidi/>
        <w:rPr>
          <w:rFonts w:ascii="Segoe UI Semibold" w:hAnsi="Segoe UI Semibold" w:cs="Segoe UI Semibold"/>
          <w:rtl/>
          <w:lang w:bidi="he-IL"/>
        </w:rPr>
      </w:pPr>
      <w:r w:rsidRPr="00CD33CB">
        <w:rPr>
          <w:rFonts w:ascii="Segoe UI Semibold" w:hAnsi="Segoe UI Semibold" w:cs="Segoe UI Semibold"/>
          <w:rtl/>
          <w:lang w:bidi="he-IL"/>
        </w:rPr>
        <w:br/>
      </w:r>
    </w:p>
    <w:p w14:paraId="063FA9A6" w14:textId="4725F6B9" w:rsidR="00F0441F" w:rsidRPr="00CD33CB" w:rsidRDefault="00F0441F" w:rsidP="007D5AC1">
      <w:pPr>
        <w:rPr>
          <w:rFonts w:ascii="Segoe UI Semibold" w:hAnsi="Segoe UI Semibold" w:cs="Segoe UI Semibold"/>
          <w:lang w:bidi="he-IL"/>
        </w:rPr>
      </w:pPr>
    </w:p>
    <w:p w14:paraId="0438834A" w14:textId="3A4C1C03" w:rsidR="00483C7D" w:rsidRPr="000742B0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  <w:rPr>
          <w:rFonts w:ascii="Segoe UI Semibold" w:hAnsi="Segoe UI Semibold" w:cs="Segoe UI Semibold"/>
          <w:lang w:bidi="he-IL"/>
        </w:rPr>
      </w:pPr>
      <w:proofErr w:type="spellStart"/>
      <w:r w:rsidRPr="000742B0">
        <w:rPr>
          <w:rFonts w:ascii="Segoe UI Semibold" w:hAnsi="Segoe UI Semibold" w:cs="Segoe UI Semibold" w:hint="cs"/>
          <w:rtl/>
        </w:rPr>
        <w:t>לבדוק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לעומק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את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ה</w:t>
      </w:r>
      <w:r w:rsidRPr="000742B0">
        <w:rPr>
          <w:rFonts w:ascii="Segoe UI Semibold" w:hAnsi="Segoe UI Semibold" w:cs="Segoe UI Semibold"/>
          <w:lang w:bidi="he-IL"/>
        </w:rPr>
        <w:t>ATTRIBUTE TYPES</w:t>
      </w:r>
    </w:p>
    <w:p w14:paraId="342766E9" w14:textId="1854CC08" w:rsidR="00483C7D" w:rsidRPr="000742B0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  <w:rPr>
          <w:rFonts w:ascii="Segoe UI Semibold" w:hAnsi="Segoe UI Semibold" w:cs="Segoe UI Semibold"/>
          <w:lang w:bidi="he-IL"/>
        </w:rPr>
      </w:pPr>
      <w:proofErr w:type="spellStart"/>
      <w:r w:rsidRPr="000742B0">
        <w:rPr>
          <w:rFonts w:ascii="Segoe UI Semibold" w:hAnsi="Segoe UI Semibold" w:cs="Segoe UI Semibold" w:hint="cs"/>
          <w:rtl/>
        </w:rPr>
        <w:t>להוסיף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בקרדינליות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את</w:t>
      </w:r>
      <w:proofErr w:type="spellEnd"/>
      <w:r w:rsidRPr="000742B0">
        <w:rPr>
          <w:rFonts w:ascii="Segoe UI Semibold" w:hAnsi="Segoe UI Semibold" w:cs="Segoe UI Semibold" w:hint="cs"/>
          <w:rtl/>
        </w:rPr>
        <w:t xml:space="preserve"> </w:t>
      </w:r>
      <w:proofErr w:type="spellStart"/>
      <w:r w:rsidRPr="000742B0">
        <w:rPr>
          <w:rFonts w:ascii="Segoe UI Semibold" w:hAnsi="Segoe UI Semibold" w:cs="Segoe UI Semibold" w:hint="cs"/>
          <w:rtl/>
        </w:rPr>
        <w:t>האופציות</w:t>
      </w:r>
      <w:proofErr w:type="spellEnd"/>
    </w:p>
    <w:p w14:paraId="1AD864CD" w14:textId="41B24C58" w:rsidR="000742B0" w:rsidRPr="000742B0" w:rsidRDefault="000742B0" w:rsidP="000742B0">
      <w:pPr>
        <w:bidi/>
        <w:spacing w:after="160" w:line="259" w:lineRule="auto"/>
        <w:rPr>
          <w:rFonts w:ascii="Segoe UI Semibold" w:hAnsi="Segoe UI Semibold" w:cs="Segoe UI Semibold"/>
          <w:rtl/>
          <w:lang w:bidi="he-IL"/>
        </w:rPr>
      </w:pPr>
    </w:p>
    <w:p w14:paraId="5FCFA536" w14:textId="556127E6" w:rsidR="000742B0" w:rsidRPr="000742B0" w:rsidRDefault="000742B0">
      <w:pPr>
        <w:rPr>
          <w:rFonts w:ascii="Segoe UI Semibold" w:hAnsi="Segoe UI Semibold" w:cs="Segoe UI Semibold"/>
          <w:b/>
          <w:bCs/>
          <w:color w:val="C00000"/>
          <w:sz w:val="44"/>
          <w:szCs w:val="44"/>
          <w:rtl/>
          <w:lang w:bidi="he-IL"/>
        </w:rPr>
      </w:pPr>
      <w:r w:rsidRPr="000742B0">
        <w:rPr>
          <w:rFonts w:ascii="Segoe UI Semibold" w:hAnsi="Segoe UI Semibold" w:cs="Segoe UI Semibold"/>
          <w:b/>
          <w:bCs/>
          <w:color w:val="C00000"/>
          <w:sz w:val="44"/>
          <w:szCs w:val="44"/>
          <w:rtl/>
          <w:lang w:bidi="he-IL"/>
        </w:rPr>
        <w:br w:type="page"/>
      </w:r>
    </w:p>
    <w:p w14:paraId="735C3EA0" w14:textId="292AD8AF" w:rsidR="00DC08D3" w:rsidRDefault="00DC08D3" w:rsidP="000742B0">
      <w:pPr>
        <w:bidi/>
        <w:spacing w:after="160" w:line="259" w:lineRule="auto"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מטלות</w:t>
      </w:r>
    </w:p>
    <w:p w14:paraId="46B4239B" w14:textId="346C4B46" w:rsidR="00D45BC5" w:rsidRPr="005F6DAD" w:rsidRDefault="00D45BC5" w:rsidP="00530363">
      <w:pPr>
        <w:pStyle w:val="a6"/>
        <w:numPr>
          <w:ilvl w:val="0"/>
          <w:numId w:val="4"/>
        </w:numPr>
        <w:bidi/>
        <w:spacing w:after="160" w:line="360" w:lineRule="auto"/>
        <w:ind w:hanging="357"/>
        <w:rPr>
          <w:b/>
          <w:bCs/>
          <w:sz w:val="22"/>
          <w:szCs w:val="22"/>
          <w:lang w:bidi="he-IL"/>
        </w:rPr>
      </w:pPr>
      <w:r w:rsidRPr="005F6DAD">
        <w:rPr>
          <w:rFonts w:ascii="Segoe UI Semibold" w:hAnsi="Segoe UI Semibold" w:cs="Segoe UI Semibold" w:hint="cs"/>
          <w:b/>
          <w:bCs/>
          <w:sz w:val="22"/>
          <w:szCs w:val="22"/>
          <w:rtl/>
          <w:lang w:bidi="he-IL"/>
        </w:rPr>
        <w:t>תיאור מטלות המשתמש במונחי התחום:</w:t>
      </w:r>
    </w:p>
    <w:p w14:paraId="7BB5C753" w14:textId="0929D968" w:rsidR="00D45BC5" w:rsidRPr="00530363" w:rsidRDefault="007A1FAD" w:rsidP="00530363">
      <w:pPr>
        <w:pStyle w:val="a6"/>
        <w:numPr>
          <w:ilvl w:val="0"/>
          <w:numId w:val="6"/>
        </w:numPr>
        <w:bidi/>
        <w:spacing w:after="160" w:line="360" w:lineRule="auto"/>
        <w:ind w:hanging="357"/>
        <w:rPr>
          <w:sz w:val="20"/>
          <w:szCs w:val="20"/>
          <w:u w:val="single"/>
          <w:lang w:bidi="he-IL"/>
        </w:rPr>
      </w:pPr>
      <w:r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התפלגות</w:t>
      </w:r>
      <w:r w:rsidR="00D45BC5" w:rsidRPr="005F6DAD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 xml:space="preserve"> </w:t>
      </w:r>
      <w:r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תקיפות הטרור</w:t>
      </w:r>
      <w:r w:rsidR="00D45BC5" w:rsidRPr="005F6DAD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 xml:space="preserve"> לפי אזורים: </w:t>
      </w:r>
      <w:r w:rsidR="00BD03F8"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כמות אירועי הטרור לפי מיקומים שונים בישראל</w:t>
      </w:r>
      <w:r w:rsidR="00D45BC5" w:rsidRPr="005F6DAD">
        <w:rPr>
          <w:rFonts w:ascii="Segoe UI Semibold" w:hAnsi="Segoe UI Semibold" w:cs="Segoe UI Semibold" w:hint="cs"/>
          <w:sz w:val="22"/>
          <w:szCs w:val="22"/>
          <w:u w:val="single"/>
          <w:rtl/>
          <w:lang w:bidi="he-IL"/>
        </w:rPr>
        <w:t>?</w:t>
      </w:r>
      <w:r w:rsidR="00D45BC5" w:rsidRPr="005F6DAD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br/>
      </w:r>
      <w:r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התפלגות תקיפות טרור לפי אזורים בישראל מתארת מטלה בתחום ביטחון לאומי וניתוח אירועים גיאוגרפים. </w:t>
      </w:r>
      <w:r w:rsidR="00D45BC5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במטלה זאת נרצה להשוות בין כמות </w:t>
      </w:r>
      <w:r w:rsidR="008F4A83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>מתקפות הטרור</w:t>
      </w:r>
      <w:r w:rsidR="00D45BC5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 באזורים שונים בישראל</w:t>
      </w:r>
      <w:r w:rsidR="00740234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 xml:space="preserve"> ולהבחין במקומות בארץ בהם יש יותר פיגועים</w:t>
      </w:r>
      <w:r w:rsidR="005F6DAD" w:rsidRPr="005F6DAD">
        <w:rPr>
          <w:rFonts w:ascii="Segoe UI Semibold" w:hAnsi="Segoe UI Semibold" w:cs="Segoe UI Semibold" w:hint="cs"/>
          <w:sz w:val="20"/>
          <w:szCs w:val="20"/>
          <w:rtl/>
          <w:lang w:bidi="he-IL"/>
        </w:rPr>
        <w:t>, בכך נוכל לזהות מיקומים הדורשים צורך בהיערכות ביטחונית מוגברת.</w:t>
      </w:r>
    </w:p>
    <w:p w14:paraId="6AD351A4" w14:textId="77777777" w:rsidR="00530363" w:rsidRDefault="00530363" w:rsidP="00530363">
      <w:pPr>
        <w:pStyle w:val="a6"/>
        <w:numPr>
          <w:ilvl w:val="0"/>
          <w:numId w:val="6"/>
        </w:numPr>
        <w:bidi/>
        <w:spacing w:line="360" w:lineRule="auto"/>
        <w:rPr>
          <w:rFonts w:ascii="Segoe UI Semibold" w:hAnsi="Segoe UI Semibold" w:cs="Segoe UI Semibold"/>
          <w:sz w:val="22"/>
          <w:szCs w:val="22"/>
          <w:u w:val="single"/>
          <w:lang w:bidi="he-IL"/>
        </w:rPr>
      </w:pPr>
      <w:r w:rsidRPr="00530363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>קורלציה בין מספר המחבלים למספר הנפגעים: האם קיים קשר בין כמות המחבלים באירוע לכמות הנפגעים?</w:t>
      </w:r>
    </w:p>
    <w:p w14:paraId="79662BB7" w14:textId="12467E5D" w:rsidR="00530363" w:rsidRPr="00530363" w:rsidRDefault="00530363" w:rsidP="00530363">
      <w:pPr>
        <w:pStyle w:val="a6"/>
        <w:bidi/>
        <w:spacing w:line="360" w:lineRule="auto"/>
        <w:ind w:left="1080"/>
        <w:rPr>
          <w:rFonts w:ascii="Segoe UI Semibold" w:hAnsi="Segoe UI Semibold" w:cs="Segoe UI Semibold"/>
          <w:sz w:val="20"/>
          <w:szCs w:val="20"/>
          <w:lang w:bidi="he-IL"/>
        </w:rPr>
      </w:pPr>
      <w:r w:rsidRPr="00530363">
        <w:rPr>
          <w:rFonts w:ascii="Segoe UI Semibold" w:hAnsi="Segoe UI Semibold" w:cs="Segoe UI Semibold"/>
          <w:sz w:val="20"/>
          <w:szCs w:val="20"/>
          <w:rtl/>
          <w:lang w:bidi="he-IL"/>
        </w:rPr>
        <w:t>ניתוח הקשר בין 2 המשתנים – מספר המחבלים המשתתפים במתקפת טרור לבין מספר הנפגעים (באותה המתקפה), במטרה להבין האם קיים קשר ומה טיבו (חיובי/שלילי/אין קשר)</w:t>
      </w:r>
    </w:p>
    <w:p w14:paraId="1D040A2D" w14:textId="68158C4F" w:rsidR="00530363" w:rsidRPr="00530363" w:rsidRDefault="00530363" w:rsidP="00530363">
      <w:pPr>
        <w:pStyle w:val="a6"/>
        <w:numPr>
          <w:ilvl w:val="0"/>
          <w:numId w:val="6"/>
        </w:numPr>
        <w:bidi/>
        <w:spacing w:line="360" w:lineRule="auto"/>
        <w:rPr>
          <w:rFonts w:ascii="Segoe UI Semibold" w:hAnsi="Segoe UI Semibold" w:cs="Segoe UI Semibold"/>
          <w:sz w:val="22"/>
          <w:szCs w:val="22"/>
          <w:u w:val="single"/>
          <w:lang w:bidi="he-IL"/>
        </w:rPr>
      </w:pPr>
      <w:r w:rsidRPr="00530363">
        <w:rPr>
          <w:rFonts w:ascii="Segoe UI Semibold" w:hAnsi="Segoe UI Semibold" w:cs="Segoe UI Semibold"/>
          <w:sz w:val="22"/>
          <w:szCs w:val="22"/>
          <w:u w:val="single"/>
          <w:rtl/>
          <w:lang w:bidi="he-IL"/>
        </w:rPr>
        <w:t>כמות פיגועי הטרור לאורך השנים: כיצד השתנתה תדירות הפיגועים לאורך השנים?</w:t>
      </w:r>
    </w:p>
    <w:p w14:paraId="17C50842" w14:textId="039D4A25" w:rsidR="005F6DAD" w:rsidRDefault="00530363" w:rsidP="00530363">
      <w:pPr>
        <w:pStyle w:val="a6"/>
        <w:bidi/>
        <w:spacing w:line="360" w:lineRule="auto"/>
        <w:ind w:left="1080"/>
        <w:rPr>
          <w:rFonts w:ascii="Segoe UI Semibold" w:hAnsi="Segoe UI Semibold" w:cs="Segoe UI Semibold"/>
          <w:sz w:val="20"/>
          <w:szCs w:val="20"/>
          <w:lang w:bidi="he-IL"/>
        </w:rPr>
      </w:pPr>
      <w:r w:rsidRPr="00530363">
        <w:rPr>
          <w:rFonts w:ascii="Segoe UI Semibold" w:hAnsi="Segoe UI Semibold" w:cs="Segoe UI Semibold"/>
          <w:sz w:val="20"/>
          <w:szCs w:val="20"/>
          <w:rtl/>
          <w:lang w:bidi="he-IL"/>
        </w:rPr>
        <w:t>הבנת השינויים בתדירות פיגועי הטרור במדינת ישראל לאורך השנים במטרה לזהות האם ישנה קורלציה או מגמה עם השנים.</w:t>
      </w:r>
    </w:p>
    <w:p w14:paraId="16303D78" w14:textId="77777777" w:rsidR="001447D1" w:rsidRDefault="001447D1" w:rsidP="001447D1">
      <w:pPr>
        <w:pStyle w:val="a6"/>
        <w:bidi/>
        <w:spacing w:line="360" w:lineRule="auto"/>
        <w:ind w:left="1080"/>
        <w:rPr>
          <w:rFonts w:ascii="Segoe UI Semibold" w:hAnsi="Segoe UI Semibold" w:cs="Segoe UI Semibold"/>
          <w:sz w:val="20"/>
          <w:szCs w:val="20"/>
          <w:lang w:bidi="he-IL"/>
        </w:rPr>
      </w:pPr>
    </w:p>
    <w:p w14:paraId="159FDC5E" w14:textId="2569DD56" w:rsidR="001447D1" w:rsidRPr="001447D1" w:rsidRDefault="001447D1" w:rsidP="001447D1">
      <w:pPr>
        <w:pStyle w:val="a6"/>
        <w:numPr>
          <w:ilvl w:val="0"/>
          <w:numId w:val="4"/>
        </w:numPr>
        <w:bidi/>
        <w:spacing w:line="360" w:lineRule="auto"/>
        <w:rPr>
          <w:rFonts w:ascii="Segoe UI Semibold" w:hAnsi="Segoe UI Semibold" w:cs="Segoe UI Semibold"/>
          <w:b/>
          <w:bCs/>
          <w:sz w:val="20"/>
          <w:szCs w:val="20"/>
          <w:lang w:bidi="he-IL"/>
        </w:rPr>
      </w:pPr>
      <w:r w:rsidRPr="001447D1">
        <w:rPr>
          <w:rFonts w:ascii="Segoe UI Semibold" w:hAnsi="Segoe UI Semibold" w:cs="Segoe UI Semibold" w:hint="cs"/>
          <w:b/>
          <w:bCs/>
          <w:sz w:val="20"/>
          <w:szCs w:val="20"/>
          <w:rtl/>
          <w:lang w:bidi="he-IL"/>
        </w:rPr>
        <w:t xml:space="preserve">מיפוי המטלות במונחים האבסטרקטיים בהתאם לטיפולוגיה של </w:t>
      </w:r>
      <w:proofErr w:type="spellStart"/>
      <w:r w:rsidRPr="001447D1">
        <w:rPr>
          <w:rFonts w:ascii="Segoe UI Semibold" w:hAnsi="Segoe UI Semibold" w:cs="Segoe UI Semibold"/>
          <w:b/>
          <w:bCs/>
          <w:sz w:val="20"/>
          <w:szCs w:val="20"/>
          <w:lang w:bidi="he-IL"/>
        </w:rPr>
        <w:t>Munzner</w:t>
      </w:r>
      <w:proofErr w:type="spellEnd"/>
      <w:r>
        <w:rPr>
          <w:rFonts w:ascii="Segoe UI Semibold" w:hAnsi="Segoe UI Semibold" w:cs="Segoe UI Semibold" w:hint="cs"/>
          <w:b/>
          <w:bCs/>
          <w:sz w:val="20"/>
          <w:szCs w:val="20"/>
          <w:rtl/>
          <w:lang w:bidi="he-IL"/>
        </w:rPr>
        <w:t>:</w:t>
      </w:r>
      <w:r>
        <w:rPr>
          <w:rFonts w:ascii="Segoe UI Semibold" w:hAnsi="Segoe UI Semibold" w:cs="Segoe UI Semibold"/>
          <w:b/>
          <w:bCs/>
          <w:sz w:val="20"/>
          <w:szCs w:val="20"/>
          <w:lang w:bidi="he-IL"/>
        </w:rPr>
        <w:br/>
      </w:r>
    </w:p>
    <w:tbl>
      <w:tblPr>
        <w:tblStyle w:val="4-2"/>
        <w:tblpPr w:leftFromText="180" w:rightFromText="180" w:vertAnchor="text" w:horzAnchor="page" w:tblpX="1487" w:tblpY="-1"/>
        <w:bidiVisual/>
        <w:tblW w:w="8129" w:type="dxa"/>
        <w:tblLook w:val="04A0" w:firstRow="1" w:lastRow="0" w:firstColumn="1" w:lastColumn="0" w:noHBand="0" w:noVBand="1"/>
      </w:tblPr>
      <w:tblGrid>
        <w:gridCol w:w="3663"/>
        <w:gridCol w:w="2233"/>
        <w:gridCol w:w="2233"/>
      </w:tblGrid>
      <w:tr w:rsidR="00B32B6D" w14:paraId="501490B1" w14:textId="77777777" w:rsidTr="00B32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21331735" w14:textId="5E124F97" w:rsidR="00B32B6D" w:rsidRPr="005F6DAD" w:rsidRDefault="00B32B6D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  <w:rtl/>
                <w:lang w:bidi="he-IL"/>
              </w:rPr>
            </w:pPr>
            <w:r w:rsidRPr="005F6DAD"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</w:rPr>
              <w:t>Target</w:t>
            </w:r>
          </w:p>
        </w:tc>
        <w:tc>
          <w:tcPr>
            <w:tcW w:w="2233" w:type="dxa"/>
          </w:tcPr>
          <w:p w14:paraId="400E123D" w14:textId="77777777" w:rsidR="00B32B6D" w:rsidRPr="005F6DAD" w:rsidRDefault="00B32B6D" w:rsidP="00B32B6D">
            <w:pPr>
              <w:bidi/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  <w:lang w:bidi="he-IL"/>
              </w:rPr>
            </w:pPr>
            <w:r w:rsidRPr="005F6DAD"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</w:rPr>
              <w:t>Action</w:t>
            </w:r>
          </w:p>
        </w:tc>
        <w:tc>
          <w:tcPr>
            <w:tcW w:w="2233" w:type="dxa"/>
          </w:tcPr>
          <w:p w14:paraId="76DE7AA9" w14:textId="75BC9CA3" w:rsidR="00B32B6D" w:rsidRPr="005F6DAD" w:rsidRDefault="00B32B6D" w:rsidP="00B32B6D">
            <w:pPr>
              <w:bidi/>
              <w:spacing w:after="1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  <w:rtl/>
                <w:lang w:bidi="he-IL"/>
              </w:rPr>
            </w:pPr>
            <w:r>
              <w:rPr>
                <w:rFonts w:ascii="Segoe UI Semibold" w:hAnsi="Segoe UI Semibold" w:cs="Segoe UI Semibold" w:hint="cs"/>
                <w:b w:val="0"/>
                <w:bCs w:val="0"/>
                <w:sz w:val="22"/>
                <w:szCs w:val="22"/>
                <w:rtl/>
                <w:lang w:bidi="he-IL"/>
              </w:rPr>
              <w:t xml:space="preserve"> </w:t>
            </w:r>
            <w:r w:rsidRPr="00B32B6D">
              <w:rPr>
                <w:rFonts w:ascii="Segoe UI Semibold" w:hAnsi="Segoe UI Semibold" w:cs="Segoe UI Semibold"/>
                <w:b w:val="0"/>
                <w:bCs w:val="0"/>
                <w:sz w:val="22"/>
                <w:szCs w:val="22"/>
              </w:rPr>
              <w:t xml:space="preserve"> Real world task</w:t>
            </w:r>
          </w:p>
        </w:tc>
      </w:tr>
      <w:tr w:rsidR="00B32B6D" w14:paraId="6E2557A8" w14:textId="77777777" w:rsidTr="00B3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3FFFB456" w14:textId="495FEA57" w:rsidR="00B32B6D" w:rsidRPr="00B32B6D" w:rsidRDefault="00530363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rtl/>
                <w:lang w:bidi="he-IL"/>
              </w:rPr>
            </w:pPr>
            <w:r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lang w:bidi="he-IL"/>
              </w:rPr>
              <w:t>Distribution</w:t>
            </w:r>
          </w:p>
        </w:tc>
        <w:tc>
          <w:tcPr>
            <w:tcW w:w="2233" w:type="dxa"/>
          </w:tcPr>
          <w:p w14:paraId="4FB61F82" w14:textId="77777777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sz w:val="20"/>
                <w:szCs w:val="20"/>
                <w:highlight w:val="yellow"/>
                <w:lang w:bidi="he-IL"/>
              </w:rPr>
              <w:t>Search - Explore</w:t>
            </w:r>
          </w:p>
        </w:tc>
        <w:tc>
          <w:tcPr>
            <w:tcW w:w="2233" w:type="dxa"/>
          </w:tcPr>
          <w:p w14:paraId="18E39705" w14:textId="0421847F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1447D1"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  <w:t>התפלגות תקיפות הטרור לפי אזורים</w:t>
            </w:r>
          </w:p>
        </w:tc>
      </w:tr>
      <w:tr w:rsidR="00B32B6D" w14:paraId="61408ABD" w14:textId="77777777" w:rsidTr="00B32B6D">
        <w:trPr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32AD9BB9" w14:textId="6D08DFD3" w:rsidR="00B32B6D" w:rsidRPr="00B32B6D" w:rsidRDefault="00530363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lang w:bidi="he-IL"/>
              </w:rPr>
              <w:t>Correlation</w:t>
            </w:r>
          </w:p>
        </w:tc>
        <w:tc>
          <w:tcPr>
            <w:tcW w:w="2233" w:type="dxa"/>
          </w:tcPr>
          <w:p w14:paraId="493BD409" w14:textId="3C3FC37B" w:rsidR="00B32B6D" w:rsidRPr="00B32B6D" w:rsidRDefault="00530363" w:rsidP="00B32B6D">
            <w:pPr>
              <w:bidi/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sz w:val="20"/>
                <w:szCs w:val="20"/>
                <w:lang w:bidi="he-IL"/>
              </w:rPr>
              <w:t>Compare</w:t>
            </w:r>
          </w:p>
        </w:tc>
        <w:tc>
          <w:tcPr>
            <w:tcW w:w="2233" w:type="dxa"/>
          </w:tcPr>
          <w:p w14:paraId="17423038" w14:textId="26BC0522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B32B6D"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  <w:t>קורלציה בין מספר המחבלים למספר הנפגעים: האם קיים קשר בין כמות המחבלים באירוע לכמות הנפגעים?</w:t>
            </w:r>
          </w:p>
        </w:tc>
      </w:tr>
      <w:tr w:rsidR="00B32B6D" w14:paraId="50FA20E7" w14:textId="77777777" w:rsidTr="00B3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3" w:type="dxa"/>
          </w:tcPr>
          <w:p w14:paraId="5115FF46" w14:textId="31F262B6" w:rsidR="00B32B6D" w:rsidRPr="00B32B6D" w:rsidRDefault="00530363" w:rsidP="00B32B6D">
            <w:pPr>
              <w:bidi/>
              <w:spacing w:after="160" w:line="360" w:lineRule="auto"/>
              <w:jc w:val="center"/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b w:val="0"/>
                <w:bCs w:val="0"/>
                <w:sz w:val="20"/>
                <w:szCs w:val="20"/>
                <w:lang w:bidi="he-IL"/>
              </w:rPr>
              <w:t>Trends</w:t>
            </w:r>
          </w:p>
        </w:tc>
        <w:tc>
          <w:tcPr>
            <w:tcW w:w="2233" w:type="dxa"/>
          </w:tcPr>
          <w:p w14:paraId="53EF0B80" w14:textId="32041D38" w:rsidR="00B32B6D" w:rsidRPr="00B32B6D" w:rsidRDefault="00530363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530363">
              <w:rPr>
                <w:rFonts w:ascii="Segoe UI Semibold" w:hAnsi="Segoe UI Semibold" w:cs="Segoe UI Semibold"/>
                <w:sz w:val="20"/>
                <w:szCs w:val="20"/>
                <w:lang w:bidi="he-IL"/>
              </w:rPr>
              <w:t>Compare</w:t>
            </w:r>
          </w:p>
        </w:tc>
        <w:tc>
          <w:tcPr>
            <w:tcW w:w="2233" w:type="dxa"/>
          </w:tcPr>
          <w:p w14:paraId="14991CFF" w14:textId="2B4EF600" w:rsidR="00B32B6D" w:rsidRPr="00B32B6D" w:rsidRDefault="00B32B6D" w:rsidP="00B32B6D">
            <w:pPr>
              <w:bidi/>
              <w:spacing w:after="1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</w:pPr>
            <w:r w:rsidRPr="00B32B6D">
              <w:rPr>
                <w:rFonts w:ascii="Segoe UI Semibold" w:hAnsi="Segoe UI Semibold" w:cs="Segoe UI Semibold"/>
                <w:sz w:val="20"/>
                <w:szCs w:val="20"/>
                <w:rtl/>
                <w:lang w:bidi="he-IL"/>
              </w:rPr>
              <w:t xml:space="preserve">ניתוח כמות פיגועי הטרור לאורך השנים והבנת מגמות שינוי בתדירות </w:t>
            </w:r>
            <w:r w:rsidRPr="00B32B6D">
              <w:rPr>
                <w:rFonts w:ascii="Segoe UI Semibold" w:hAnsi="Segoe UI Semibold" w:cs="Segoe UI Semibold" w:hint="cs"/>
                <w:sz w:val="20"/>
                <w:szCs w:val="20"/>
                <w:rtl/>
                <w:lang w:bidi="he-IL"/>
              </w:rPr>
              <w:t>הפיגועים</w:t>
            </w:r>
          </w:p>
        </w:tc>
      </w:tr>
    </w:tbl>
    <w:p w14:paraId="4B084208" w14:textId="77777777" w:rsidR="005F6DAD" w:rsidRPr="005F6DAD" w:rsidRDefault="005F6DAD" w:rsidP="005F6DAD">
      <w:pPr>
        <w:bidi/>
        <w:spacing w:after="160" w:line="360" w:lineRule="auto"/>
        <w:rPr>
          <w:sz w:val="20"/>
          <w:szCs w:val="20"/>
          <w:u w:val="single"/>
          <w:lang w:bidi="he-IL"/>
        </w:rPr>
      </w:pPr>
    </w:p>
    <w:p w14:paraId="375AF065" w14:textId="77777777" w:rsidR="005F6DAD" w:rsidRDefault="005F6DAD" w:rsidP="005F6DAD">
      <w:pPr>
        <w:bidi/>
        <w:spacing w:after="160" w:line="259" w:lineRule="auto"/>
        <w:rPr>
          <w:rtl/>
          <w:lang w:bidi="he-IL"/>
        </w:rPr>
      </w:pPr>
    </w:p>
    <w:p w14:paraId="09976F83" w14:textId="77777777" w:rsidR="005F6DAD" w:rsidRPr="005F6DAD" w:rsidRDefault="005F6DAD" w:rsidP="005F6DAD">
      <w:pPr>
        <w:bidi/>
        <w:spacing w:after="160" w:line="259" w:lineRule="auto"/>
        <w:rPr>
          <w:u w:val="single"/>
          <w:rtl/>
          <w:lang w:bidi="he-IL"/>
        </w:rPr>
      </w:pPr>
    </w:p>
    <w:sectPr w:rsidR="005F6DAD" w:rsidRPr="005F6DAD" w:rsidSect="001E01F0">
      <w:headerReference w:type="default" r:id="rId15"/>
      <w:footerReference w:type="default" r:id="rId16"/>
      <w:pgSz w:w="11906" w:h="16838"/>
      <w:pgMar w:top="720" w:right="720" w:bottom="720" w:left="72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B0E5DC" w14:textId="77777777" w:rsidR="005958AE" w:rsidRDefault="005958AE">
      <w:r>
        <w:separator/>
      </w:r>
    </w:p>
  </w:endnote>
  <w:endnote w:type="continuationSeparator" w:id="0">
    <w:p w14:paraId="2D1CC9BE" w14:textId="77777777" w:rsidR="005958AE" w:rsidRDefault="00595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FEA5" w14:textId="62562A84" w:rsidR="002D2E2F" w:rsidRPr="00B3059B" w:rsidRDefault="00931028" w:rsidP="00C45A88">
    <w:pPr>
      <w:pStyle w:val="a4"/>
      <w:tabs>
        <w:tab w:val="clear" w:pos="4677"/>
        <w:tab w:val="center" w:pos="2160"/>
      </w:tabs>
      <w:ind w:left="540" w:right="540"/>
      <w:jc w:val="center"/>
      <w:rPr>
        <w:rFonts w:ascii="Verdana" w:hAnsi="Verdana"/>
      </w:rPr>
    </w:pPr>
    <w:r w:rsidRPr="000742B0">
      <w:rPr>
        <w:rFonts w:ascii="Segoe UI Semibold" w:hAnsi="Segoe UI Semibold" w:cs="Segoe UI Semibold"/>
        <w:noProof/>
        <w:lang w:bidi="he-IL"/>
      </w:rPr>
      <w:drawing>
        <wp:anchor distT="0" distB="0" distL="114300" distR="114300" simplePos="0" relativeHeight="251659264" behindDoc="1" locked="0" layoutInCell="1" allowOverlap="1" wp14:anchorId="0308D998" wp14:editId="4AAE1AC1">
          <wp:simplePos x="0" y="0"/>
          <wp:positionH relativeFrom="column">
            <wp:posOffset>-500184</wp:posOffset>
          </wp:positionH>
          <wp:positionV relativeFrom="paragraph">
            <wp:posOffset>-529639</wp:posOffset>
          </wp:positionV>
          <wp:extent cx="7658100" cy="1986280"/>
          <wp:effectExtent l="0" t="0" r="0" b="0"/>
          <wp:wrapNone/>
          <wp:docPr id="2008732534" name="Picture 264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4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198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CE7202" w14:textId="77777777" w:rsidR="005958AE" w:rsidRDefault="005958AE">
      <w:r>
        <w:separator/>
      </w:r>
    </w:p>
  </w:footnote>
  <w:footnote w:type="continuationSeparator" w:id="0">
    <w:p w14:paraId="728C684D" w14:textId="77777777" w:rsidR="005958AE" w:rsidRDefault="005958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0FE76" w14:textId="52079195" w:rsidR="002D2E2F" w:rsidRPr="00B3059B" w:rsidRDefault="002D2E2F" w:rsidP="002D2E2F">
    <w:pPr>
      <w:pStyle w:val="a3"/>
      <w:ind w:left="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1F6AAB"/>
    <w:multiLevelType w:val="hybridMultilevel"/>
    <w:tmpl w:val="74FA093A"/>
    <w:lvl w:ilvl="0" w:tplc="403C9402">
      <w:start w:val="1"/>
      <w:numFmt w:val="decimal"/>
      <w:lvlText w:val="%1."/>
      <w:lvlJc w:val="left"/>
      <w:pPr>
        <w:ind w:left="1080" w:hanging="360"/>
      </w:pPr>
      <w:rPr>
        <w:rFonts w:ascii="Segoe UI Semibold" w:hAnsi="Segoe UI Semibold" w:cs="Segoe UI Semibol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D10C28"/>
    <w:multiLevelType w:val="hybridMultilevel"/>
    <w:tmpl w:val="FB60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20A88"/>
    <w:multiLevelType w:val="hybridMultilevel"/>
    <w:tmpl w:val="88905FCA"/>
    <w:lvl w:ilvl="0" w:tplc="187822EE">
      <w:start w:val="1"/>
      <w:numFmt w:val="hebrew1"/>
      <w:lvlText w:val="%1."/>
      <w:lvlJc w:val="left"/>
      <w:pPr>
        <w:ind w:left="720" w:hanging="360"/>
      </w:pPr>
      <w:rPr>
        <w:rFonts w:ascii="Segoe UI Semibold" w:hAnsi="Segoe UI Semibold" w:cs="Segoe UI Semi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9330EF"/>
    <w:multiLevelType w:val="hybridMultilevel"/>
    <w:tmpl w:val="DD582684"/>
    <w:lvl w:ilvl="0" w:tplc="3AAE8E1A">
      <w:start w:val="1"/>
      <w:numFmt w:val="decimal"/>
      <w:lvlText w:val="%1."/>
      <w:lvlJc w:val="left"/>
      <w:pPr>
        <w:ind w:left="1080" w:hanging="360"/>
      </w:pPr>
      <w:rPr>
        <w:rFonts w:ascii="Segoe UI Semibold" w:hAnsi="Segoe UI Semibold" w:cs="Segoe UI Semibol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115FCE"/>
    <w:multiLevelType w:val="hybridMultilevel"/>
    <w:tmpl w:val="484026B0"/>
    <w:lvl w:ilvl="0" w:tplc="7A42A7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467667">
    <w:abstractNumId w:val="0"/>
  </w:num>
  <w:num w:numId="2" w16cid:durableId="506753683">
    <w:abstractNumId w:val="2"/>
  </w:num>
  <w:num w:numId="3" w16cid:durableId="506141175">
    <w:abstractNumId w:val="5"/>
  </w:num>
  <w:num w:numId="4" w16cid:durableId="325133277">
    <w:abstractNumId w:val="3"/>
  </w:num>
  <w:num w:numId="5" w16cid:durableId="754589718">
    <w:abstractNumId w:val="1"/>
  </w:num>
  <w:num w:numId="6" w16cid:durableId="2419118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265400,#095000,#549a00,#396,#9c0,#98c624,#88ba38,#8fc33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A88"/>
    <w:rsid w:val="00016C07"/>
    <w:rsid w:val="00037383"/>
    <w:rsid w:val="00037DE7"/>
    <w:rsid w:val="000410C3"/>
    <w:rsid w:val="00042EAF"/>
    <w:rsid w:val="000465D1"/>
    <w:rsid w:val="00065AFC"/>
    <w:rsid w:val="000742B0"/>
    <w:rsid w:val="000A0B9C"/>
    <w:rsid w:val="000B19A1"/>
    <w:rsid w:val="000C1B25"/>
    <w:rsid w:val="000D3F5A"/>
    <w:rsid w:val="000F5BA7"/>
    <w:rsid w:val="00113E55"/>
    <w:rsid w:val="00121F74"/>
    <w:rsid w:val="00122ADD"/>
    <w:rsid w:val="001447D1"/>
    <w:rsid w:val="00156004"/>
    <w:rsid w:val="00170756"/>
    <w:rsid w:val="00171612"/>
    <w:rsid w:val="00177F1E"/>
    <w:rsid w:val="001851D6"/>
    <w:rsid w:val="001A17BC"/>
    <w:rsid w:val="001B2B19"/>
    <w:rsid w:val="001C2BD4"/>
    <w:rsid w:val="001E01F0"/>
    <w:rsid w:val="001F06F1"/>
    <w:rsid w:val="001F0B51"/>
    <w:rsid w:val="002121C8"/>
    <w:rsid w:val="002124C1"/>
    <w:rsid w:val="00275DD4"/>
    <w:rsid w:val="00277ADB"/>
    <w:rsid w:val="00280314"/>
    <w:rsid w:val="00281366"/>
    <w:rsid w:val="0029604C"/>
    <w:rsid w:val="00296376"/>
    <w:rsid w:val="002A326A"/>
    <w:rsid w:val="002A5810"/>
    <w:rsid w:val="002C7DCB"/>
    <w:rsid w:val="002D0A59"/>
    <w:rsid w:val="002D2E2F"/>
    <w:rsid w:val="002D32E3"/>
    <w:rsid w:val="002D7C22"/>
    <w:rsid w:val="002E433D"/>
    <w:rsid w:val="002F4B73"/>
    <w:rsid w:val="00306BBE"/>
    <w:rsid w:val="00330113"/>
    <w:rsid w:val="00341AFE"/>
    <w:rsid w:val="00347D2C"/>
    <w:rsid w:val="00382C54"/>
    <w:rsid w:val="003F320B"/>
    <w:rsid w:val="003F4D2D"/>
    <w:rsid w:val="004117AF"/>
    <w:rsid w:val="00413999"/>
    <w:rsid w:val="004227EA"/>
    <w:rsid w:val="00453AA1"/>
    <w:rsid w:val="00460E92"/>
    <w:rsid w:val="00464B68"/>
    <w:rsid w:val="00472FB1"/>
    <w:rsid w:val="00483C7D"/>
    <w:rsid w:val="004A2C73"/>
    <w:rsid w:val="004A61C2"/>
    <w:rsid w:val="004A73BF"/>
    <w:rsid w:val="004C20B2"/>
    <w:rsid w:val="004C5B25"/>
    <w:rsid w:val="004D0E60"/>
    <w:rsid w:val="004E6585"/>
    <w:rsid w:val="004F6FD5"/>
    <w:rsid w:val="00512705"/>
    <w:rsid w:val="005231DD"/>
    <w:rsid w:val="00530363"/>
    <w:rsid w:val="005655D4"/>
    <w:rsid w:val="005711CB"/>
    <w:rsid w:val="00577716"/>
    <w:rsid w:val="0059125E"/>
    <w:rsid w:val="00591E9C"/>
    <w:rsid w:val="005958AE"/>
    <w:rsid w:val="005B02CC"/>
    <w:rsid w:val="005D4E5F"/>
    <w:rsid w:val="005D5995"/>
    <w:rsid w:val="005E1A8E"/>
    <w:rsid w:val="005F6713"/>
    <w:rsid w:val="005F6DAD"/>
    <w:rsid w:val="00613870"/>
    <w:rsid w:val="006157A6"/>
    <w:rsid w:val="00620AD1"/>
    <w:rsid w:val="00623AFF"/>
    <w:rsid w:val="00627D1B"/>
    <w:rsid w:val="00631CCD"/>
    <w:rsid w:val="006417C5"/>
    <w:rsid w:val="00643918"/>
    <w:rsid w:val="00651B1D"/>
    <w:rsid w:val="0065314E"/>
    <w:rsid w:val="00655F37"/>
    <w:rsid w:val="00664743"/>
    <w:rsid w:val="0067197E"/>
    <w:rsid w:val="0067323F"/>
    <w:rsid w:val="00694092"/>
    <w:rsid w:val="006A3B86"/>
    <w:rsid w:val="006B053E"/>
    <w:rsid w:val="006E6F91"/>
    <w:rsid w:val="006F354D"/>
    <w:rsid w:val="006F6986"/>
    <w:rsid w:val="0072161D"/>
    <w:rsid w:val="0072488B"/>
    <w:rsid w:val="00727CBC"/>
    <w:rsid w:val="00735BE0"/>
    <w:rsid w:val="00740234"/>
    <w:rsid w:val="00755538"/>
    <w:rsid w:val="0077590A"/>
    <w:rsid w:val="00785EF6"/>
    <w:rsid w:val="00787755"/>
    <w:rsid w:val="007A1FAD"/>
    <w:rsid w:val="007D2DDB"/>
    <w:rsid w:val="007D5AC1"/>
    <w:rsid w:val="00814765"/>
    <w:rsid w:val="00815A49"/>
    <w:rsid w:val="00815DCC"/>
    <w:rsid w:val="00821EF8"/>
    <w:rsid w:val="00833CEB"/>
    <w:rsid w:val="00877BEA"/>
    <w:rsid w:val="008943A0"/>
    <w:rsid w:val="008A3CE1"/>
    <w:rsid w:val="008B201C"/>
    <w:rsid w:val="008C340A"/>
    <w:rsid w:val="008D0722"/>
    <w:rsid w:val="008D5AE9"/>
    <w:rsid w:val="008D7B03"/>
    <w:rsid w:val="008F4A83"/>
    <w:rsid w:val="009003BE"/>
    <w:rsid w:val="0090781D"/>
    <w:rsid w:val="00911927"/>
    <w:rsid w:val="00911988"/>
    <w:rsid w:val="009132CA"/>
    <w:rsid w:val="00916CC1"/>
    <w:rsid w:val="00931028"/>
    <w:rsid w:val="009318ED"/>
    <w:rsid w:val="00933D87"/>
    <w:rsid w:val="00967F2F"/>
    <w:rsid w:val="0098643C"/>
    <w:rsid w:val="009A6FAB"/>
    <w:rsid w:val="009E03D7"/>
    <w:rsid w:val="009F3324"/>
    <w:rsid w:val="009F676D"/>
    <w:rsid w:val="00A34A78"/>
    <w:rsid w:val="00A37E8F"/>
    <w:rsid w:val="00A46E38"/>
    <w:rsid w:val="00A80198"/>
    <w:rsid w:val="00A81BB2"/>
    <w:rsid w:val="00AB6733"/>
    <w:rsid w:val="00AD546F"/>
    <w:rsid w:val="00AF505D"/>
    <w:rsid w:val="00B00858"/>
    <w:rsid w:val="00B073BB"/>
    <w:rsid w:val="00B3059B"/>
    <w:rsid w:val="00B30918"/>
    <w:rsid w:val="00B32B6D"/>
    <w:rsid w:val="00B44D2B"/>
    <w:rsid w:val="00B531A1"/>
    <w:rsid w:val="00B6140B"/>
    <w:rsid w:val="00B62F80"/>
    <w:rsid w:val="00B83D4C"/>
    <w:rsid w:val="00BA3572"/>
    <w:rsid w:val="00BB5100"/>
    <w:rsid w:val="00BD03F8"/>
    <w:rsid w:val="00BD4C2C"/>
    <w:rsid w:val="00BE34C5"/>
    <w:rsid w:val="00BE4627"/>
    <w:rsid w:val="00BE7CAA"/>
    <w:rsid w:val="00BF5C73"/>
    <w:rsid w:val="00C219EA"/>
    <w:rsid w:val="00C4186C"/>
    <w:rsid w:val="00C42536"/>
    <w:rsid w:val="00C45A88"/>
    <w:rsid w:val="00C6785D"/>
    <w:rsid w:val="00C816AF"/>
    <w:rsid w:val="00C87149"/>
    <w:rsid w:val="00C875D7"/>
    <w:rsid w:val="00C974DF"/>
    <w:rsid w:val="00CA475F"/>
    <w:rsid w:val="00CA67B1"/>
    <w:rsid w:val="00CD33CB"/>
    <w:rsid w:val="00CD44BF"/>
    <w:rsid w:val="00CE1DDF"/>
    <w:rsid w:val="00CE4190"/>
    <w:rsid w:val="00CF7F4A"/>
    <w:rsid w:val="00D23C11"/>
    <w:rsid w:val="00D278F8"/>
    <w:rsid w:val="00D41077"/>
    <w:rsid w:val="00D45BC5"/>
    <w:rsid w:val="00D55799"/>
    <w:rsid w:val="00D754FB"/>
    <w:rsid w:val="00DA2D0F"/>
    <w:rsid w:val="00DA5686"/>
    <w:rsid w:val="00DC08D3"/>
    <w:rsid w:val="00DC71C8"/>
    <w:rsid w:val="00DE6352"/>
    <w:rsid w:val="00DF2754"/>
    <w:rsid w:val="00DF7206"/>
    <w:rsid w:val="00E17A11"/>
    <w:rsid w:val="00E22737"/>
    <w:rsid w:val="00E2597A"/>
    <w:rsid w:val="00E31777"/>
    <w:rsid w:val="00E55666"/>
    <w:rsid w:val="00E5738E"/>
    <w:rsid w:val="00E64E68"/>
    <w:rsid w:val="00E706A8"/>
    <w:rsid w:val="00E71BAF"/>
    <w:rsid w:val="00E71C3F"/>
    <w:rsid w:val="00E8230C"/>
    <w:rsid w:val="00E93A17"/>
    <w:rsid w:val="00EA3942"/>
    <w:rsid w:val="00EB148C"/>
    <w:rsid w:val="00EB17FF"/>
    <w:rsid w:val="00EB3013"/>
    <w:rsid w:val="00EC26B3"/>
    <w:rsid w:val="00EC2BDA"/>
    <w:rsid w:val="00ED07F7"/>
    <w:rsid w:val="00ED745F"/>
    <w:rsid w:val="00F02109"/>
    <w:rsid w:val="00F033ED"/>
    <w:rsid w:val="00F0441F"/>
    <w:rsid w:val="00F11FB0"/>
    <w:rsid w:val="00F24272"/>
    <w:rsid w:val="00F404BC"/>
    <w:rsid w:val="00F406CE"/>
    <w:rsid w:val="00F43A07"/>
    <w:rsid w:val="00F93846"/>
    <w:rsid w:val="00FA0E67"/>
    <w:rsid w:val="00FB435D"/>
    <w:rsid w:val="00FC1644"/>
    <w:rsid w:val="00FD3D8A"/>
    <w:rsid w:val="00FE2039"/>
    <w:rsid w:val="00FE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265400,#095000,#549a00,#396,#9c0,#98c624,#88ba38,#8fc33b"/>
    </o:shapedefaults>
    <o:shapelayout v:ext="edit">
      <o:idmap v:ext="edit" data="2"/>
    </o:shapelayout>
  </w:shapeDefaults>
  <w:decimalSymbol w:val="."/>
  <w:listSeparator w:val=","/>
  <w14:docId w14:val="50179283"/>
  <w15:docId w15:val="{0D7F6A89-B8CD-4DA3-93C4-3F518DC3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C08D3"/>
    <w:rPr>
      <w:sz w:val="24"/>
      <w:szCs w:val="24"/>
      <w:lang w:eastAsia="ko-KR"/>
    </w:rPr>
  </w:style>
  <w:style w:type="paragraph" w:styleId="1">
    <w:name w:val="heading 1"/>
    <w:basedOn w:val="a"/>
    <w:next w:val="a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a"/>
    <w:rsid w:val="00D278F8"/>
  </w:style>
  <w:style w:type="paragraph" w:styleId="a3">
    <w:name w:val="header"/>
    <w:basedOn w:val="a"/>
    <w:rsid w:val="007D5AC1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a0"/>
    <w:rsid w:val="001A17BC"/>
  </w:style>
  <w:style w:type="character" w:customStyle="1" w:styleId="howc">
    <w:name w:val="howc"/>
    <w:basedOn w:val="a0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a0"/>
    <w:rsid w:val="00170756"/>
    <w:rPr>
      <w:color w:val="0000FF"/>
      <w:u w:val="single"/>
    </w:rPr>
  </w:style>
  <w:style w:type="paragraph" w:customStyle="1" w:styleId="MyHeadtitle">
    <w:name w:val="My Head title"/>
    <w:basedOn w:val="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a5">
    <w:name w:val="page number"/>
    <w:basedOn w:val="a0"/>
    <w:rsid w:val="00F0441F"/>
  </w:style>
  <w:style w:type="paragraph" w:styleId="a6">
    <w:name w:val="List Paragraph"/>
    <w:basedOn w:val="a"/>
    <w:uiPriority w:val="34"/>
    <w:qFormat/>
    <w:rsid w:val="00281366"/>
    <w:pPr>
      <w:ind w:left="720"/>
      <w:contextualSpacing/>
    </w:pPr>
  </w:style>
  <w:style w:type="table" w:styleId="a7">
    <w:name w:val="Table Grid"/>
    <w:basedOn w:val="a1"/>
    <w:uiPriority w:val="39"/>
    <w:rsid w:val="00CD33CB"/>
    <w:rPr>
      <w:rFonts w:asciiTheme="minorHAnsi" w:eastAsiaTheme="minorHAnsi" w:hAnsiTheme="minorHAnsi" w:cstheme="minorBidi"/>
      <w:kern w:val="2"/>
      <w:sz w:val="22"/>
      <w:szCs w:val="22"/>
      <w:lang w:bidi="he-IL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2">
    <w:name w:val="Grid Table 4 Accent 2"/>
    <w:basedOn w:val="a1"/>
    <w:uiPriority w:val="49"/>
    <w:rsid w:val="005F6DAD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5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kaggle.com/datasets/START-UMD/gtd/data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w04287\template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template-word.dotx</Template>
  <TotalTime>345</TotalTime>
  <Pages>5</Pages>
  <Words>709</Words>
  <Characters>4045</Characters>
  <Application>Microsoft Office Word</Application>
  <DocSecurity>0</DocSecurity>
  <Lines>33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Yarin Shohat</dc:creator>
  <cp:keywords/>
  <dc:description/>
  <cp:lastModifiedBy>Yarin Shohat</cp:lastModifiedBy>
  <cp:revision>31</cp:revision>
  <cp:lastPrinted>2024-12-02T15:17:00Z</cp:lastPrinted>
  <dcterms:created xsi:type="dcterms:W3CDTF">2024-11-25T08:14:00Z</dcterms:created>
  <dcterms:modified xsi:type="dcterms:W3CDTF">2024-12-12T17:45:00Z</dcterms:modified>
</cp:coreProperties>
</file>