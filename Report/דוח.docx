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1741B77D" w:rsidR="00156004" w:rsidRDefault="00177F1E" w:rsidP="00C7598B">
      <w:pPr>
        <w:pStyle w:val="a6"/>
        <w:numPr>
          <w:ilvl w:val="0"/>
          <w:numId w:val="2"/>
        </w:numPr>
        <w:bidi/>
        <w:spacing w:line="360" w:lineRule="auto"/>
        <w:rPr>
          <w:rFonts w:asciiTheme="minorBidi" w:hAnsiTheme="minorBidi" w:cstheme="minorBidi"/>
          <w:sz w:val="22"/>
          <w:szCs w:val="22"/>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proofErr w:type="spellStart"/>
            <w:r w:rsidRPr="00973E53">
              <w:rPr>
                <w:rFonts w:asciiTheme="minorBidi" w:hAnsiTheme="minorBidi"/>
                <w:sz w:val="22"/>
                <w:szCs w:val="22"/>
              </w:rPr>
              <w:t>gname</w:t>
            </w:r>
            <w:proofErr w:type="spellEnd"/>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D040A2D" w14:textId="68158C4F"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כמות פיגועי הטרור לאורך השנים: כיצד השתנתה תדירות הפיגועים לאורך השנים?</w:t>
      </w:r>
    </w:p>
    <w:p w14:paraId="17C50842" w14:textId="039D4A25" w:rsidR="005F6DAD" w:rsidRPr="00AC323D" w:rsidRDefault="00530363" w:rsidP="00530363">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a6"/>
        <w:bidi/>
        <w:spacing w:line="360" w:lineRule="auto"/>
        <w:ind w:left="1080"/>
        <w:rPr>
          <w:rFonts w:ascii="Segoe UI Semibold" w:hAnsi="Segoe UI Semibold" w:cs="Segoe UI Semibold"/>
          <w:sz w:val="20"/>
          <w:szCs w:val="20"/>
          <w:lang w:bidi="he-IL"/>
        </w:rPr>
      </w:pP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1B021D71"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2597F27E"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513E925B"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ניתוח כמות פיגועי הטרור לאורך השנים והבנת מגמות שינוי בתדירות הפיגועים</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FD4B206" w:rsidR="004C5DC3" w:rsidRPr="00C71608" w:rsidRDefault="00172BE6"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19D18EDD">
            <wp:simplePos x="0" y="0"/>
            <wp:positionH relativeFrom="column">
              <wp:posOffset>212090</wp:posOffset>
            </wp:positionH>
            <wp:positionV relativeFrom="paragraph">
              <wp:posOffset>145415</wp:posOffset>
            </wp:positionV>
            <wp:extent cx="2855595" cy="7588250"/>
            <wp:effectExtent l="0" t="0" r="1905" b="0"/>
            <wp:wrapThrough wrapText="bothSides">
              <wp:wrapPolygon edited="0">
                <wp:start x="0" y="0"/>
                <wp:lineTo x="0" y="21528"/>
                <wp:lineTo x="21470" y="21528"/>
                <wp:lineTo x="21470"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5595" cy="758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28A"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003D428A" w:rsidRPr="00C71608">
        <w:rPr>
          <w:rFonts w:asciiTheme="minorBidi" w:hAnsiTheme="minorBidi" w:cstheme="minorBidi"/>
          <w:b/>
          <w:bCs/>
          <w:u w:val="single"/>
          <w:rtl/>
          <w:lang w:bidi="he-IL"/>
        </w:rPr>
        <w:t>:</w:t>
      </w:r>
    </w:p>
    <w:p w14:paraId="5F57ECAA" w14:textId="5F04CAC7"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7E0B1B00"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מפת חום של 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מטריצת גרף פיזור</w:t>
            </w:r>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a6"/>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27E5E645" w14:textId="3BE5512E" w:rsidR="00E31145" w:rsidRPr="0064048A" w:rsidRDefault="00E31145" w:rsidP="00E31145">
      <w:pPr>
        <w:pStyle w:val="a6"/>
        <w:bidi/>
        <w:spacing w:line="360" w:lineRule="auto"/>
        <w:ind w:left="1080"/>
        <w:rPr>
          <w:rFonts w:asciiTheme="minorBidi" w:hAnsiTheme="minorBidi" w:cstheme="minorBidi"/>
          <w:sz w:val="20"/>
          <w:szCs w:val="20"/>
          <w:rtl/>
          <w:lang w:bidi="he-IL"/>
        </w:rPr>
      </w:pPr>
      <w:r w:rsidRPr="0064048A">
        <w:rPr>
          <w:rFonts w:asciiTheme="minorBidi" w:hAnsiTheme="minorBidi" w:cstheme="minorBidi"/>
          <w:sz w:val="20"/>
          <w:szCs w:val="20"/>
          <w:rtl/>
          <w:lang w:bidi="he-IL"/>
        </w:rPr>
        <w:t>הבנת השינויים בתדירות פיגועי הטרור במדינת ישראל לאורך השנים במטרה לזהות האם ישנה קורלציה או מגמה עם השנים.</w:t>
      </w:r>
    </w:p>
    <w:p w14:paraId="77A5930B" w14:textId="77777777" w:rsidR="00E31145" w:rsidRDefault="00E31145" w:rsidP="00E31145">
      <w:pPr>
        <w:pStyle w:val="a6"/>
        <w:bidi/>
        <w:spacing w:line="360" w:lineRule="auto"/>
        <w:ind w:left="1080"/>
        <w:rPr>
          <w:rFonts w:ascii="Segoe UI Semibold" w:hAnsi="Segoe UI Semibold" w:cs="Segoe UI Semibold"/>
          <w:sz w:val="20"/>
          <w:szCs w:val="20"/>
          <w:rtl/>
          <w:lang w:bidi="he-IL"/>
        </w:rPr>
      </w:pPr>
    </w:p>
    <w:p w14:paraId="383BB509" w14:textId="704010BE" w:rsidR="00E31145" w:rsidRPr="0064048A" w:rsidRDefault="00E31145" w:rsidP="00E31145">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noProof/>
        </w:rPr>
        <w:drawing>
          <wp:anchor distT="0" distB="0" distL="114300" distR="114300" simplePos="0" relativeHeight="251683840" behindDoc="1" locked="0" layoutInCell="1" allowOverlap="1" wp14:anchorId="1AE7032F" wp14:editId="1033159D">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1163529858"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048A">
        <w:rPr>
          <w:rFonts w:asciiTheme="minorBidi" w:hAnsiTheme="minorBidi" w:cstheme="minorBidi"/>
          <w:b/>
          <w:bCs/>
          <w:u w:val="single"/>
          <w:rtl/>
          <w:lang w:bidi="he-IL"/>
        </w:rPr>
        <w:t>חלופה 1 למטלה 3:</w:t>
      </w:r>
    </w:p>
    <w:p w14:paraId="659CDE87" w14:textId="77777777" w:rsidR="00E31145" w:rsidRDefault="00E31145" w:rsidP="00E31145">
      <w:pPr>
        <w:bidi/>
        <w:spacing w:after="160" w:line="360" w:lineRule="auto"/>
        <w:rPr>
          <w:u w:val="single"/>
          <w:lang w:bidi="he-IL"/>
        </w:rPr>
      </w:pPr>
    </w:p>
    <w:p w14:paraId="4E11CD17" w14:textId="77777777" w:rsidR="00E31145" w:rsidRDefault="00E31145" w:rsidP="00E31145">
      <w:pPr>
        <w:bidi/>
        <w:spacing w:after="160" w:line="360" w:lineRule="auto"/>
        <w:rPr>
          <w:u w:val="single"/>
          <w:lang w:bidi="he-IL"/>
        </w:rPr>
      </w:pPr>
    </w:p>
    <w:p w14:paraId="1BF5C25A" w14:textId="77777777" w:rsidR="00E31145" w:rsidRDefault="00E31145" w:rsidP="00E31145">
      <w:pPr>
        <w:bidi/>
        <w:spacing w:after="160" w:line="360" w:lineRule="auto"/>
        <w:rPr>
          <w:u w:val="single"/>
          <w:rtl/>
          <w:lang w:bidi="he-IL"/>
        </w:rPr>
      </w:pPr>
    </w:p>
    <w:p w14:paraId="3E2DA5C0" w14:textId="77777777" w:rsidR="00E31145" w:rsidRDefault="00E31145" w:rsidP="00E31145">
      <w:pPr>
        <w:spacing w:line="360" w:lineRule="auto"/>
        <w:rPr>
          <w:u w:val="single"/>
          <w:rtl/>
          <w:lang w:bidi="he-IL"/>
        </w:rPr>
      </w:pPr>
    </w:p>
    <w:p w14:paraId="783C9349" w14:textId="77777777" w:rsidR="00E31145" w:rsidRDefault="00E31145" w:rsidP="00E31145">
      <w:pPr>
        <w:spacing w:line="360" w:lineRule="auto"/>
        <w:rPr>
          <w:rtl/>
          <w:lang w:bidi="he-IL"/>
        </w:rPr>
      </w:pPr>
    </w:p>
    <w:p w14:paraId="46EB3DDF" w14:textId="77777777" w:rsidR="00E31145" w:rsidRDefault="00E31145" w:rsidP="00E31145">
      <w:pPr>
        <w:spacing w:line="360" w:lineRule="auto"/>
        <w:rPr>
          <w:rtl/>
          <w:lang w:bidi="he-IL"/>
        </w:rPr>
      </w:pPr>
    </w:p>
    <w:p w14:paraId="49B172A5" w14:textId="77777777" w:rsidR="00E31145" w:rsidRDefault="00E31145" w:rsidP="00E31145">
      <w:pPr>
        <w:spacing w:line="360" w:lineRule="auto"/>
        <w:rPr>
          <w:rtl/>
          <w:lang w:bidi="he-IL"/>
        </w:rPr>
      </w:pPr>
    </w:p>
    <w:p w14:paraId="37880D97" w14:textId="77777777" w:rsidR="00E31145" w:rsidRDefault="00E31145" w:rsidP="00E31145">
      <w:pPr>
        <w:spacing w:line="360" w:lineRule="auto"/>
        <w:rPr>
          <w:rtl/>
          <w:lang w:bidi="he-IL"/>
        </w:rPr>
      </w:pPr>
    </w:p>
    <w:p w14:paraId="797E380A" w14:textId="77777777" w:rsidR="00E31145" w:rsidRDefault="00E31145" w:rsidP="00E31145">
      <w:pPr>
        <w:spacing w:line="360" w:lineRule="auto"/>
        <w:rPr>
          <w:rtl/>
          <w:lang w:bidi="he-IL"/>
        </w:rPr>
      </w:pPr>
    </w:p>
    <w:p w14:paraId="7A38BDD5" w14:textId="77777777" w:rsidR="00E31145" w:rsidRDefault="00E31145" w:rsidP="00E31145">
      <w:pPr>
        <w:spacing w:line="360" w:lineRule="auto"/>
        <w:rPr>
          <w:rtl/>
          <w:lang w:bidi="he-IL"/>
        </w:rPr>
      </w:pPr>
    </w:p>
    <w:p w14:paraId="6DD78B4A" w14:textId="317B05BC" w:rsidR="00E31145" w:rsidRPr="00374DB5" w:rsidRDefault="00E31145" w:rsidP="00E31145">
      <w:pPr>
        <w:pStyle w:val="a6"/>
        <w:numPr>
          <w:ilvl w:val="0"/>
          <w:numId w:val="8"/>
        </w:numPr>
        <w:bidi/>
        <w:spacing w:line="360" w:lineRule="auto"/>
        <w:rPr>
          <w:rFonts w:asciiTheme="minorBidi" w:hAnsiTheme="minorBidi" w:cstheme="minorBidi"/>
          <w:sz w:val="20"/>
          <w:szCs w:val="20"/>
          <w:lang w:bidi="he-IL"/>
        </w:rPr>
      </w:pPr>
      <w:r w:rsidRPr="00374DB5">
        <w:rPr>
          <w:rFonts w:asciiTheme="minorBidi" w:hAnsiTheme="minorBidi" w:cstheme="minorBidi"/>
          <w:b/>
          <w:bCs/>
          <w:lang w:bidi="he-IL"/>
        </w:rPr>
        <w:t>Marks</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010779EB" w14:textId="5FD2B51D" w:rsidR="00E31145" w:rsidRPr="00374DB5" w:rsidRDefault="00E31145" w:rsidP="00E31145">
      <w:pPr>
        <w:pStyle w:val="a6"/>
        <w:numPr>
          <w:ilvl w:val="0"/>
          <w:numId w:val="8"/>
        </w:numPr>
        <w:bidi/>
        <w:spacing w:line="360" w:lineRule="auto"/>
        <w:rPr>
          <w:rFonts w:asciiTheme="minorBidi" w:hAnsiTheme="minorBidi" w:cstheme="minorBidi"/>
          <w:sz w:val="20"/>
          <w:szCs w:val="20"/>
        </w:rPr>
      </w:pPr>
      <w:r w:rsidRPr="00374DB5">
        <w:rPr>
          <w:rFonts w:asciiTheme="minorBidi" w:hAnsiTheme="minorBidi" w:cstheme="minorBidi"/>
          <w:b/>
          <w:bCs/>
          <w:lang w:bidi="he-IL"/>
        </w:rPr>
        <w:t>Channels</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16DCCC5E" w14:textId="2A2B7275" w:rsidR="00E31145" w:rsidRPr="00374DB5" w:rsidRDefault="00E31145" w:rsidP="00E31145">
      <w:pPr>
        <w:pStyle w:val="a6"/>
        <w:numPr>
          <w:ilvl w:val="0"/>
          <w:numId w:val="8"/>
        </w:numPr>
        <w:bidi/>
        <w:spacing w:line="360" w:lineRule="auto"/>
        <w:rPr>
          <w:rFonts w:asciiTheme="minorBidi" w:hAnsiTheme="minorBidi" w:cstheme="minorBidi"/>
          <w:sz w:val="20"/>
          <w:szCs w:val="20"/>
          <w:lang w:bidi="he-IL"/>
        </w:rPr>
      </w:pPr>
      <w:r w:rsidRPr="00374DB5">
        <w:rPr>
          <w:rFonts w:asciiTheme="minorBidi" w:hAnsiTheme="minorBidi" w:cstheme="minorBidi"/>
          <w:b/>
          <w:bCs/>
          <w:rtl/>
          <w:lang w:bidi="he-IL"/>
        </w:rPr>
        <w:t>אקספרסיביות</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2F98FB22" w14:textId="7FCE58A3" w:rsidR="00E31145" w:rsidRPr="00374DB5" w:rsidRDefault="00E31145" w:rsidP="00E31145">
      <w:pPr>
        <w:pStyle w:val="a6"/>
        <w:numPr>
          <w:ilvl w:val="0"/>
          <w:numId w:val="8"/>
        </w:numPr>
        <w:bidi/>
        <w:spacing w:after="160" w:line="360" w:lineRule="auto"/>
        <w:ind w:left="714" w:hanging="357"/>
        <w:rPr>
          <w:rFonts w:asciiTheme="minorBidi" w:hAnsiTheme="minorBidi" w:cstheme="minorBidi"/>
          <w:sz w:val="20"/>
          <w:szCs w:val="20"/>
          <w:rtl/>
          <w:lang w:bidi="he-IL"/>
        </w:rPr>
      </w:pPr>
      <w:r w:rsidRPr="00374DB5">
        <w:rPr>
          <w:rFonts w:asciiTheme="minorBidi" w:hAnsiTheme="minorBidi" w:cstheme="minorBidi"/>
          <w:b/>
          <w:bCs/>
          <w:rtl/>
          <w:lang w:bidi="he-IL"/>
        </w:rPr>
        <w:t>אפקטיביות</w:t>
      </w:r>
      <w:r w:rsidRPr="00374DB5">
        <w:rPr>
          <w:rFonts w:asciiTheme="minorBidi" w:hAnsiTheme="minorBidi" w:cstheme="minorBidi"/>
          <w:b/>
          <w:bCs/>
          <w:sz w:val="20"/>
          <w:szCs w:val="20"/>
          <w:rtl/>
          <w:lang w:bidi="he-IL"/>
        </w:rPr>
        <w:t>:</w:t>
      </w:r>
      <w:r w:rsidRPr="00374DB5">
        <w:rPr>
          <w:rFonts w:asciiTheme="minorBidi" w:hAnsiTheme="minorBidi" w:cstheme="minorBidi"/>
          <w:b/>
          <w:bCs/>
          <w:sz w:val="20"/>
          <w:szCs w:val="20"/>
          <w:rtl/>
          <w:lang w:bidi="he-IL"/>
        </w:rPr>
        <w:br/>
      </w:r>
      <w:r w:rsidRPr="00374DB5">
        <w:rPr>
          <w:rFonts w:asciiTheme="minorBidi" w:hAnsiTheme="minorBidi" w:cstheme="minorBidi"/>
          <w:sz w:val="20"/>
          <w:szCs w:val="20"/>
          <w:rtl/>
          <w:lang w:bidi="he-IL"/>
        </w:rPr>
        <w:t>ש</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5D43FA67" w:rsidR="00E31145" w:rsidRPr="00856D88" w:rsidRDefault="00E31145" w:rsidP="00E31145">
      <w:pPr>
        <w:bidi/>
        <w:spacing w:after="160" w:line="360" w:lineRule="auto"/>
        <w:rPr>
          <w:rFonts w:asciiTheme="minorBidi" w:hAnsiTheme="minorBidi" w:cstheme="minorBidi"/>
          <w:b/>
          <w:bCs/>
          <w:sz w:val="32"/>
          <w:szCs w:val="32"/>
          <w:u w:val="single"/>
          <w:rtl/>
          <w:lang w:bidi="he-IL"/>
        </w:rPr>
      </w:pPr>
      <w:r w:rsidRPr="00856D88">
        <w:rPr>
          <w:rFonts w:asciiTheme="minorBidi" w:hAnsiTheme="minorBidi" w:cstheme="minorBidi"/>
          <w:noProof/>
        </w:rPr>
        <w:lastRenderedPageBreak/>
        <w:drawing>
          <wp:anchor distT="0" distB="0" distL="114300" distR="114300" simplePos="0" relativeHeight="251685888" behindDoc="1" locked="0" layoutInCell="1" allowOverlap="1" wp14:anchorId="74232C99" wp14:editId="0472DB67">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372484907"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6D88">
        <w:rPr>
          <w:rFonts w:asciiTheme="minorBidi" w:hAnsiTheme="minorBidi" w:cstheme="minorBidi"/>
          <w:b/>
          <w:bCs/>
          <w:u w:val="single"/>
          <w:rtl/>
          <w:lang w:bidi="he-IL"/>
        </w:rPr>
        <w:t>חלופה 2 למטלה 3:</w:t>
      </w:r>
    </w:p>
    <w:p w14:paraId="16E49A9B" w14:textId="77777777" w:rsidR="00E31145" w:rsidRDefault="00E31145" w:rsidP="00E31145">
      <w:pPr>
        <w:bidi/>
        <w:spacing w:after="160" w:line="360" w:lineRule="auto"/>
        <w:rPr>
          <w:u w:val="single"/>
          <w:lang w:bidi="he-IL"/>
        </w:rPr>
      </w:pPr>
    </w:p>
    <w:p w14:paraId="5B0BF6DC" w14:textId="77777777" w:rsidR="00E31145" w:rsidRDefault="00E31145" w:rsidP="00E31145">
      <w:pPr>
        <w:bidi/>
        <w:spacing w:after="160" w:line="360" w:lineRule="auto"/>
        <w:rPr>
          <w:u w:val="single"/>
          <w:lang w:bidi="he-IL"/>
        </w:rPr>
      </w:pPr>
    </w:p>
    <w:p w14:paraId="750A4BDB" w14:textId="77777777" w:rsidR="00E31145" w:rsidRDefault="00E31145" w:rsidP="00E31145">
      <w:pPr>
        <w:bidi/>
        <w:spacing w:after="160" w:line="360" w:lineRule="auto"/>
        <w:rPr>
          <w:u w:val="single"/>
          <w:rtl/>
          <w:lang w:bidi="he-IL"/>
        </w:rPr>
      </w:pPr>
    </w:p>
    <w:p w14:paraId="270D0D04" w14:textId="77777777" w:rsidR="00E31145" w:rsidRDefault="00E31145" w:rsidP="00E31145">
      <w:pPr>
        <w:spacing w:line="360" w:lineRule="auto"/>
        <w:rPr>
          <w:u w:val="single"/>
          <w:rtl/>
          <w:lang w:bidi="he-IL"/>
        </w:rPr>
      </w:pPr>
    </w:p>
    <w:p w14:paraId="3AB9210E" w14:textId="77777777" w:rsidR="00E31145" w:rsidRDefault="00E31145" w:rsidP="00E31145">
      <w:pPr>
        <w:spacing w:line="360" w:lineRule="auto"/>
        <w:rPr>
          <w:rtl/>
          <w:lang w:bidi="he-IL"/>
        </w:rPr>
      </w:pPr>
    </w:p>
    <w:p w14:paraId="6B35DE51" w14:textId="77777777" w:rsidR="00E31145" w:rsidRDefault="00E31145" w:rsidP="00E31145">
      <w:pPr>
        <w:spacing w:line="360" w:lineRule="auto"/>
        <w:rPr>
          <w:rtl/>
          <w:lang w:bidi="he-IL"/>
        </w:rPr>
      </w:pPr>
    </w:p>
    <w:p w14:paraId="0C9EA72A" w14:textId="77777777" w:rsidR="00E31145" w:rsidRDefault="00E31145" w:rsidP="00E31145">
      <w:pPr>
        <w:spacing w:line="360" w:lineRule="auto"/>
        <w:rPr>
          <w:rtl/>
          <w:lang w:bidi="he-IL"/>
        </w:rPr>
      </w:pPr>
    </w:p>
    <w:p w14:paraId="3D7FB2BA" w14:textId="77777777" w:rsidR="00E31145" w:rsidRDefault="00E31145" w:rsidP="00E31145">
      <w:pPr>
        <w:spacing w:line="360" w:lineRule="auto"/>
        <w:rPr>
          <w:rtl/>
          <w:lang w:bidi="he-IL"/>
        </w:rPr>
      </w:pPr>
    </w:p>
    <w:p w14:paraId="66F85373" w14:textId="77777777" w:rsidR="00E31145" w:rsidRDefault="00E31145" w:rsidP="00E31145">
      <w:pPr>
        <w:spacing w:line="360" w:lineRule="auto"/>
        <w:rPr>
          <w:rtl/>
          <w:lang w:bidi="he-IL"/>
        </w:rPr>
      </w:pPr>
    </w:p>
    <w:p w14:paraId="5FA6405C" w14:textId="77777777" w:rsidR="00E31145" w:rsidRDefault="00E31145" w:rsidP="00E31145">
      <w:pPr>
        <w:spacing w:line="360" w:lineRule="auto"/>
        <w:rPr>
          <w:rtl/>
          <w:lang w:bidi="he-IL"/>
        </w:rPr>
      </w:pPr>
    </w:p>
    <w:p w14:paraId="0800049C" w14:textId="402FAB60" w:rsidR="00E31145" w:rsidRPr="00856D88" w:rsidRDefault="00E31145" w:rsidP="00E31145">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03BD7977" w14:textId="02760318" w:rsidR="00E31145" w:rsidRPr="00856D88" w:rsidRDefault="00E31145" w:rsidP="00E31145">
      <w:pPr>
        <w:pStyle w:val="a6"/>
        <w:numPr>
          <w:ilvl w:val="0"/>
          <w:numId w:val="8"/>
        </w:numPr>
        <w:bidi/>
        <w:spacing w:line="360" w:lineRule="auto"/>
        <w:rPr>
          <w:rFonts w:asciiTheme="minorBidi" w:hAnsiTheme="minorBidi" w:cstheme="minorBidi"/>
          <w:sz w:val="20"/>
          <w:szCs w:val="20"/>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16E984D4" w14:textId="257B3391" w:rsidR="00E31145" w:rsidRPr="00856D88" w:rsidRDefault="00E31145" w:rsidP="00E31145">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rtl/>
          <w:lang w:bidi="he-IL"/>
        </w:rPr>
        <w:t>אקספרסיביות</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17996E25" w14:textId="77D44580" w:rsidR="00E31145" w:rsidRPr="00856D88" w:rsidRDefault="00E31145" w:rsidP="00E31145">
      <w:pPr>
        <w:pStyle w:val="a6"/>
        <w:numPr>
          <w:ilvl w:val="0"/>
          <w:numId w:val="8"/>
        </w:numPr>
        <w:bidi/>
        <w:spacing w:after="160" w:line="360" w:lineRule="auto"/>
        <w:ind w:left="714" w:hanging="357"/>
        <w:rPr>
          <w:rFonts w:asciiTheme="minorBidi" w:hAnsiTheme="minorBidi" w:cstheme="minorBidi"/>
          <w:sz w:val="20"/>
          <w:szCs w:val="20"/>
          <w:rtl/>
          <w:lang w:bidi="he-IL"/>
        </w:rPr>
      </w:pPr>
      <w:r w:rsidRPr="00856D88">
        <w:rPr>
          <w:rFonts w:asciiTheme="minorBidi" w:hAnsiTheme="minorBidi" w:cstheme="minorBidi"/>
          <w:b/>
          <w:bCs/>
          <w:rtl/>
          <w:lang w:bidi="he-IL"/>
        </w:rPr>
        <w:t>אפקטיביות</w:t>
      </w:r>
      <w:r w:rsidRPr="00856D88">
        <w:rPr>
          <w:rFonts w:asciiTheme="minorBidi" w:hAnsiTheme="minorBidi" w:cstheme="minorBidi"/>
          <w:b/>
          <w:bCs/>
          <w:sz w:val="20"/>
          <w:szCs w:val="20"/>
          <w:rtl/>
          <w:lang w:bidi="he-IL"/>
        </w:rPr>
        <w:t>:</w:t>
      </w:r>
      <w:r w:rsidRPr="00856D88">
        <w:rPr>
          <w:rFonts w:asciiTheme="minorBidi" w:hAnsiTheme="minorBidi" w:cstheme="minorBidi"/>
          <w:b/>
          <w:bCs/>
          <w:sz w:val="20"/>
          <w:szCs w:val="20"/>
          <w:rtl/>
          <w:lang w:bidi="he-IL"/>
        </w:rPr>
        <w:br/>
      </w:r>
      <w:r w:rsidRPr="00856D88">
        <w:rPr>
          <w:rFonts w:asciiTheme="minorBidi" w:hAnsiTheme="minorBidi" w:cstheme="minorBidi"/>
          <w:sz w:val="20"/>
          <w:szCs w:val="20"/>
          <w:rtl/>
          <w:lang w:bidi="he-IL"/>
        </w:rPr>
        <w:t>ש</w:t>
      </w:r>
    </w:p>
    <w:p w14:paraId="17D14FE5" w14:textId="6A48E118" w:rsidR="00E31145" w:rsidRDefault="00E31145" w:rsidP="00E31145">
      <w:pPr>
        <w:pStyle w:val="a6"/>
        <w:bidi/>
        <w:spacing w:line="360" w:lineRule="auto"/>
        <w:ind w:left="1080"/>
        <w:rPr>
          <w:rFonts w:ascii="Segoe UI Semibold" w:hAnsi="Segoe UI Semibold" w:cs="Segoe UI Semibold"/>
          <w:sz w:val="20"/>
          <w:szCs w:val="20"/>
          <w:rtl/>
          <w:lang w:bidi="he-IL"/>
        </w:rPr>
      </w:pPr>
    </w:p>
    <w:p w14:paraId="08F0516E"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E31145" w:rsidRPr="0057705F" w14:paraId="64E9EE3A"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670982B" w14:textId="77777777" w:rsidR="00E31145" w:rsidRPr="0057705F" w:rsidRDefault="00E31145" w:rsidP="000E2E83">
            <w:pPr>
              <w:pStyle w:val="a6"/>
              <w:spacing w:after="160" w:line="360" w:lineRule="auto"/>
              <w:ind w:left="714"/>
              <w:jc w:val="center"/>
              <w:rPr>
                <w:rFonts w:asciiTheme="minorBidi" w:hAnsiTheme="minorBidi" w:cstheme="minorBidi"/>
                <w:sz w:val="22"/>
                <w:szCs w:val="22"/>
                <w:rtl/>
              </w:rPr>
            </w:pPr>
          </w:p>
        </w:tc>
        <w:tc>
          <w:tcPr>
            <w:tcW w:w="3100" w:type="dxa"/>
          </w:tcPr>
          <w:p w14:paraId="288A6DBC" w14:textId="736F3792" w:rsidR="00E31145" w:rsidRPr="0057705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c>
          <w:tcPr>
            <w:tcW w:w="3480" w:type="dxa"/>
          </w:tcPr>
          <w:p w14:paraId="61A07D0B" w14:textId="6986EA38" w:rsidR="00E31145" w:rsidRPr="0057705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r>
      <w:tr w:rsidR="00E31145" w:rsidRPr="0057705F" w14:paraId="12F8F1DA"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42DFC16" w14:textId="532CC2FD" w:rsidR="00E31145" w:rsidRPr="0057705F" w:rsidRDefault="007F58F8" w:rsidP="000E2E83">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w:t>
            </w:r>
            <w:r w:rsidR="00E31145" w:rsidRPr="0057705F">
              <w:rPr>
                <w:rFonts w:asciiTheme="minorBidi" w:hAnsiTheme="minorBidi" w:cstheme="minorBidi"/>
                <w:sz w:val="22"/>
                <w:szCs w:val="22"/>
                <w:rtl/>
                <w:lang w:bidi="he-IL"/>
              </w:rPr>
              <w:t>יתרונות</w:t>
            </w:r>
            <w:r w:rsidRPr="0057705F">
              <w:rPr>
                <w:rFonts w:asciiTheme="minorBidi" w:hAnsiTheme="minorBidi" w:cstheme="minorBidi"/>
                <w:sz w:val="22"/>
                <w:szCs w:val="22"/>
                <w:rtl/>
                <w:lang w:bidi="he-IL"/>
              </w:rPr>
              <w:t xml:space="preserve"> </w:t>
            </w:r>
          </w:p>
          <w:p w14:paraId="7D652219" w14:textId="727198F1" w:rsidR="007F58F8" w:rsidRPr="0057705F" w:rsidRDefault="007F58F8" w:rsidP="000E2E83">
            <w:pPr>
              <w:pStyle w:val="a6"/>
              <w:spacing w:after="160" w:line="360" w:lineRule="auto"/>
              <w:ind w:left="714"/>
              <w:jc w:val="center"/>
              <w:rPr>
                <w:rFonts w:asciiTheme="minorBidi" w:hAnsiTheme="minorBidi" w:cstheme="minorBidi"/>
                <w:sz w:val="22"/>
                <w:szCs w:val="22"/>
                <w:lang w:bidi="he-IL"/>
              </w:rPr>
            </w:pPr>
          </w:p>
        </w:tc>
        <w:tc>
          <w:tcPr>
            <w:tcW w:w="3100" w:type="dxa"/>
          </w:tcPr>
          <w:p w14:paraId="2BDA2307" w14:textId="5747A0A6" w:rsidR="00E31145" w:rsidRPr="0057705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6A7E8674" w14:textId="594C9449" w:rsidR="00E31145" w:rsidRPr="0057705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r w:rsidR="007F58F8" w:rsidRPr="0057705F" w14:paraId="408D671A"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674B6286" w14:textId="77777777" w:rsidR="007F58F8" w:rsidRPr="0057705F" w:rsidRDefault="007F58F8" w:rsidP="000E2E83">
            <w:pPr>
              <w:pStyle w:val="a6"/>
              <w:spacing w:after="160" w:line="360" w:lineRule="auto"/>
              <w:ind w:left="714"/>
              <w:jc w:val="center"/>
              <w:rPr>
                <w:rFonts w:asciiTheme="minorBidi" w:hAnsiTheme="minorBidi" w:cstheme="minorBidi"/>
                <w:b w:val="0"/>
                <w:bCs w:val="0"/>
                <w:sz w:val="22"/>
                <w:szCs w:val="22"/>
                <w:rtl/>
                <w:lang w:bidi="he-IL"/>
              </w:rPr>
            </w:pPr>
          </w:p>
          <w:p w14:paraId="6D2568E5" w14:textId="4F360ADB" w:rsidR="00E31145" w:rsidRPr="0057705F" w:rsidRDefault="00E31145" w:rsidP="000E2E83">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7362E646" w14:textId="77777777" w:rsidR="007F58F8" w:rsidRPr="0057705F" w:rsidRDefault="007F58F8" w:rsidP="000E2E83">
            <w:pPr>
              <w:pStyle w:val="a6"/>
              <w:spacing w:after="160" w:line="360" w:lineRule="auto"/>
              <w:ind w:left="714"/>
              <w:jc w:val="center"/>
              <w:rPr>
                <w:rFonts w:asciiTheme="minorBidi" w:hAnsiTheme="minorBidi" w:cstheme="minorBidi"/>
                <w:sz w:val="22"/>
                <w:szCs w:val="22"/>
                <w:rtl/>
                <w:lang w:bidi="he-IL"/>
              </w:rPr>
            </w:pPr>
          </w:p>
        </w:tc>
        <w:tc>
          <w:tcPr>
            <w:tcW w:w="3100" w:type="dxa"/>
          </w:tcPr>
          <w:p w14:paraId="34290078" w14:textId="015EFE55" w:rsidR="00E31145" w:rsidRPr="0057705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2403CAF2" w14:textId="2CBF4168" w:rsidR="00E31145" w:rsidRPr="0057705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bl>
    <w:p w14:paraId="0BB92B56" w14:textId="77777777" w:rsidR="00E31145" w:rsidRPr="005F3EBF" w:rsidRDefault="00E31145" w:rsidP="00E31145">
      <w:pPr>
        <w:pStyle w:val="a6"/>
        <w:bidi/>
        <w:spacing w:after="160" w:line="360" w:lineRule="auto"/>
        <w:ind w:left="714"/>
        <w:rPr>
          <w:rFonts w:ascii="Segoe UI Semibold" w:hAnsi="Segoe UI Semibold" w:cs="Segoe UI Semibold"/>
          <w:sz w:val="20"/>
          <w:szCs w:val="20"/>
          <w:rtl/>
          <w:lang w:bidi="he-IL"/>
        </w:rPr>
      </w:pPr>
    </w:p>
    <w:p w14:paraId="59C04261" w14:textId="77777777" w:rsidR="00E31145" w:rsidRDefault="00E31145" w:rsidP="00E31145">
      <w:pPr>
        <w:pStyle w:val="a6"/>
        <w:bidi/>
        <w:spacing w:after="160" w:line="360" w:lineRule="auto"/>
        <w:ind w:left="714"/>
        <w:rPr>
          <w:u w:val="single"/>
          <w:rtl/>
          <w:lang w:bidi="he-IL"/>
        </w:rPr>
      </w:pPr>
    </w:p>
    <w:p w14:paraId="3FBF6FA9" w14:textId="77777777" w:rsidR="00E31145" w:rsidRPr="0057705F" w:rsidRDefault="00E31145" w:rsidP="00E31145">
      <w:pPr>
        <w:pStyle w:val="a6"/>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sidRPr="0057705F">
        <w:rPr>
          <w:rFonts w:asciiTheme="minorBidi" w:hAnsiTheme="minorBidi" w:cstheme="minorBidi"/>
          <w:sz w:val="22"/>
          <w:szCs w:val="22"/>
          <w:lang w:bidi="he-IL"/>
        </w:rPr>
        <w:t>X</w:t>
      </w:r>
    </w:p>
    <w:p w14:paraId="28C009E8" w14:textId="77777777" w:rsidR="00E31145" w:rsidRPr="00E31145" w:rsidRDefault="00E31145" w:rsidP="00E31145">
      <w:pPr>
        <w:pStyle w:val="a6"/>
        <w:bidi/>
        <w:spacing w:line="360" w:lineRule="auto"/>
        <w:ind w:left="1080"/>
        <w:rPr>
          <w:rFonts w:ascii="Segoe UI Semibold" w:hAnsi="Segoe UI Semibold" w:cs="Segoe UI Semibold"/>
          <w:sz w:val="20"/>
          <w:szCs w:val="20"/>
          <w:rtl/>
          <w:lang w:bidi="he-IL"/>
        </w:rPr>
      </w:pPr>
    </w:p>
    <w:sectPr w:rsidR="00E31145" w:rsidRPr="00E31145" w:rsidSect="00EE226C">
      <w:headerReference w:type="default" r:id="rId19"/>
      <w:footerReference w:type="default" r:id="rId20"/>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D65BF" w14:textId="77777777" w:rsidR="00262273" w:rsidRDefault="00262273">
      <w:r>
        <w:separator/>
      </w:r>
    </w:p>
  </w:endnote>
  <w:endnote w:type="continuationSeparator" w:id="0">
    <w:p w14:paraId="1262C9CE" w14:textId="77777777" w:rsidR="00262273" w:rsidRDefault="00262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945788" w14:textId="77777777" w:rsidR="00262273" w:rsidRDefault="00262273">
      <w:r>
        <w:separator/>
      </w:r>
    </w:p>
  </w:footnote>
  <w:footnote w:type="continuationSeparator" w:id="0">
    <w:p w14:paraId="283FA75C" w14:textId="77777777" w:rsidR="00262273" w:rsidRDefault="00262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3"/>
  </w:num>
  <w:num w:numId="3" w16cid:durableId="506141175">
    <w:abstractNumId w:val="9"/>
  </w:num>
  <w:num w:numId="4" w16cid:durableId="325133277">
    <w:abstractNumId w:val="7"/>
  </w:num>
  <w:num w:numId="5" w16cid:durableId="754589718">
    <w:abstractNumId w:val="1"/>
  </w:num>
  <w:num w:numId="6" w16cid:durableId="241911819">
    <w:abstractNumId w:val="8"/>
  </w:num>
  <w:num w:numId="7" w16cid:durableId="81804585">
    <w:abstractNumId w:val="10"/>
  </w:num>
  <w:num w:numId="8" w16cid:durableId="943004094">
    <w:abstractNumId w:val="4"/>
  </w:num>
  <w:num w:numId="9" w16cid:durableId="843086293">
    <w:abstractNumId w:val="5"/>
  </w:num>
  <w:num w:numId="10" w16cid:durableId="1290354397">
    <w:abstractNumId w:val="2"/>
  </w:num>
  <w:num w:numId="11" w16cid:durableId="16746468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F74"/>
    <w:rsid w:val="00122ADD"/>
    <w:rsid w:val="001447D1"/>
    <w:rsid w:val="00156004"/>
    <w:rsid w:val="00170756"/>
    <w:rsid w:val="00171612"/>
    <w:rsid w:val="00172BE6"/>
    <w:rsid w:val="001740C3"/>
    <w:rsid w:val="00177F1E"/>
    <w:rsid w:val="001851D6"/>
    <w:rsid w:val="001A05DE"/>
    <w:rsid w:val="001A17BC"/>
    <w:rsid w:val="001B2B19"/>
    <w:rsid w:val="001C2BD4"/>
    <w:rsid w:val="001E011B"/>
    <w:rsid w:val="001E01F0"/>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433D"/>
    <w:rsid w:val="002F4B73"/>
    <w:rsid w:val="00306BBE"/>
    <w:rsid w:val="00330113"/>
    <w:rsid w:val="00341AFE"/>
    <w:rsid w:val="00347D2C"/>
    <w:rsid w:val="00356406"/>
    <w:rsid w:val="00373DA4"/>
    <w:rsid w:val="00374DB5"/>
    <w:rsid w:val="00382C54"/>
    <w:rsid w:val="0039020C"/>
    <w:rsid w:val="003C6EAC"/>
    <w:rsid w:val="003D428A"/>
    <w:rsid w:val="003F320B"/>
    <w:rsid w:val="003F4D2D"/>
    <w:rsid w:val="004015AA"/>
    <w:rsid w:val="004117AF"/>
    <w:rsid w:val="00413999"/>
    <w:rsid w:val="004174DF"/>
    <w:rsid w:val="004227EA"/>
    <w:rsid w:val="00452C15"/>
    <w:rsid w:val="00453AA1"/>
    <w:rsid w:val="00460E92"/>
    <w:rsid w:val="00464B68"/>
    <w:rsid w:val="00472FB1"/>
    <w:rsid w:val="00483C7D"/>
    <w:rsid w:val="004A2C73"/>
    <w:rsid w:val="004A61C2"/>
    <w:rsid w:val="004A73BF"/>
    <w:rsid w:val="004B3C6A"/>
    <w:rsid w:val="004C20B2"/>
    <w:rsid w:val="004C5B25"/>
    <w:rsid w:val="004C5DC3"/>
    <w:rsid w:val="004D04B2"/>
    <w:rsid w:val="004D0E60"/>
    <w:rsid w:val="004E6585"/>
    <w:rsid w:val="004F6FD5"/>
    <w:rsid w:val="00512705"/>
    <w:rsid w:val="005231DD"/>
    <w:rsid w:val="0052533E"/>
    <w:rsid w:val="0053036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2161D"/>
    <w:rsid w:val="0072488B"/>
    <w:rsid w:val="00727CBC"/>
    <w:rsid w:val="00735BE0"/>
    <w:rsid w:val="00740234"/>
    <w:rsid w:val="00755538"/>
    <w:rsid w:val="0077590A"/>
    <w:rsid w:val="00785EF6"/>
    <w:rsid w:val="00787755"/>
    <w:rsid w:val="007A1E0D"/>
    <w:rsid w:val="007A1FAD"/>
    <w:rsid w:val="007A2499"/>
    <w:rsid w:val="007D2DDB"/>
    <w:rsid w:val="007D5AC1"/>
    <w:rsid w:val="007F3EA1"/>
    <w:rsid w:val="007F58F8"/>
    <w:rsid w:val="007F626A"/>
    <w:rsid w:val="00814765"/>
    <w:rsid w:val="00815A49"/>
    <w:rsid w:val="00815DCC"/>
    <w:rsid w:val="00821EF8"/>
    <w:rsid w:val="00833CEB"/>
    <w:rsid w:val="00856D88"/>
    <w:rsid w:val="0086275F"/>
    <w:rsid w:val="00877BEA"/>
    <w:rsid w:val="00885C55"/>
    <w:rsid w:val="0088797A"/>
    <w:rsid w:val="008943A0"/>
    <w:rsid w:val="008A3CE1"/>
    <w:rsid w:val="008A43F0"/>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31028"/>
    <w:rsid w:val="009318ED"/>
    <w:rsid w:val="00931D70"/>
    <w:rsid w:val="00933D87"/>
    <w:rsid w:val="009619C9"/>
    <w:rsid w:val="00962D18"/>
    <w:rsid w:val="00967F2F"/>
    <w:rsid w:val="00973E53"/>
    <w:rsid w:val="0098643C"/>
    <w:rsid w:val="009A6FAB"/>
    <w:rsid w:val="009B296D"/>
    <w:rsid w:val="009E03D7"/>
    <w:rsid w:val="009F3324"/>
    <w:rsid w:val="009F676D"/>
    <w:rsid w:val="00A34A78"/>
    <w:rsid w:val="00A37E8F"/>
    <w:rsid w:val="00A46E38"/>
    <w:rsid w:val="00A65A2E"/>
    <w:rsid w:val="00A80198"/>
    <w:rsid w:val="00A81BB2"/>
    <w:rsid w:val="00A95528"/>
    <w:rsid w:val="00AA5A7F"/>
    <w:rsid w:val="00AB6733"/>
    <w:rsid w:val="00AC323D"/>
    <w:rsid w:val="00AC5296"/>
    <w:rsid w:val="00AD546F"/>
    <w:rsid w:val="00AF505D"/>
    <w:rsid w:val="00B00858"/>
    <w:rsid w:val="00B073BB"/>
    <w:rsid w:val="00B3059B"/>
    <w:rsid w:val="00B30918"/>
    <w:rsid w:val="00B32B6D"/>
    <w:rsid w:val="00B44D2B"/>
    <w:rsid w:val="00B531A1"/>
    <w:rsid w:val="00B55F38"/>
    <w:rsid w:val="00B6140B"/>
    <w:rsid w:val="00B62F80"/>
    <w:rsid w:val="00B83D4C"/>
    <w:rsid w:val="00B856BE"/>
    <w:rsid w:val="00BA3572"/>
    <w:rsid w:val="00BB17C5"/>
    <w:rsid w:val="00BB19E0"/>
    <w:rsid w:val="00BB5100"/>
    <w:rsid w:val="00BD03F8"/>
    <w:rsid w:val="00BD4C2C"/>
    <w:rsid w:val="00BE34C5"/>
    <w:rsid w:val="00BE4627"/>
    <w:rsid w:val="00BE7CAA"/>
    <w:rsid w:val="00BF423D"/>
    <w:rsid w:val="00BF5C73"/>
    <w:rsid w:val="00C219EA"/>
    <w:rsid w:val="00C26F7F"/>
    <w:rsid w:val="00C4186C"/>
    <w:rsid w:val="00C42536"/>
    <w:rsid w:val="00C45A88"/>
    <w:rsid w:val="00C6785D"/>
    <w:rsid w:val="00C71608"/>
    <w:rsid w:val="00C7598B"/>
    <w:rsid w:val="00C816AF"/>
    <w:rsid w:val="00C87149"/>
    <w:rsid w:val="00C875D7"/>
    <w:rsid w:val="00C974DF"/>
    <w:rsid w:val="00C97FAC"/>
    <w:rsid w:val="00CA475F"/>
    <w:rsid w:val="00CA67B1"/>
    <w:rsid w:val="00CD33CB"/>
    <w:rsid w:val="00CD44BF"/>
    <w:rsid w:val="00CE1DDF"/>
    <w:rsid w:val="00CE3CB0"/>
    <w:rsid w:val="00CE4190"/>
    <w:rsid w:val="00CF7F4A"/>
    <w:rsid w:val="00D210AF"/>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24272"/>
    <w:rsid w:val="00F404BC"/>
    <w:rsid w:val="00F406CE"/>
    <w:rsid w:val="00F43A07"/>
    <w:rsid w:val="00F44C0A"/>
    <w:rsid w:val="00F93846"/>
    <w:rsid w:val="00FA0E67"/>
    <w:rsid w:val="00FB435D"/>
    <w:rsid w:val="00FC1644"/>
    <w:rsid w:val="00FC2E98"/>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1041</TotalTime>
  <Pages>14</Pages>
  <Words>1609</Words>
  <Characters>9174</Characters>
  <Application>Microsoft Office Word</Application>
  <DocSecurity>0</DocSecurity>
  <Lines>76</Lines>
  <Paragraphs>21</Paragraphs>
  <ScaleCrop>false</ScaleCrop>
  <HeadingPairs>
    <vt:vector size="6" baseType="variant">
      <vt:variant>
        <vt:lpstr>Title</vt:lpstr>
      </vt:variant>
      <vt:variant>
        <vt:i4>1</vt:i4>
      </vt:variant>
      <vt:variant>
        <vt:lpstr>שם</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Yarin Shohat</cp:lastModifiedBy>
  <cp:revision>95</cp:revision>
  <cp:lastPrinted>2024-12-30T20:58:00Z</cp:lastPrinted>
  <dcterms:created xsi:type="dcterms:W3CDTF">2024-11-25T08:14:00Z</dcterms:created>
  <dcterms:modified xsi:type="dcterms:W3CDTF">2025-01-09T13:33:00Z</dcterms:modified>
</cp:coreProperties>
</file>